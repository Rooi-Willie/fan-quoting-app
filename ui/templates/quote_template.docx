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CC0961" w14:textId="77777777" w:rsidR="000E0C25" w:rsidRPr="00F16864" w:rsidRDefault="000E0C25" w:rsidP="000E0C25">
      <w:pPr>
        <w:spacing w:after="0" w:line="240" w:lineRule="auto"/>
        <w:jc w:val="center"/>
        <w:rPr>
          <w:rFonts w:ascii="Arial" w:eastAsia="Times New Roman" w:hAnsi="Arial" w:cs="Arial"/>
          <w:b/>
          <w:sz w:val="36"/>
          <w:szCs w:val="36"/>
        </w:rPr>
      </w:pPr>
      <w:r w:rsidRPr="00F16864">
        <w:rPr>
          <w:rFonts w:ascii="Arial" w:eastAsia="Times New Roman" w:hAnsi="Arial" w:cs="Arial"/>
          <w:b/>
          <w:sz w:val="36"/>
          <w:szCs w:val="36"/>
        </w:rPr>
        <w:t>PROPOSAL</w:t>
      </w:r>
    </w:p>
    <w:p w14:paraId="18E88C68" w14:textId="25EF0A34" w:rsidR="004A55B5" w:rsidRPr="00F16864" w:rsidRDefault="002F4F14" w:rsidP="00075F5F">
      <w:pPr>
        <w:spacing w:after="0" w:line="240" w:lineRule="auto"/>
        <w:jc w:val="center"/>
        <w:rPr>
          <w:rFonts w:ascii="Arial" w:eastAsia="Times New Roman" w:hAnsi="Arial" w:cs="Arial"/>
          <w:b/>
          <w:sz w:val="36"/>
          <w:szCs w:val="36"/>
        </w:rPr>
      </w:pPr>
      <w:r w:rsidRPr="00F16864">
        <w:rPr>
          <w:rFonts w:ascii="Arial" w:eastAsia="Times New Roman" w:hAnsi="Arial" w:cs="Arial"/>
          <w:b/>
          <w:sz w:val="36"/>
          <w:szCs w:val="36"/>
        </w:rPr>
        <w:t>F</w:t>
      </w:r>
      <w:r w:rsidR="003F29D1" w:rsidRPr="00F16864">
        <w:rPr>
          <w:rFonts w:ascii="Arial" w:eastAsia="Times New Roman" w:hAnsi="Arial" w:cs="Arial"/>
          <w:b/>
          <w:sz w:val="36"/>
          <w:szCs w:val="36"/>
        </w:rPr>
        <w:t>OR</w:t>
      </w:r>
    </w:p>
    <w:p w14:paraId="0D8D33B8" w14:textId="7A6ED170" w:rsidR="00720F93" w:rsidRPr="00F16864" w:rsidRDefault="00EC2B63" w:rsidP="009931B8">
      <w:pPr>
        <w:tabs>
          <w:tab w:val="left" w:pos="1843"/>
          <w:tab w:val="left" w:pos="4395"/>
          <w:tab w:val="left" w:pos="4820"/>
          <w:tab w:val="left" w:pos="5812"/>
        </w:tabs>
        <w:spacing w:after="0" w:line="240" w:lineRule="auto"/>
        <w:jc w:val="center"/>
        <w:rPr>
          <w:rFonts w:ascii="Arial" w:hAnsi="Arial" w:cs="Arial"/>
          <w:b/>
        </w:rPr>
      </w:pPr>
      <w:proofErr w:type="gramStart"/>
      <w:r w:rsidRPr="00F16864">
        <w:rPr>
          <w:rFonts w:ascii="Arial" w:eastAsia="Times New Roman" w:hAnsi="Arial" w:cs="Arial"/>
          <w:b/>
          <w:sz w:val="36"/>
          <w:szCs w:val="36"/>
        </w:rPr>
        <w:t>{{</w:t>
      </w:r>
      <w:r w:rsidR="003E0CD5" w:rsidRPr="00F16864">
        <w:rPr>
          <w:rFonts w:ascii="Arial" w:eastAsia="Times New Roman" w:hAnsi="Arial" w:cs="Arial"/>
          <w:b/>
          <w:sz w:val="36"/>
          <w:szCs w:val="36"/>
        </w:rPr>
        <w:t xml:space="preserve"> </w:t>
      </w:r>
      <w:proofErr w:type="spellStart"/>
      <w:r w:rsidR="009A6642" w:rsidRPr="00F16864">
        <w:rPr>
          <w:rFonts w:ascii="Arial" w:eastAsia="Times New Roman" w:hAnsi="Arial" w:cs="Arial"/>
          <w:b/>
          <w:sz w:val="36"/>
          <w:szCs w:val="36"/>
        </w:rPr>
        <w:t>quote</w:t>
      </w:r>
      <w:proofErr w:type="gramEnd"/>
      <w:r w:rsidR="009A6642" w:rsidRPr="00F16864">
        <w:rPr>
          <w:rFonts w:ascii="Arial" w:eastAsia="Times New Roman" w:hAnsi="Arial" w:cs="Arial"/>
          <w:b/>
          <w:sz w:val="36"/>
          <w:szCs w:val="36"/>
        </w:rPr>
        <w:t>_</w:t>
      </w:r>
      <w:proofErr w:type="gramStart"/>
      <w:r w:rsidR="009A6642" w:rsidRPr="00F16864">
        <w:rPr>
          <w:rFonts w:ascii="Arial" w:eastAsia="Times New Roman" w:hAnsi="Arial" w:cs="Arial"/>
          <w:b/>
          <w:sz w:val="36"/>
          <w:szCs w:val="36"/>
        </w:rPr>
        <w:t>heading</w:t>
      </w:r>
      <w:proofErr w:type="spellEnd"/>
      <w:r w:rsidR="003E0CD5" w:rsidRPr="00F16864">
        <w:rPr>
          <w:rFonts w:ascii="Arial" w:eastAsia="Times New Roman" w:hAnsi="Arial" w:cs="Arial"/>
          <w:b/>
          <w:sz w:val="36"/>
          <w:szCs w:val="36"/>
        </w:rPr>
        <w:t xml:space="preserve"> </w:t>
      </w:r>
      <w:r w:rsidRPr="00F16864">
        <w:rPr>
          <w:rFonts w:ascii="Arial" w:eastAsia="Times New Roman" w:hAnsi="Arial" w:cs="Arial"/>
          <w:b/>
          <w:sz w:val="36"/>
          <w:szCs w:val="36"/>
        </w:rPr>
        <w:t>}</w:t>
      </w:r>
      <w:proofErr w:type="gramEnd"/>
      <w:r w:rsidRPr="00F16864">
        <w:rPr>
          <w:rFonts w:ascii="Arial" w:eastAsia="Times New Roman" w:hAnsi="Arial" w:cs="Arial"/>
          <w:b/>
          <w:sz w:val="36"/>
          <w:szCs w:val="36"/>
        </w:rPr>
        <w:t>}</w:t>
      </w:r>
    </w:p>
    <w:p w14:paraId="537EB019" w14:textId="003E06DB" w:rsidR="006B32FB" w:rsidRPr="00F16864" w:rsidRDefault="006B32FB" w:rsidP="00887285">
      <w:pPr>
        <w:tabs>
          <w:tab w:val="left" w:pos="1843"/>
          <w:tab w:val="left" w:pos="4395"/>
          <w:tab w:val="left" w:pos="5812"/>
        </w:tabs>
        <w:spacing w:line="240" w:lineRule="auto"/>
        <w:jc w:val="both"/>
        <w:rPr>
          <w:rFonts w:ascii="Arial" w:eastAsia="Times New Roman" w:hAnsi="Arial" w:cs="Arial"/>
          <w:b/>
        </w:rPr>
      </w:pPr>
      <w:r w:rsidRPr="00F16864">
        <w:rPr>
          <w:rFonts w:ascii="Arial" w:eastAsia="Times New Roman" w:hAnsi="Arial" w:cs="Arial"/>
          <w:b/>
        </w:rPr>
        <w:t>To</w:t>
      </w:r>
      <w:r w:rsidRPr="00F16864">
        <w:rPr>
          <w:rFonts w:ascii="Arial" w:eastAsia="Times New Roman" w:hAnsi="Arial" w:cs="Arial"/>
          <w:b/>
        </w:rPr>
        <w:tab/>
        <w:t xml:space="preserve">: </w:t>
      </w:r>
      <w:proofErr w:type="gramStart"/>
      <w:r w:rsidR="009A6642" w:rsidRPr="00F16864">
        <w:rPr>
          <w:rFonts w:ascii="Arial" w:eastAsia="Times New Roman" w:hAnsi="Arial" w:cs="Arial"/>
          <w:b/>
        </w:rPr>
        <w:t>{{</w:t>
      </w:r>
      <w:r w:rsidR="003E0CD5" w:rsidRPr="00F16864">
        <w:rPr>
          <w:rFonts w:ascii="Arial" w:eastAsia="Times New Roman" w:hAnsi="Arial" w:cs="Arial"/>
          <w:b/>
        </w:rPr>
        <w:t xml:space="preserve"> </w:t>
      </w:r>
      <w:proofErr w:type="spellStart"/>
      <w:r w:rsidR="009A6642" w:rsidRPr="00F16864">
        <w:rPr>
          <w:rFonts w:ascii="Arial" w:eastAsia="Times New Roman" w:hAnsi="Arial" w:cs="Arial"/>
          <w:b/>
        </w:rPr>
        <w:t>client</w:t>
      </w:r>
      <w:proofErr w:type="gramEnd"/>
      <w:r w:rsidR="009A6642" w:rsidRPr="00F16864">
        <w:rPr>
          <w:rFonts w:ascii="Arial" w:eastAsia="Times New Roman" w:hAnsi="Arial" w:cs="Arial"/>
          <w:b/>
        </w:rPr>
        <w:t>_</w:t>
      </w:r>
      <w:proofErr w:type="gramStart"/>
      <w:r w:rsidR="009A6642" w:rsidRPr="00F16864">
        <w:rPr>
          <w:rFonts w:ascii="Arial" w:eastAsia="Times New Roman" w:hAnsi="Arial" w:cs="Arial"/>
          <w:b/>
        </w:rPr>
        <w:t>name</w:t>
      </w:r>
      <w:proofErr w:type="spellEnd"/>
      <w:r w:rsidR="003E0CD5" w:rsidRPr="00F16864">
        <w:rPr>
          <w:rFonts w:ascii="Arial" w:eastAsia="Times New Roman" w:hAnsi="Arial" w:cs="Arial"/>
          <w:b/>
        </w:rPr>
        <w:t xml:space="preserve"> </w:t>
      </w:r>
      <w:r w:rsidR="009A6642" w:rsidRPr="00F16864">
        <w:rPr>
          <w:rFonts w:ascii="Arial" w:eastAsia="Times New Roman" w:hAnsi="Arial" w:cs="Arial"/>
          <w:b/>
        </w:rPr>
        <w:t>}</w:t>
      </w:r>
      <w:proofErr w:type="gramEnd"/>
      <w:r w:rsidR="009A6642" w:rsidRPr="00F16864">
        <w:rPr>
          <w:rFonts w:ascii="Arial" w:eastAsia="Times New Roman" w:hAnsi="Arial" w:cs="Arial"/>
          <w:b/>
        </w:rPr>
        <w:t>}</w:t>
      </w:r>
    </w:p>
    <w:p w14:paraId="607D8D29" w14:textId="4D023D88" w:rsidR="00720F93" w:rsidRPr="00F16864" w:rsidRDefault="00720F93" w:rsidP="00887285">
      <w:pPr>
        <w:tabs>
          <w:tab w:val="left" w:pos="1843"/>
          <w:tab w:val="left" w:pos="4395"/>
          <w:tab w:val="left" w:pos="5812"/>
        </w:tabs>
        <w:spacing w:line="240" w:lineRule="auto"/>
        <w:jc w:val="both"/>
        <w:rPr>
          <w:rFonts w:ascii="Arial" w:eastAsia="Times New Roman" w:hAnsi="Arial" w:cs="Arial"/>
          <w:b/>
          <w:bCs/>
        </w:rPr>
      </w:pPr>
      <w:r w:rsidRPr="00F16864">
        <w:rPr>
          <w:rFonts w:ascii="Arial" w:eastAsia="Times New Roman" w:hAnsi="Arial" w:cs="Arial"/>
          <w:b/>
        </w:rPr>
        <w:t>YOUR REF</w:t>
      </w:r>
      <w:r w:rsidRPr="00F16864">
        <w:rPr>
          <w:rFonts w:ascii="Arial" w:eastAsia="Times New Roman" w:hAnsi="Arial" w:cs="Arial"/>
          <w:b/>
        </w:rPr>
        <w:tab/>
        <w:t>:</w:t>
      </w:r>
      <w:r w:rsidR="006D5A2A" w:rsidRPr="00F16864">
        <w:rPr>
          <w:rFonts w:ascii="Arial" w:eastAsia="Times New Roman" w:hAnsi="Arial" w:cs="Arial"/>
          <w:b/>
        </w:rPr>
        <w:t xml:space="preserve"> </w:t>
      </w:r>
      <w:proofErr w:type="gramStart"/>
      <w:r w:rsidR="0023311D" w:rsidRPr="0023311D">
        <w:rPr>
          <w:rFonts w:ascii="Arial" w:eastAsia="Times New Roman" w:hAnsi="Arial" w:cs="Arial"/>
          <w:b/>
          <w:bCs/>
        </w:rPr>
        <w:t xml:space="preserve">{{ </w:t>
      </w:r>
      <w:proofErr w:type="spellStart"/>
      <w:r w:rsidR="0023311D" w:rsidRPr="0023311D">
        <w:rPr>
          <w:rFonts w:ascii="Arial" w:eastAsia="Times New Roman" w:hAnsi="Arial" w:cs="Arial"/>
          <w:b/>
          <w:bCs/>
        </w:rPr>
        <w:t>fan</w:t>
      </w:r>
      <w:proofErr w:type="gramEnd"/>
      <w:r w:rsidR="0023311D" w:rsidRPr="0023311D">
        <w:rPr>
          <w:rFonts w:ascii="Arial" w:eastAsia="Times New Roman" w:hAnsi="Arial" w:cs="Arial"/>
          <w:b/>
          <w:bCs/>
        </w:rPr>
        <w:t>_size_</w:t>
      </w:r>
      <w:proofErr w:type="gramStart"/>
      <w:r w:rsidR="0023311D" w:rsidRPr="0023311D">
        <w:rPr>
          <w:rFonts w:ascii="Arial" w:eastAsia="Times New Roman" w:hAnsi="Arial" w:cs="Arial"/>
          <w:b/>
          <w:bCs/>
        </w:rPr>
        <w:t>mm</w:t>
      </w:r>
      <w:proofErr w:type="spellEnd"/>
      <w:r w:rsidR="0023311D" w:rsidRPr="0023311D">
        <w:rPr>
          <w:rFonts w:ascii="Arial" w:eastAsia="Times New Roman" w:hAnsi="Arial" w:cs="Arial"/>
          <w:b/>
          <w:bCs/>
        </w:rPr>
        <w:t xml:space="preserve"> }}m</w:t>
      </w:r>
      <w:r w:rsidR="0023311D">
        <w:rPr>
          <w:rFonts w:ascii="Arial" w:eastAsia="Times New Roman" w:hAnsi="Arial" w:cs="Arial"/>
          <w:b/>
          <w:bCs/>
        </w:rPr>
        <w:t>m</w:t>
      </w:r>
      <w:proofErr w:type="gramEnd"/>
      <w:r w:rsidR="0023311D">
        <w:rPr>
          <w:rFonts w:ascii="Arial" w:eastAsia="Times New Roman" w:hAnsi="Arial" w:cs="Arial"/>
          <w:b/>
          <w:bCs/>
        </w:rPr>
        <w:t xml:space="preserve"> Auxiliary Fan</w:t>
      </w:r>
    </w:p>
    <w:p w14:paraId="45CC6ED7" w14:textId="0723431C" w:rsidR="00112287" w:rsidRPr="00F16864" w:rsidRDefault="00720F93" w:rsidP="00112287">
      <w:pPr>
        <w:tabs>
          <w:tab w:val="left" w:pos="1843"/>
          <w:tab w:val="left" w:pos="4395"/>
          <w:tab w:val="left" w:pos="5812"/>
        </w:tabs>
        <w:spacing w:line="240" w:lineRule="auto"/>
        <w:jc w:val="both"/>
        <w:rPr>
          <w:rFonts w:ascii="Arial" w:eastAsia="Times New Roman" w:hAnsi="Arial" w:cs="Arial"/>
          <w:b/>
        </w:rPr>
      </w:pPr>
      <w:r w:rsidRPr="00F16864">
        <w:rPr>
          <w:rFonts w:ascii="Arial" w:eastAsia="Times New Roman" w:hAnsi="Arial" w:cs="Arial"/>
          <w:b/>
        </w:rPr>
        <w:t>OUR REF</w:t>
      </w:r>
      <w:r w:rsidRPr="00F16864">
        <w:rPr>
          <w:rFonts w:ascii="Arial" w:eastAsia="Times New Roman" w:hAnsi="Arial" w:cs="Arial"/>
          <w:b/>
        </w:rPr>
        <w:tab/>
        <w:t xml:space="preserve">: </w:t>
      </w:r>
      <w:proofErr w:type="gramStart"/>
      <w:r w:rsidR="001A3821" w:rsidRPr="00F16864">
        <w:rPr>
          <w:rFonts w:ascii="Arial" w:eastAsia="Times New Roman" w:hAnsi="Arial" w:cs="Arial"/>
          <w:b/>
        </w:rPr>
        <w:t>{{</w:t>
      </w:r>
      <w:r w:rsidR="003E0CD5" w:rsidRPr="00F16864">
        <w:rPr>
          <w:rFonts w:ascii="Arial" w:eastAsia="Times New Roman" w:hAnsi="Arial" w:cs="Arial"/>
          <w:b/>
        </w:rPr>
        <w:t xml:space="preserve"> </w:t>
      </w:r>
      <w:proofErr w:type="spellStart"/>
      <w:r w:rsidR="001A3821" w:rsidRPr="00F16864">
        <w:rPr>
          <w:rFonts w:ascii="Arial" w:eastAsia="Times New Roman" w:hAnsi="Arial" w:cs="Arial"/>
          <w:b/>
        </w:rPr>
        <w:t>quote</w:t>
      </w:r>
      <w:proofErr w:type="gramEnd"/>
      <w:r w:rsidR="001A3821" w:rsidRPr="00F16864">
        <w:rPr>
          <w:rFonts w:ascii="Arial" w:eastAsia="Times New Roman" w:hAnsi="Arial" w:cs="Arial"/>
          <w:b/>
        </w:rPr>
        <w:t>_</w:t>
      </w:r>
      <w:proofErr w:type="gramStart"/>
      <w:r w:rsidR="001A3821" w:rsidRPr="00F16864">
        <w:rPr>
          <w:rFonts w:ascii="Arial" w:eastAsia="Times New Roman" w:hAnsi="Arial" w:cs="Arial"/>
          <w:b/>
        </w:rPr>
        <w:t>ref</w:t>
      </w:r>
      <w:proofErr w:type="spellEnd"/>
      <w:r w:rsidR="003E0CD5" w:rsidRPr="00F16864">
        <w:rPr>
          <w:rFonts w:ascii="Arial" w:eastAsia="Times New Roman" w:hAnsi="Arial" w:cs="Arial"/>
          <w:b/>
        </w:rPr>
        <w:t xml:space="preserve"> </w:t>
      </w:r>
      <w:r w:rsidR="001A3821" w:rsidRPr="00F16864">
        <w:rPr>
          <w:rFonts w:ascii="Arial" w:eastAsia="Times New Roman" w:hAnsi="Arial" w:cs="Arial"/>
          <w:b/>
        </w:rPr>
        <w:t>}</w:t>
      </w:r>
      <w:proofErr w:type="gramEnd"/>
      <w:r w:rsidR="001A3821" w:rsidRPr="00F16864">
        <w:rPr>
          <w:rFonts w:ascii="Arial" w:eastAsia="Times New Roman" w:hAnsi="Arial" w:cs="Arial"/>
          <w:b/>
        </w:rPr>
        <w:t>}</w:t>
      </w:r>
    </w:p>
    <w:p w14:paraId="3D3FA711" w14:textId="14928547" w:rsidR="00720F93" w:rsidRPr="00F16864" w:rsidRDefault="00720F93" w:rsidP="00112287">
      <w:pPr>
        <w:tabs>
          <w:tab w:val="left" w:pos="1843"/>
          <w:tab w:val="left" w:pos="4395"/>
          <w:tab w:val="left" w:pos="5812"/>
        </w:tabs>
        <w:spacing w:line="240" w:lineRule="auto"/>
        <w:jc w:val="both"/>
        <w:rPr>
          <w:rFonts w:ascii="Arial" w:eastAsia="Times New Roman" w:hAnsi="Arial" w:cs="Arial"/>
          <w:b/>
        </w:rPr>
      </w:pPr>
      <w:r w:rsidRPr="00F16864">
        <w:rPr>
          <w:rFonts w:ascii="Arial" w:eastAsia="Times New Roman" w:hAnsi="Arial" w:cs="Arial"/>
          <w:b/>
        </w:rPr>
        <w:t>DATE</w:t>
      </w:r>
      <w:r w:rsidRPr="00F16864">
        <w:rPr>
          <w:rFonts w:ascii="Arial" w:eastAsia="Times New Roman" w:hAnsi="Arial" w:cs="Arial"/>
          <w:b/>
        </w:rPr>
        <w:tab/>
        <w:t xml:space="preserve">: </w:t>
      </w:r>
      <w:proofErr w:type="gramStart"/>
      <w:r w:rsidR="001A3821" w:rsidRPr="00F16864">
        <w:rPr>
          <w:rFonts w:ascii="Arial" w:eastAsia="Times New Roman" w:hAnsi="Arial" w:cs="Arial"/>
          <w:b/>
        </w:rPr>
        <w:t>{{</w:t>
      </w:r>
      <w:r w:rsidR="003E0CD5" w:rsidRPr="00F16864">
        <w:rPr>
          <w:rFonts w:ascii="Arial" w:eastAsia="Times New Roman" w:hAnsi="Arial" w:cs="Arial"/>
          <w:b/>
        </w:rPr>
        <w:t xml:space="preserve"> </w:t>
      </w:r>
      <w:proofErr w:type="spellStart"/>
      <w:r w:rsidR="001A3821" w:rsidRPr="00F16864">
        <w:rPr>
          <w:rFonts w:ascii="Arial" w:eastAsia="Times New Roman" w:hAnsi="Arial" w:cs="Arial"/>
          <w:b/>
        </w:rPr>
        <w:t>quote</w:t>
      </w:r>
      <w:proofErr w:type="gramEnd"/>
      <w:r w:rsidR="001A3821" w:rsidRPr="00F16864">
        <w:rPr>
          <w:rFonts w:ascii="Arial" w:eastAsia="Times New Roman" w:hAnsi="Arial" w:cs="Arial"/>
          <w:b/>
        </w:rPr>
        <w:t>_</w:t>
      </w:r>
      <w:proofErr w:type="gramStart"/>
      <w:r w:rsidR="001A3821" w:rsidRPr="00F16864">
        <w:rPr>
          <w:rFonts w:ascii="Arial" w:eastAsia="Times New Roman" w:hAnsi="Arial" w:cs="Arial"/>
          <w:b/>
        </w:rPr>
        <w:t>date</w:t>
      </w:r>
      <w:proofErr w:type="spellEnd"/>
      <w:r w:rsidR="003E0CD5" w:rsidRPr="00F16864">
        <w:rPr>
          <w:rFonts w:ascii="Arial" w:eastAsia="Times New Roman" w:hAnsi="Arial" w:cs="Arial"/>
          <w:b/>
        </w:rPr>
        <w:t xml:space="preserve"> </w:t>
      </w:r>
      <w:r w:rsidR="001A3821" w:rsidRPr="00F16864">
        <w:rPr>
          <w:rFonts w:ascii="Arial" w:eastAsia="Times New Roman" w:hAnsi="Arial" w:cs="Arial"/>
          <w:b/>
        </w:rPr>
        <w:t>}</w:t>
      </w:r>
      <w:proofErr w:type="gramEnd"/>
      <w:r w:rsidR="001A3821" w:rsidRPr="00F16864">
        <w:rPr>
          <w:rFonts w:ascii="Arial" w:eastAsia="Times New Roman" w:hAnsi="Arial" w:cs="Arial"/>
          <w:b/>
        </w:rPr>
        <w:t>}</w:t>
      </w:r>
      <w:r w:rsidRPr="00F16864">
        <w:rPr>
          <w:rFonts w:ascii="Arial" w:eastAsia="Times New Roman" w:hAnsi="Arial" w:cs="Arial"/>
          <w:b/>
        </w:rPr>
        <w:tab/>
      </w:r>
    </w:p>
    <w:p w14:paraId="4DF90EFE" w14:textId="160BC3C3" w:rsidR="00720F93" w:rsidRPr="00F16864" w:rsidRDefault="00720F93" w:rsidP="00720F93">
      <w:pPr>
        <w:tabs>
          <w:tab w:val="left" w:pos="1843"/>
          <w:tab w:val="left" w:pos="4395"/>
          <w:tab w:val="left" w:pos="5812"/>
        </w:tabs>
        <w:spacing w:after="0" w:line="240" w:lineRule="auto"/>
        <w:jc w:val="both"/>
        <w:rPr>
          <w:rFonts w:ascii="Arial" w:eastAsia="Times New Roman" w:hAnsi="Arial" w:cs="Arial"/>
          <w:b/>
        </w:rPr>
      </w:pPr>
      <w:r w:rsidRPr="00F16864">
        <w:rPr>
          <w:rFonts w:ascii="Arial" w:eastAsia="Times New Roman" w:hAnsi="Arial" w:cs="Arial"/>
          <w:b/>
        </w:rPr>
        <w:t>No of Pages</w:t>
      </w:r>
      <w:r w:rsidRPr="00F16864">
        <w:rPr>
          <w:rFonts w:ascii="Arial" w:eastAsia="Times New Roman" w:hAnsi="Arial" w:cs="Arial"/>
          <w:b/>
        </w:rPr>
        <w:tab/>
        <w:t xml:space="preserve">: 1 of </w:t>
      </w:r>
      <w:r w:rsidR="00963DAB" w:rsidRPr="00F16864">
        <w:rPr>
          <w:rFonts w:ascii="Arial" w:eastAsia="Times New Roman" w:hAnsi="Arial" w:cs="Arial"/>
          <w:b/>
        </w:rPr>
        <w:t>3</w:t>
      </w:r>
    </w:p>
    <w:p w14:paraId="66C0FB9D" w14:textId="77777777" w:rsidR="00720F93" w:rsidRPr="00F16864" w:rsidRDefault="00720F93" w:rsidP="00720F93">
      <w:pPr>
        <w:spacing w:after="0" w:line="240" w:lineRule="auto"/>
        <w:jc w:val="both"/>
        <w:rPr>
          <w:rFonts w:ascii="Arial" w:eastAsia="Times New Roman" w:hAnsi="Arial" w:cs="Arial"/>
          <w:b/>
        </w:rPr>
      </w:pPr>
    </w:p>
    <w:p w14:paraId="29A0DB60" w14:textId="2A5FD135" w:rsidR="001413EB" w:rsidRPr="00F16864" w:rsidRDefault="00720F93" w:rsidP="00EC679F">
      <w:pPr>
        <w:tabs>
          <w:tab w:val="left" w:pos="1843"/>
        </w:tabs>
        <w:spacing w:after="0" w:line="240" w:lineRule="auto"/>
        <w:ind w:left="1440" w:hanging="1440"/>
        <w:jc w:val="both"/>
        <w:rPr>
          <w:rFonts w:ascii="Arial" w:eastAsia="Times New Roman" w:hAnsi="Arial" w:cs="Arial"/>
          <w:b/>
          <w:bCs/>
        </w:rPr>
      </w:pPr>
      <w:r w:rsidRPr="00F16864">
        <w:rPr>
          <w:rFonts w:ascii="Arial" w:eastAsia="Times New Roman" w:hAnsi="Arial" w:cs="Arial"/>
          <w:b/>
        </w:rPr>
        <w:t>SUBJECT</w:t>
      </w:r>
      <w:r w:rsidRPr="00F16864">
        <w:rPr>
          <w:rFonts w:ascii="Arial" w:eastAsia="Times New Roman" w:hAnsi="Arial" w:cs="Arial"/>
          <w:b/>
        </w:rPr>
        <w:tab/>
      </w:r>
      <w:r w:rsidRPr="00F16864">
        <w:rPr>
          <w:rFonts w:ascii="Arial" w:eastAsia="Times New Roman" w:hAnsi="Arial" w:cs="Arial"/>
          <w:b/>
        </w:rPr>
        <w:tab/>
        <w:t xml:space="preserve">: </w:t>
      </w:r>
      <w:proofErr w:type="gramStart"/>
      <w:r w:rsidR="00F0134D" w:rsidRPr="0023311D">
        <w:rPr>
          <w:rFonts w:ascii="Arial" w:eastAsia="Times New Roman" w:hAnsi="Arial" w:cs="Arial"/>
          <w:b/>
          <w:bCs/>
        </w:rPr>
        <w:t xml:space="preserve">{{ </w:t>
      </w:r>
      <w:proofErr w:type="spellStart"/>
      <w:r w:rsidR="00F0134D" w:rsidRPr="0023311D">
        <w:rPr>
          <w:rFonts w:ascii="Arial" w:eastAsia="Times New Roman" w:hAnsi="Arial" w:cs="Arial"/>
          <w:b/>
          <w:bCs/>
        </w:rPr>
        <w:t>fan</w:t>
      </w:r>
      <w:proofErr w:type="gramEnd"/>
      <w:r w:rsidR="00F0134D" w:rsidRPr="0023311D">
        <w:rPr>
          <w:rFonts w:ascii="Arial" w:eastAsia="Times New Roman" w:hAnsi="Arial" w:cs="Arial"/>
          <w:b/>
          <w:bCs/>
        </w:rPr>
        <w:t>_size_</w:t>
      </w:r>
      <w:proofErr w:type="gramStart"/>
      <w:r w:rsidR="00F0134D" w:rsidRPr="0023311D">
        <w:rPr>
          <w:rFonts w:ascii="Arial" w:eastAsia="Times New Roman" w:hAnsi="Arial" w:cs="Arial"/>
          <w:b/>
          <w:bCs/>
        </w:rPr>
        <w:t>mm</w:t>
      </w:r>
      <w:proofErr w:type="spellEnd"/>
      <w:r w:rsidR="00F0134D" w:rsidRPr="0023311D">
        <w:rPr>
          <w:rFonts w:ascii="Arial" w:eastAsia="Times New Roman" w:hAnsi="Arial" w:cs="Arial"/>
          <w:b/>
          <w:bCs/>
        </w:rPr>
        <w:t xml:space="preserve"> }}m</w:t>
      </w:r>
      <w:r w:rsidR="00F0134D">
        <w:rPr>
          <w:rFonts w:ascii="Arial" w:eastAsia="Times New Roman" w:hAnsi="Arial" w:cs="Arial"/>
          <w:b/>
          <w:bCs/>
        </w:rPr>
        <w:t>m</w:t>
      </w:r>
      <w:proofErr w:type="gramEnd"/>
      <w:r w:rsidR="00F0134D">
        <w:rPr>
          <w:rFonts w:ascii="Arial" w:eastAsia="Times New Roman" w:hAnsi="Arial" w:cs="Arial"/>
          <w:b/>
          <w:bCs/>
        </w:rPr>
        <w:t xml:space="preserve"> Auxiliary Fan</w:t>
      </w:r>
      <w:r w:rsidR="00F0134D">
        <w:rPr>
          <w:rFonts w:ascii="Arial" w:eastAsia="Times New Roman" w:hAnsi="Arial" w:cs="Arial"/>
          <w:b/>
          <w:bCs/>
        </w:rPr>
        <w:t xml:space="preserve"> </w:t>
      </w:r>
      <w:r w:rsidR="00745A5B">
        <w:rPr>
          <w:rFonts w:ascii="Arial" w:eastAsia="Times New Roman" w:hAnsi="Arial" w:cs="Arial"/>
          <w:b/>
          <w:bCs/>
        </w:rPr>
        <w:t xml:space="preserve">– </w:t>
      </w:r>
      <w:proofErr w:type="gramStart"/>
      <w:r w:rsidR="00745A5B">
        <w:rPr>
          <w:rFonts w:ascii="Arial" w:eastAsia="Times New Roman" w:hAnsi="Arial" w:cs="Arial"/>
          <w:b/>
          <w:bCs/>
        </w:rPr>
        <w:t xml:space="preserve">{{ </w:t>
      </w:r>
      <w:proofErr w:type="spellStart"/>
      <w:r w:rsidR="00745A5B">
        <w:rPr>
          <w:rFonts w:ascii="Arial" w:eastAsia="Times New Roman" w:hAnsi="Arial" w:cs="Arial"/>
          <w:b/>
          <w:bCs/>
        </w:rPr>
        <w:t>pro</w:t>
      </w:r>
      <w:r w:rsidR="00771AD6">
        <w:rPr>
          <w:rFonts w:ascii="Arial" w:eastAsia="Times New Roman" w:hAnsi="Arial" w:cs="Arial"/>
          <w:b/>
          <w:bCs/>
        </w:rPr>
        <w:t>ject</w:t>
      </w:r>
      <w:proofErr w:type="gramEnd"/>
      <w:r w:rsidR="00771AD6">
        <w:rPr>
          <w:rFonts w:ascii="Arial" w:eastAsia="Times New Roman" w:hAnsi="Arial" w:cs="Arial"/>
          <w:b/>
          <w:bCs/>
        </w:rPr>
        <w:t>_</w:t>
      </w:r>
      <w:proofErr w:type="gramStart"/>
      <w:r w:rsidR="00771AD6">
        <w:rPr>
          <w:rFonts w:ascii="Arial" w:eastAsia="Times New Roman" w:hAnsi="Arial" w:cs="Arial"/>
          <w:b/>
          <w:bCs/>
        </w:rPr>
        <w:t>location</w:t>
      </w:r>
      <w:proofErr w:type="spellEnd"/>
      <w:r w:rsidR="00745A5B">
        <w:rPr>
          <w:rFonts w:ascii="Arial" w:eastAsia="Times New Roman" w:hAnsi="Arial" w:cs="Arial"/>
          <w:b/>
          <w:bCs/>
        </w:rPr>
        <w:t xml:space="preserve"> }</w:t>
      </w:r>
      <w:proofErr w:type="gramEnd"/>
      <w:r w:rsidR="00745A5B">
        <w:rPr>
          <w:rFonts w:ascii="Arial" w:eastAsia="Times New Roman" w:hAnsi="Arial" w:cs="Arial"/>
          <w:b/>
          <w:bCs/>
        </w:rPr>
        <w:t>}</w:t>
      </w:r>
    </w:p>
    <w:p w14:paraId="311F7849" w14:textId="77777777" w:rsidR="00EC679F" w:rsidRPr="00F16864" w:rsidRDefault="00EC679F" w:rsidP="00EC679F">
      <w:pPr>
        <w:tabs>
          <w:tab w:val="left" w:pos="1843"/>
        </w:tabs>
        <w:spacing w:after="0" w:line="240" w:lineRule="auto"/>
        <w:ind w:left="1440" w:hanging="1440"/>
        <w:jc w:val="both"/>
        <w:rPr>
          <w:rFonts w:ascii="Arial" w:eastAsia="Times New Roman" w:hAnsi="Arial" w:cs="Arial"/>
        </w:rPr>
      </w:pPr>
    </w:p>
    <w:p w14:paraId="410D5AFE" w14:textId="79BF0193" w:rsidR="00EA67A7" w:rsidRPr="00F16864" w:rsidRDefault="006518DD" w:rsidP="00EA67A7">
      <w:pPr>
        <w:spacing w:after="0" w:line="240" w:lineRule="auto"/>
        <w:jc w:val="both"/>
        <w:rPr>
          <w:rFonts w:ascii="Arial" w:eastAsia="Times New Roman" w:hAnsi="Arial" w:cs="Arial"/>
          <w:b/>
          <w:bCs/>
        </w:rPr>
      </w:pPr>
      <w:r w:rsidRPr="00F16864">
        <w:rPr>
          <w:rFonts w:ascii="Arial" w:eastAsia="Times New Roman" w:hAnsi="Arial" w:cs="Arial"/>
          <w:b/>
          <w:bCs/>
        </w:rPr>
        <w:t>Dear</w:t>
      </w:r>
      <w:r w:rsidR="00A01E6C" w:rsidRPr="00F16864">
        <w:rPr>
          <w:rFonts w:ascii="Arial" w:eastAsia="Times New Roman" w:hAnsi="Arial" w:cs="Arial"/>
          <w:b/>
          <w:bCs/>
        </w:rPr>
        <w:t xml:space="preserve"> </w:t>
      </w:r>
      <w:proofErr w:type="gramStart"/>
      <w:r w:rsidR="009A6642" w:rsidRPr="00F16864">
        <w:rPr>
          <w:rFonts w:ascii="Arial" w:eastAsia="Times New Roman" w:hAnsi="Arial" w:cs="Arial"/>
          <w:b/>
        </w:rPr>
        <w:t>{{</w:t>
      </w:r>
      <w:r w:rsidR="003E0CD5" w:rsidRPr="00F16864">
        <w:rPr>
          <w:rFonts w:ascii="Arial" w:eastAsia="Times New Roman" w:hAnsi="Arial" w:cs="Arial"/>
          <w:b/>
        </w:rPr>
        <w:t xml:space="preserve"> </w:t>
      </w:r>
      <w:proofErr w:type="spellStart"/>
      <w:r w:rsidR="009A6642" w:rsidRPr="00F16864">
        <w:rPr>
          <w:rFonts w:ascii="Arial" w:eastAsia="Times New Roman" w:hAnsi="Arial" w:cs="Arial"/>
          <w:b/>
        </w:rPr>
        <w:t>client</w:t>
      </w:r>
      <w:proofErr w:type="gramEnd"/>
      <w:r w:rsidR="009A6642" w:rsidRPr="00F16864">
        <w:rPr>
          <w:rFonts w:ascii="Arial" w:eastAsia="Times New Roman" w:hAnsi="Arial" w:cs="Arial"/>
          <w:b/>
        </w:rPr>
        <w:t>_</w:t>
      </w:r>
      <w:proofErr w:type="gramStart"/>
      <w:r w:rsidR="009A6642" w:rsidRPr="00F16864">
        <w:rPr>
          <w:rFonts w:ascii="Arial" w:eastAsia="Times New Roman" w:hAnsi="Arial" w:cs="Arial"/>
          <w:b/>
        </w:rPr>
        <w:t>name</w:t>
      </w:r>
      <w:proofErr w:type="spellEnd"/>
      <w:r w:rsidR="003E0CD5" w:rsidRPr="00F16864">
        <w:rPr>
          <w:rFonts w:ascii="Arial" w:eastAsia="Times New Roman" w:hAnsi="Arial" w:cs="Arial"/>
          <w:b/>
        </w:rPr>
        <w:t xml:space="preserve"> </w:t>
      </w:r>
      <w:r w:rsidR="009A6642" w:rsidRPr="00F16864">
        <w:rPr>
          <w:rFonts w:ascii="Arial" w:eastAsia="Times New Roman" w:hAnsi="Arial" w:cs="Arial"/>
          <w:b/>
        </w:rPr>
        <w:t>}</w:t>
      </w:r>
      <w:proofErr w:type="gramEnd"/>
      <w:r w:rsidR="009A6642" w:rsidRPr="00F16864">
        <w:rPr>
          <w:rFonts w:ascii="Arial" w:eastAsia="Times New Roman" w:hAnsi="Arial" w:cs="Arial"/>
          <w:b/>
        </w:rPr>
        <w:t>}</w:t>
      </w:r>
      <w:r w:rsidR="00EA67A7" w:rsidRPr="00F16864">
        <w:rPr>
          <w:rFonts w:ascii="Arial" w:eastAsia="Times New Roman" w:hAnsi="Arial" w:cs="Arial"/>
          <w:b/>
          <w:bCs/>
        </w:rPr>
        <w:t>,</w:t>
      </w:r>
    </w:p>
    <w:p w14:paraId="7AB83A83" w14:textId="77777777" w:rsidR="006518DD" w:rsidRPr="00F16864" w:rsidRDefault="006518DD" w:rsidP="000E0C25">
      <w:pPr>
        <w:spacing w:after="0" w:line="240" w:lineRule="auto"/>
        <w:jc w:val="both"/>
        <w:rPr>
          <w:rFonts w:ascii="Arial" w:eastAsia="Times New Roman" w:hAnsi="Arial" w:cs="Arial"/>
        </w:rPr>
      </w:pPr>
    </w:p>
    <w:p w14:paraId="6AF5ED58" w14:textId="391BBBEF" w:rsidR="00966A33" w:rsidRPr="00F16864" w:rsidRDefault="00810226" w:rsidP="00966A33">
      <w:pPr>
        <w:spacing w:after="0" w:line="240" w:lineRule="auto"/>
        <w:jc w:val="both"/>
        <w:rPr>
          <w:rFonts w:ascii="Arial" w:eastAsia="Times New Roman" w:hAnsi="Arial" w:cs="Arial"/>
        </w:rPr>
      </w:pPr>
      <w:r w:rsidRPr="00F16864">
        <w:rPr>
          <w:rFonts w:ascii="Arial" w:eastAsia="Times New Roman" w:hAnsi="Arial" w:cs="Arial"/>
        </w:rPr>
        <w:t xml:space="preserve">We sincerely appreciate your valued </w:t>
      </w:r>
      <w:proofErr w:type="gramStart"/>
      <w:r w:rsidRPr="00F16864">
        <w:rPr>
          <w:rFonts w:ascii="Arial" w:eastAsia="Times New Roman" w:hAnsi="Arial" w:cs="Arial"/>
        </w:rPr>
        <w:t>enquiry</w:t>
      </w:r>
      <w:proofErr w:type="gramEnd"/>
      <w:r w:rsidRPr="00F16864">
        <w:rPr>
          <w:rFonts w:ascii="Arial" w:eastAsia="Times New Roman" w:hAnsi="Arial" w:cs="Arial"/>
        </w:rPr>
        <w:t xml:space="preserve"> and </w:t>
      </w:r>
      <w:r w:rsidR="00966A33" w:rsidRPr="00F16864">
        <w:rPr>
          <w:rFonts w:ascii="Arial" w:eastAsia="Times New Roman" w:hAnsi="Arial" w:cs="Arial"/>
        </w:rPr>
        <w:t>it is with great pleasure that we submit our comprehensive proposal as outlined below, carefully prepared to address your requirements and objectives.</w:t>
      </w:r>
    </w:p>
    <w:p w14:paraId="747C36B2" w14:textId="77777777" w:rsidR="001D0E65" w:rsidRPr="00F16864" w:rsidRDefault="001D0E65" w:rsidP="001D0E65">
      <w:pPr>
        <w:spacing w:after="0"/>
        <w:rPr>
          <w:rFonts w:ascii="Arial" w:eastAsia="Times New Roman" w:hAnsi="Arial" w:cs="Arial"/>
          <w:b/>
          <w:bCs/>
        </w:rPr>
      </w:pPr>
      <w:bookmarkStart w:id="0" w:name="_Hlk158793630"/>
      <w:bookmarkStart w:id="1" w:name="_Hlk190671559"/>
    </w:p>
    <w:p w14:paraId="08F59A92" w14:textId="19FBBE92" w:rsidR="003E280A" w:rsidRPr="00F16864" w:rsidRDefault="008C4367" w:rsidP="003E280A">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u w:val="single"/>
        </w:rPr>
      </w:pPr>
      <w:r w:rsidRPr="00F16864">
        <w:rPr>
          <w:rFonts w:ascii="Arial" w:eastAsia="Times New Roman" w:hAnsi="Arial" w:cs="Arial"/>
          <w:b/>
          <w:u w:val="single"/>
        </w:rPr>
        <w:t>OFFER:</w:t>
      </w:r>
    </w:p>
    <w:p w14:paraId="52277970" w14:textId="77777777" w:rsidR="00D73950" w:rsidRPr="00F16864" w:rsidRDefault="00D73950" w:rsidP="00D73950">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360"/>
        <w:jc w:val="both"/>
        <w:rPr>
          <w:rFonts w:ascii="Arial" w:eastAsia="Times New Roman" w:hAnsi="Arial" w:cs="Arial"/>
          <w:b/>
          <w:u w:val="single"/>
        </w:rPr>
      </w:pPr>
    </w:p>
    <w:p w14:paraId="4BC21907" w14:textId="35096D59" w:rsidR="00D73950" w:rsidRPr="00F16864" w:rsidRDefault="00D73950" w:rsidP="00033926">
      <w:pPr>
        <w:pStyle w:val="ListParagraph"/>
        <w:numPr>
          <w:ilvl w:val="0"/>
          <w:numId w:val="8"/>
        </w:numPr>
        <w:spacing w:after="160" w:line="259" w:lineRule="auto"/>
        <w:ind w:left="360"/>
        <w:rPr>
          <w:rFonts w:ascii="Arial" w:eastAsia="Times New Roman" w:hAnsi="Arial" w:cs="Arial"/>
          <w:b/>
          <w:bCs/>
          <w:u w:val="single"/>
        </w:rPr>
      </w:pPr>
      <w:r w:rsidRPr="00F16864">
        <w:rPr>
          <w:rFonts w:ascii="Arial" w:eastAsia="Times New Roman" w:hAnsi="Arial" w:cs="Arial"/>
          <w:b/>
          <w:bCs/>
          <w:u w:val="single"/>
        </w:rPr>
        <w:t>(</w:t>
      </w:r>
      <w:r w:rsidR="00033926" w:rsidRPr="00F16864">
        <w:rPr>
          <w:rFonts w:ascii="Arial" w:eastAsia="Times New Roman" w:hAnsi="Arial" w:cs="Arial"/>
          <w:b/>
          <w:bCs/>
          <w:u w:val="single"/>
        </w:rPr>
        <w:t>1</w:t>
      </w:r>
      <w:r w:rsidR="0090428C" w:rsidRPr="00F16864">
        <w:rPr>
          <w:rFonts w:ascii="Arial" w:eastAsia="Times New Roman" w:hAnsi="Arial" w:cs="Arial"/>
          <w:b/>
          <w:bCs/>
          <w:u w:val="single"/>
        </w:rPr>
        <w:t xml:space="preserve"> </w:t>
      </w:r>
      <w:r w:rsidRPr="00F16864">
        <w:rPr>
          <w:rFonts w:ascii="Arial" w:eastAsia="Times New Roman" w:hAnsi="Arial" w:cs="Arial"/>
          <w:b/>
          <w:bCs/>
          <w:u w:val="single"/>
        </w:rPr>
        <w:t xml:space="preserve">Unit) – </w:t>
      </w:r>
      <w:proofErr w:type="gramStart"/>
      <w:r w:rsidR="00EB6E90" w:rsidRPr="0023311D">
        <w:rPr>
          <w:rFonts w:ascii="Arial" w:eastAsia="Times New Roman" w:hAnsi="Arial" w:cs="Arial"/>
          <w:b/>
          <w:bCs/>
        </w:rPr>
        <w:t xml:space="preserve">{{ </w:t>
      </w:r>
      <w:proofErr w:type="spellStart"/>
      <w:r w:rsidR="00EB6E90" w:rsidRPr="0023311D">
        <w:rPr>
          <w:rFonts w:ascii="Arial" w:eastAsia="Times New Roman" w:hAnsi="Arial" w:cs="Arial"/>
          <w:b/>
          <w:bCs/>
        </w:rPr>
        <w:t>fan</w:t>
      </w:r>
      <w:proofErr w:type="gramEnd"/>
      <w:r w:rsidR="00EB6E90" w:rsidRPr="0023311D">
        <w:rPr>
          <w:rFonts w:ascii="Arial" w:eastAsia="Times New Roman" w:hAnsi="Arial" w:cs="Arial"/>
          <w:b/>
          <w:bCs/>
        </w:rPr>
        <w:t>_size_</w:t>
      </w:r>
      <w:proofErr w:type="gramStart"/>
      <w:r w:rsidR="00EB6E90" w:rsidRPr="0023311D">
        <w:rPr>
          <w:rFonts w:ascii="Arial" w:eastAsia="Times New Roman" w:hAnsi="Arial" w:cs="Arial"/>
          <w:b/>
          <w:bCs/>
        </w:rPr>
        <w:t>mm</w:t>
      </w:r>
      <w:proofErr w:type="spellEnd"/>
      <w:r w:rsidR="00EB6E90" w:rsidRPr="0023311D">
        <w:rPr>
          <w:rFonts w:ascii="Arial" w:eastAsia="Times New Roman" w:hAnsi="Arial" w:cs="Arial"/>
          <w:b/>
          <w:bCs/>
        </w:rPr>
        <w:t xml:space="preserve"> }}m</w:t>
      </w:r>
      <w:r w:rsidR="00EB6E90">
        <w:rPr>
          <w:rFonts w:ascii="Arial" w:eastAsia="Times New Roman" w:hAnsi="Arial" w:cs="Arial"/>
          <w:b/>
          <w:bCs/>
        </w:rPr>
        <w:t>m</w:t>
      </w:r>
      <w:proofErr w:type="gramEnd"/>
      <w:r w:rsidR="004D7CDE">
        <w:rPr>
          <w:rFonts w:ascii="Arial" w:eastAsia="Times New Roman" w:hAnsi="Arial" w:cs="Arial"/>
          <w:b/>
          <w:bCs/>
        </w:rPr>
        <w:t xml:space="preserve"> </w:t>
      </w:r>
      <w:r w:rsidR="00EB6E90">
        <w:rPr>
          <w:rFonts w:ascii="Arial" w:eastAsia="Times New Roman" w:hAnsi="Arial" w:cs="Arial"/>
          <w:b/>
          <w:bCs/>
        </w:rPr>
        <w:t>Fan</w:t>
      </w:r>
      <w:r w:rsidR="004D7CDE">
        <w:rPr>
          <w:rFonts w:ascii="Arial" w:eastAsia="Times New Roman" w:hAnsi="Arial" w:cs="Arial"/>
          <w:b/>
          <w:bCs/>
        </w:rPr>
        <w:t xml:space="preserve">, </w:t>
      </w:r>
      <w:proofErr w:type="gramStart"/>
      <w:r w:rsidR="004D7CDE" w:rsidRPr="004D7CDE">
        <w:rPr>
          <w:rFonts w:ascii="Arial" w:eastAsia="Times New Roman" w:hAnsi="Arial" w:cs="Arial"/>
          <w:b/>
          <w:bCs/>
        </w:rPr>
        <w:t xml:space="preserve">{{ </w:t>
      </w:r>
      <w:proofErr w:type="spellStart"/>
      <w:r w:rsidR="004D7CDE" w:rsidRPr="004D7CDE">
        <w:rPr>
          <w:rFonts w:ascii="Arial" w:eastAsia="Times New Roman" w:hAnsi="Arial" w:cs="Arial"/>
          <w:b/>
          <w:bCs/>
        </w:rPr>
        <w:t>motor</w:t>
      </w:r>
      <w:proofErr w:type="gramEnd"/>
      <w:r w:rsidR="004D7CDE" w:rsidRPr="004D7CDE">
        <w:rPr>
          <w:rFonts w:ascii="Arial" w:eastAsia="Times New Roman" w:hAnsi="Arial" w:cs="Arial"/>
          <w:b/>
          <w:bCs/>
        </w:rPr>
        <w:t>_</w:t>
      </w:r>
      <w:proofErr w:type="gramStart"/>
      <w:r w:rsidR="004D7CDE" w:rsidRPr="004D7CDE">
        <w:rPr>
          <w:rFonts w:ascii="Arial" w:eastAsia="Times New Roman" w:hAnsi="Arial" w:cs="Arial"/>
          <w:b/>
          <w:bCs/>
        </w:rPr>
        <w:t>output</w:t>
      </w:r>
      <w:proofErr w:type="spellEnd"/>
      <w:r w:rsidR="004D7CDE" w:rsidRPr="004D7CDE">
        <w:rPr>
          <w:rFonts w:ascii="Arial" w:eastAsia="Times New Roman" w:hAnsi="Arial" w:cs="Arial"/>
          <w:b/>
          <w:bCs/>
        </w:rPr>
        <w:t xml:space="preserve"> }}kW</w:t>
      </w:r>
      <w:proofErr w:type="gramEnd"/>
      <w:r w:rsidR="00A4280D">
        <w:rPr>
          <w:rFonts w:ascii="Arial" w:eastAsia="Times New Roman" w:hAnsi="Arial" w:cs="Arial"/>
          <w:b/>
          <w:bCs/>
        </w:rPr>
        <w:t xml:space="preserve">, </w:t>
      </w:r>
      <w:proofErr w:type="gramStart"/>
      <w:r w:rsidR="00A4280D" w:rsidRPr="00A4280D">
        <w:rPr>
          <w:rFonts w:ascii="Arial" w:eastAsia="Times New Roman" w:hAnsi="Arial" w:cs="Arial"/>
          <w:b/>
          <w:bCs/>
        </w:rPr>
        <w:t xml:space="preserve">{{ </w:t>
      </w:r>
      <w:proofErr w:type="spellStart"/>
      <w:r w:rsidR="00A4280D" w:rsidRPr="00A4280D">
        <w:rPr>
          <w:rFonts w:ascii="Arial" w:eastAsia="Times New Roman" w:hAnsi="Arial" w:cs="Arial"/>
          <w:b/>
          <w:bCs/>
        </w:rPr>
        <w:t>motor</w:t>
      </w:r>
      <w:proofErr w:type="gramEnd"/>
      <w:r w:rsidR="00A4280D" w:rsidRPr="00A4280D">
        <w:rPr>
          <w:rFonts w:ascii="Arial" w:eastAsia="Times New Roman" w:hAnsi="Arial" w:cs="Arial"/>
          <w:b/>
          <w:bCs/>
        </w:rPr>
        <w:t>_</w:t>
      </w:r>
      <w:proofErr w:type="gramStart"/>
      <w:r w:rsidR="00A4280D" w:rsidRPr="00A4280D">
        <w:rPr>
          <w:rFonts w:ascii="Arial" w:eastAsia="Times New Roman" w:hAnsi="Arial" w:cs="Arial"/>
          <w:b/>
          <w:bCs/>
        </w:rPr>
        <w:t>pole</w:t>
      </w:r>
      <w:proofErr w:type="spellEnd"/>
      <w:r w:rsidR="00A4280D" w:rsidRPr="00A4280D">
        <w:rPr>
          <w:rFonts w:ascii="Arial" w:eastAsia="Times New Roman" w:hAnsi="Arial" w:cs="Arial"/>
          <w:b/>
          <w:bCs/>
        </w:rPr>
        <w:t xml:space="preserve"> }}-</w:t>
      </w:r>
      <w:proofErr w:type="gramEnd"/>
      <w:r w:rsidR="00A4280D" w:rsidRPr="00A4280D">
        <w:rPr>
          <w:rFonts w:ascii="Arial" w:eastAsia="Times New Roman" w:hAnsi="Arial" w:cs="Arial"/>
          <w:b/>
          <w:bCs/>
        </w:rPr>
        <w:t>pole</w:t>
      </w:r>
      <w:r w:rsidR="00A4280D">
        <w:rPr>
          <w:rFonts w:ascii="Arial" w:eastAsia="Times New Roman" w:hAnsi="Arial" w:cs="Arial"/>
          <w:b/>
          <w:bCs/>
        </w:rPr>
        <w:t>, 525V Auxiliary Fan</w:t>
      </w:r>
      <w:r w:rsidRPr="00A4280D">
        <w:rPr>
          <w:rFonts w:ascii="Arial" w:eastAsia="Times New Roman" w:hAnsi="Arial" w:cs="Arial"/>
          <w:b/>
          <w:bCs/>
        </w:rPr>
        <w:t>:</w:t>
      </w:r>
    </w:p>
    <w:p w14:paraId="6C4FB541" w14:textId="22BE9D0A" w:rsidR="00A7569F" w:rsidRPr="00F16864" w:rsidRDefault="00FE3639" w:rsidP="00A7569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
          <w:bCs/>
          <w:u w:val="single"/>
        </w:rPr>
      </w:pPr>
      <w:r w:rsidRPr="00F16864">
        <w:rPr>
          <w:rFonts w:ascii="Arial" w:eastAsia="Times New Roman" w:hAnsi="Arial" w:cs="Arial"/>
          <w:b/>
          <w:bCs/>
          <w:u w:val="single"/>
        </w:rPr>
        <w:t>Fan Specification</w:t>
      </w:r>
      <w:r w:rsidR="00A7569F" w:rsidRPr="00F16864">
        <w:rPr>
          <w:rFonts w:ascii="Arial" w:eastAsia="Times New Roman" w:hAnsi="Arial" w:cs="Arial"/>
          <w:b/>
          <w:bCs/>
          <w:u w:val="single"/>
        </w:rPr>
        <w:t xml:space="preserve">:  </w:t>
      </w:r>
    </w:p>
    <w:p w14:paraId="2D60A9DE" w14:textId="674AA139" w:rsidR="00F8762F" w:rsidRPr="00F16864" w:rsidRDefault="00F8762F" w:rsidP="00F8762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Fan Model: </w:t>
      </w:r>
      <w:proofErr w:type="gramStart"/>
      <w:r w:rsidR="00FE3639" w:rsidRPr="00F16864">
        <w:rPr>
          <w:rFonts w:ascii="Arial" w:eastAsia="Times New Roman" w:hAnsi="Arial" w:cs="Arial"/>
        </w:rPr>
        <w:t xml:space="preserve">{{ </w:t>
      </w:r>
      <w:proofErr w:type="spellStart"/>
      <w:r w:rsidR="000B67AB" w:rsidRPr="00F16864">
        <w:rPr>
          <w:rFonts w:ascii="Arial" w:eastAsia="Times New Roman" w:hAnsi="Arial" w:cs="Arial"/>
        </w:rPr>
        <w:t>fan</w:t>
      </w:r>
      <w:proofErr w:type="gramEnd"/>
      <w:r w:rsidR="000B67AB" w:rsidRPr="00F16864">
        <w:rPr>
          <w:rFonts w:ascii="Arial" w:eastAsia="Times New Roman" w:hAnsi="Arial" w:cs="Arial"/>
        </w:rPr>
        <w:t>_</w:t>
      </w:r>
      <w:proofErr w:type="gramStart"/>
      <w:r w:rsidR="000B67AB" w:rsidRPr="00F16864">
        <w:rPr>
          <w:rFonts w:ascii="Arial" w:eastAsia="Times New Roman" w:hAnsi="Arial" w:cs="Arial"/>
        </w:rPr>
        <w:t>uid</w:t>
      </w:r>
      <w:proofErr w:type="spellEnd"/>
      <w:r w:rsidR="000B67AB" w:rsidRPr="00F16864">
        <w:rPr>
          <w:rFonts w:ascii="Arial" w:eastAsia="Times New Roman" w:hAnsi="Arial" w:cs="Arial"/>
        </w:rPr>
        <w:t xml:space="preserve"> }</w:t>
      </w:r>
      <w:proofErr w:type="gramEnd"/>
      <w:r w:rsidR="000B67AB" w:rsidRPr="00F16864">
        <w:rPr>
          <w:rFonts w:ascii="Arial" w:eastAsia="Times New Roman" w:hAnsi="Arial" w:cs="Arial"/>
        </w:rPr>
        <w:t>}</w:t>
      </w:r>
    </w:p>
    <w:p w14:paraId="427A7861" w14:textId="0F44FAB9" w:rsidR="00F8762F" w:rsidRPr="00F16864" w:rsidRDefault="00F8762F" w:rsidP="00F8762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Fan Size:</w:t>
      </w:r>
      <w:r w:rsidR="000B67AB" w:rsidRPr="00F16864">
        <w:rPr>
          <w:rFonts w:ascii="Arial" w:eastAsia="Times New Roman" w:hAnsi="Arial" w:cs="Arial"/>
        </w:rPr>
        <w:t xml:space="preserve"> </w:t>
      </w:r>
      <w:proofErr w:type="gramStart"/>
      <w:r w:rsidR="000B67AB" w:rsidRPr="00F16864">
        <w:rPr>
          <w:rFonts w:ascii="Arial" w:eastAsia="Times New Roman" w:hAnsi="Arial" w:cs="Arial"/>
        </w:rPr>
        <w:t xml:space="preserve">{{ </w:t>
      </w:r>
      <w:proofErr w:type="spellStart"/>
      <w:r w:rsidR="000B67AB" w:rsidRPr="00F16864">
        <w:rPr>
          <w:rFonts w:ascii="Arial" w:eastAsia="Times New Roman" w:hAnsi="Arial" w:cs="Arial"/>
        </w:rPr>
        <w:t>fan</w:t>
      </w:r>
      <w:proofErr w:type="gramEnd"/>
      <w:r w:rsidR="000B67AB" w:rsidRPr="00F16864">
        <w:rPr>
          <w:rFonts w:ascii="Arial" w:eastAsia="Times New Roman" w:hAnsi="Arial" w:cs="Arial"/>
        </w:rPr>
        <w:t>_size_</w:t>
      </w:r>
      <w:proofErr w:type="gramStart"/>
      <w:r w:rsidR="000B67AB" w:rsidRPr="00F16864">
        <w:rPr>
          <w:rFonts w:ascii="Arial" w:eastAsia="Times New Roman" w:hAnsi="Arial" w:cs="Arial"/>
        </w:rPr>
        <w:t>mm</w:t>
      </w:r>
      <w:proofErr w:type="spellEnd"/>
      <w:r w:rsidR="000B67AB" w:rsidRPr="00F16864">
        <w:rPr>
          <w:rFonts w:ascii="Arial" w:eastAsia="Times New Roman" w:hAnsi="Arial" w:cs="Arial"/>
        </w:rPr>
        <w:t xml:space="preserve"> }}mm</w:t>
      </w:r>
      <w:proofErr w:type="gramEnd"/>
    </w:p>
    <w:p w14:paraId="783CF415" w14:textId="4BCC2DEB" w:rsidR="00F8762F" w:rsidRPr="00F16864" w:rsidRDefault="00FE3639" w:rsidP="00F8762F">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Blade Sets: </w:t>
      </w:r>
      <w:proofErr w:type="gramStart"/>
      <w:r w:rsidR="000B67AB" w:rsidRPr="00F16864">
        <w:rPr>
          <w:rFonts w:ascii="Arial" w:eastAsia="Times New Roman" w:hAnsi="Arial" w:cs="Arial"/>
        </w:rPr>
        <w:t xml:space="preserve">{{ </w:t>
      </w:r>
      <w:proofErr w:type="spellStart"/>
      <w:r w:rsidR="000B67AB" w:rsidRPr="00F16864">
        <w:rPr>
          <w:rFonts w:ascii="Arial" w:eastAsia="Times New Roman" w:hAnsi="Arial" w:cs="Arial"/>
        </w:rPr>
        <w:t>blade</w:t>
      </w:r>
      <w:proofErr w:type="gramEnd"/>
      <w:r w:rsidR="000B67AB" w:rsidRPr="00F16864">
        <w:rPr>
          <w:rFonts w:ascii="Arial" w:eastAsia="Times New Roman" w:hAnsi="Arial" w:cs="Arial"/>
        </w:rPr>
        <w:t>_</w:t>
      </w:r>
      <w:proofErr w:type="gramStart"/>
      <w:r w:rsidR="000B67AB" w:rsidRPr="00F16864">
        <w:rPr>
          <w:rFonts w:ascii="Arial" w:eastAsia="Times New Roman" w:hAnsi="Arial" w:cs="Arial"/>
        </w:rPr>
        <w:t>sets</w:t>
      </w:r>
      <w:proofErr w:type="spellEnd"/>
      <w:r w:rsidR="000B67AB" w:rsidRPr="00F16864">
        <w:rPr>
          <w:rFonts w:ascii="Arial" w:eastAsia="Times New Roman" w:hAnsi="Arial" w:cs="Arial"/>
        </w:rPr>
        <w:t xml:space="preserve"> }</w:t>
      </w:r>
      <w:proofErr w:type="gramEnd"/>
      <w:r w:rsidR="000B67AB" w:rsidRPr="00F16864">
        <w:rPr>
          <w:rFonts w:ascii="Arial" w:eastAsia="Times New Roman" w:hAnsi="Arial" w:cs="Arial"/>
        </w:rPr>
        <w:t>}</w:t>
      </w:r>
    </w:p>
    <w:p w14:paraId="394E4E12" w14:textId="77777777" w:rsidR="00A52F83" w:rsidRPr="00F16864" w:rsidRDefault="00A52F83" w:rsidP="006C2A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rPr>
          <w:rFonts w:ascii="Arial" w:eastAsia="Times New Roman" w:hAnsi="Arial" w:cs="Arial"/>
          <w:b/>
          <w:bCs/>
          <w:u w:val="single"/>
        </w:rPr>
      </w:pPr>
      <w:r w:rsidRPr="00F16864">
        <w:rPr>
          <w:rFonts w:ascii="Arial" w:eastAsia="Times New Roman" w:hAnsi="Arial" w:cs="Arial"/>
          <w:b/>
          <w:bCs/>
          <w:u w:val="single"/>
        </w:rPr>
        <w:t xml:space="preserve">Rotor: </w:t>
      </w:r>
    </w:p>
    <w:p w14:paraId="0C15D139" w14:textId="77777777" w:rsidR="00A52F83" w:rsidRPr="00F16864" w:rsidRDefault="00A52F83" w:rsidP="006C2A4A">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1080"/>
        <w:rPr>
          <w:rFonts w:ascii="Arial" w:eastAsia="Times New Roman" w:hAnsi="Arial" w:cs="Arial"/>
        </w:rPr>
      </w:pPr>
      <w:r w:rsidRPr="00F16864">
        <w:rPr>
          <w:rFonts w:ascii="Arial" w:eastAsia="Times New Roman" w:hAnsi="Arial" w:cs="Arial"/>
        </w:rPr>
        <w:t xml:space="preserve">Type: Variable Pitch Rotor. </w:t>
      </w:r>
    </w:p>
    <w:p w14:paraId="36B6F3EB" w14:textId="540A70DC" w:rsidR="00A52F83" w:rsidRPr="00F16864" w:rsidRDefault="00A52F83" w:rsidP="006C2A4A">
      <w:pPr>
        <w:pStyle w:val="ListParagraph"/>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1080"/>
        <w:rPr>
          <w:rFonts w:ascii="Arial" w:eastAsia="Times New Roman" w:hAnsi="Arial" w:cs="Arial"/>
        </w:rPr>
      </w:pPr>
      <w:r w:rsidRPr="00F16864">
        <w:rPr>
          <w:rFonts w:ascii="Arial" w:eastAsia="Times New Roman" w:hAnsi="Arial" w:cs="Arial"/>
        </w:rPr>
        <w:t xml:space="preserve">Designed with adjustable blade angles to optimize performance based on operational conditions, improving efficiency and adaptability. </w:t>
      </w:r>
    </w:p>
    <w:p w14:paraId="45CE849E" w14:textId="77777777" w:rsidR="00C72CA8" w:rsidRPr="00F16864" w:rsidRDefault="00C72CA8" w:rsidP="00C72CA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
          <w:bCs/>
          <w:u w:val="single"/>
        </w:rPr>
      </w:pPr>
      <w:r w:rsidRPr="00F16864">
        <w:rPr>
          <w:rFonts w:ascii="Arial" w:eastAsia="Times New Roman" w:hAnsi="Arial" w:cs="Arial"/>
          <w:b/>
          <w:bCs/>
          <w:u w:val="single"/>
        </w:rPr>
        <w:t xml:space="preserve">Mechanical Components:  </w:t>
      </w:r>
    </w:p>
    <w:p w14:paraId="2443F8C0" w14:textId="350E596E" w:rsidR="00C72CA8" w:rsidRPr="00F16864" w:rsidRDefault="006B197C" w:rsidP="00C72CA8">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{%p for comp in components %}</w:t>
      </w:r>
    </w:p>
    <w:p w14:paraId="67DA7887" w14:textId="209448E8" w:rsidR="006B197C" w:rsidRPr="00F16864" w:rsidRDefault="00F27B7C" w:rsidP="00C72CA8">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proofErr w:type="gramStart"/>
      <w:r w:rsidRPr="00F16864">
        <w:rPr>
          <w:rFonts w:ascii="Arial" w:eastAsia="Times New Roman" w:hAnsi="Arial" w:cs="Arial"/>
        </w:rPr>
        <w:t>{{ comp.name</w:t>
      </w:r>
      <w:proofErr w:type="gramEnd"/>
      <w:r w:rsidRPr="00F16864">
        <w:rPr>
          <w:rFonts w:ascii="Arial" w:eastAsia="Times New Roman" w:hAnsi="Arial" w:cs="Arial"/>
        </w:rPr>
        <w:t xml:space="preserve"> }}</w:t>
      </w:r>
    </w:p>
    <w:p w14:paraId="50CE374C" w14:textId="6C7CE0B3" w:rsidR="00F27B7C" w:rsidRPr="00F16864" w:rsidRDefault="0030594F" w:rsidP="00C72CA8">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{%p </w:t>
      </w:r>
      <w:proofErr w:type="spellStart"/>
      <w:r w:rsidRPr="00F16864">
        <w:rPr>
          <w:rFonts w:ascii="Arial" w:eastAsia="Times New Roman" w:hAnsi="Arial" w:cs="Arial"/>
        </w:rPr>
        <w:t>endfor</w:t>
      </w:r>
      <w:proofErr w:type="spellEnd"/>
      <w:r w:rsidRPr="00F16864">
        <w:rPr>
          <w:rFonts w:ascii="Arial" w:eastAsia="Times New Roman" w:hAnsi="Arial" w:cs="Arial"/>
        </w:rPr>
        <w:t xml:space="preserve"> %}</w:t>
      </w:r>
    </w:p>
    <w:p w14:paraId="13C8F2F3" w14:textId="49492D18" w:rsidR="002F5DA7" w:rsidRPr="00F16864" w:rsidRDefault="005D2D3F" w:rsidP="00BE4D74">
      <w:pPr>
        <w:pBdr>
          <w:top w:val="none" w:sz="0" w:space="0" w:color="auto"/>
          <w:left w:val="none" w:sz="0" w:space="0" w:color="auto"/>
          <w:bottom w:val="none" w:sz="0" w:space="0" w:color="auto"/>
          <w:right w:val="none" w:sz="0" w:space="0" w:color="auto"/>
          <w:between w:val="none" w:sz="0" w:space="0" w:color="auto"/>
          <w:bar w:val="none" w:sz="0" w:color="auto"/>
        </w:pBdr>
        <w:spacing w:after="0" w:line="259" w:lineRule="auto"/>
        <w:ind w:firstLine="360"/>
        <w:rPr>
          <w:rFonts w:ascii="Arial" w:eastAsia="Times New Roman" w:hAnsi="Arial" w:cs="Arial"/>
        </w:rPr>
      </w:pPr>
      <w:r w:rsidRPr="00F16864">
        <w:rPr>
          <w:rFonts w:ascii="Arial" w:eastAsia="Times New Roman" w:hAnsi="Arial" w:cs="Arial"/>
        </w:rPr>
        <w:t>Mass of all mechanical components</w:t>
      </w:r>
      <w:r w:rsidR="003E49C9" w:rsidRPr="00F16864">
        <w:rPr>
          <w:rFonts w:ascii="Arial" w:eastAsia="Times New Roman" w:hAnsi="Arial" w:cs="Arial"/>
        </w:rPr>
        <w:t xml:space="preserve"> (excluding motor): </w:t>
      </w:r>
      <w:proofErr w:type="gramStart"/>
      <w:r w:rsidR="003E49C9" w:rsidRPr="00F16864">
        <w:rPr>
          <w:rFonts w:ascii="Arial" w:eastAsia="Times New Roman" w:hAnsi="Arial" w:cs="Arial"/>
          <w:b/>
          <w:bCs/>
        </w:rPr>
        <w:t xml:space="preserve">{{ </w:t>
      </w:r>
      <w:proofErr w:type="spellStart"/>
      <w:r w:rsidR="00402AA7" w:rsidRPr="00F16864">
        <w:rPr>
          <w:rFonts w:ascii="Arial" w:eastAsia="Times New Roman" w:hAnsi="Arial" w:cs="Arial"/>
          <w:b/>
          <w:bCs/>
        </w:rPr>
        <w:t>total</w:t>
      </w:r>
      <w:proofErr w:type="gramEnd"/>
      <w:r w:rsidR="003E49C9" w:rsidRPr="00F16864">
        <w:rPr>
          <w:rFonts w:ascii="Arial" w:eastAsia="Times New Roman" w:hAnsi="Arial" w:cs="Arial"/>
          <w:b/>
          <w:bCs/>
        </w:rPr>
        <w:t>_mass</w:t>
      </w:r>
      <w:r w:rsidR="00402AA7" w:rsidRPr="00F16864">
        <w:rPr>
          <w:rFonts w:ascii="Arial" w:eastAsia="Times New Roman" w:hAnsi="Arial" w:cs="Arial"/>
          <w:b/>
          <w:bCs/>
        </w:rPr>
        <w:t>_</w:t>
      </w:r>
      <w:proofErr w:type="gramStart"/>
      <w:r w:rsidR="00402AA7" w:rsidRPr="00F16864">
        <w:rPr>
          <w:rFonts w:ascii="Arial" w:eastAsia="Times New Roman" w:hAnsi="Arial" w:cs="Arial"/>
          <w:b/>
          <w:bCs/>
        </w:rPr>
        <w:t>kg</w:t>
      </w:r>
      <w:proofErr w:type="spellEnd"/>
      <w:r w:rsidR="003E49C9" w:rsidRPr="00F16864">
        <w:rPr>
          <w:rFonts w:ascii="Arial" w:eastAsia="Times New Roman" w:hAnsi="Arial" w:cs="Arial"/>
          <w:b/>
          <w:bCs/>
        </w:rPr>
        <w:t xml:space="preserve"> }}</w:t>
      </w:r>
      <w:r w:rsidR="00D8041E" w:rsidRPr="00F16864">
        <w:rPr>
          <w:rFonts w:ascii="Arial" w:eastAsia="Times New Roman" w:hAnsi="Arial" w:cs="Arial"/>
        </w:rPr>
        <w:t>kg</w:t>
      </w:r>
      <w:proofErr w:type="gramEnd"/>
    </w:p>
    <w:p w14:paraId="6996F679" w14:textId="59AC5C36" w:rsidR="00402AA7" w:rsidRPr="00F16864" w:rsidRDefault="00B407C5" w:rsidP="00BE4D74">
      <w:pPr>
        <w:pBdr>
          <w:top w:val="none" w:sz="0" w:space="0" w:color="auto"/>
          <w:left w:val="none" w:sz="0" w:space="0" w:color="auto"/>
          <w:bottom w:val="none" w:sz="0" w:space="0" w:color="auto"/>
          <w:right w:val="none" w:sz="0" w:space="0" w:color="auto"/>
          <w:between w:val="none" w:sz="0" w:space="0" w:color="auto"/>
          <w:bar w:val="none" w:sz="0" w:color="auto"/>
        </w:pBdr>
        <w:spacing w:after="0" w:line="259" w:lineRule="auto"/>
        <w:ind w:firstLine="360"/>
        <w:rPr>
          <w:rFonts w:ascii="Arial" w:eastAsia="Times New Roman" w:hAnsi="Arial" w:cs="Arial"/>
        </w:rPr>
      </w:pPr>
      <w:r w:rsidRPr="00F16864">
        <w:rPr>
          <w:rFonts w:ascii="Arial" w:eastAsia="Times New Roman" w:hAnsi="Arial" w:cs="Arial"/>
        </w:rPr>
        <w:t>Total l</w:t>
      </w:r>
      <w:r w:rsidR="00D8041E" w:rsidRPr="00F16864">
        <w:rPr>
          <w:rFonts w:ascii="Arial" w:eastAsia="Times New Roman" w:hAnsi="Arial" w:cs="Arial"/>
        </w:rPr>
        <w:t xml:space="preserve">ength of </w:t>
      </w:r>
      <w:r w:rsidR="005E029C" w:rsidRPr="00F16864">
        <w:rPr>
          <w:rFonts w:ascii="Arial" w:eastAsia="Times New Roman" w:hAnsi="Arial" w:cs="Arial"/>
        </w:rPr>
        <w:t xml:space="preserve">all mechanical components: </w:t>
      </w:r>
      <w:proofErr w:type="gramStart"/>
      <w:r w:rsidR="005E029C" w:rsidRPr="00F16864">
        <w:rPr>
          <w:rFonts w:ascii="Arial" w:eastAsia="Times New Roman" w:hAnsi="Arial" w:cs="Arial"/>
          <w:b/>
          <w:bCs/>
        </w:rPr>
        <w:t xml:space="preserve">{{ </w:t>
      </w:r>
      <w:proofErr w:type="spellStart"/>
      <w:r w:rsidR="005E029C" w:rsidRPr="00F16864">
        <w:rPr>
          <w:rFonts w:ascii="Arial" w:eastAsia="Times New Roman" w:hAnsi="Arial" w:cs="Arial"/>
          <w:b/>
          <w:bCs/>
        </w:rPr>
        <w:t>total</w:t>
      </w:r>
      <w:proofErr w:type="gramEnd"/>
      <w:r w:rsidR="005E029C" w:rsidRPr="00F16864">
        <w:rPr>
          <w:rFonts w:ascii="Arial" w:eastAsia="Times New Roman" w:hAnsi="Arial" w:cs="Arial"/>
          <w:b/>
          <w:bCs/>
        </w:rPr>
        <w:t>_</w:t>
      </w:r>
      <w:proofErr w:type="gramStart"/>
      <w:r w:rsidR="005E029C" w:rsidRPr="00F16864">
        <w:rPr>
          <w:rFonts w:ascii="Arial" w:eastAsia="Times New Roman" w:hAnsi="Arial" w:cs="Arial"/>
          <w:b/>
          <w:bCs/>
        </w:rPr>
        <w:t>length</w:t>
      </w:r>
      <w:proofErr w:type="spellEnd"/>
      <w:r w:rsidR="005E029C" w:rsidRPr="00F16864">
        <w:rPr>
          <w:rFonts w:ascii="Arial" w:eastAsia="Times New Roman" w:hAnsi="Arial" w:cs="Arial"/>
          <w:b/>
          <w:bCs/>
        </w:rPr>
        <w:t xml:space="preserve"> }}</w:t>
      </w:r>
      <w:r w:rsidR="005E029C" w:rsidRPr="00F16864">
        <w:rPr>
          <w:rFonts w:ascii="Arial" w:eastAsia="Times New Roman" w:hAnsi="Arial" w:cs="Arial"/>
        </w:rPr>
        <w:t>mm</w:t>
      </w:r>
      <w:proofErr w:type="gramEnd"/>
    </w:p>
    <w:p w14:paraId="0089B16B" w14:textId="77777777" w:rsidR="00033926" w:rsidRPr="00F16864" w:rsidRDefault="00033926" w:rsidP="00033926">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p>
    <w:p w14:paraId="547D82D5" w14:textId="1FEBBCDE" w:rsidR="00275753" w:rsidRPr="00F16864" w:rsidRDefault="00275753" w:rsidP="00C72CA8">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rPr>
          <w:rFonts w:ascii="Arial" w:eastAsia="Times New Roman" w:hAnsi="Arial" w:cs="Arial"/>
          <w:b/>
          <w:bCs/>
          <w:u w:val="single"/>
        </w:rPr>
      </w:pPr>
      <w:r w:rsidRPr="00F16864">
        <w:rPr>
          <w:rFonts w:ascii="Arial" w:eastAsia="Times New Roman" w:hAnsi="Arial" w:cs="Arial"/>
          <w:b/>
          <w:bCs/>
          <w:u w:val="single"/>
        </w:rPr>
        <w:t xml:space="preserve">Motor Specification:  </w:t>
      </w:r>
    </w:p>
    <w:p w14:paraId="17EFCE2F" w14:textId="77777777" w:rsidR="00275753" w:rsidRPr="00F16864" w:rsidRDefault="00275753" w:rsidP="00C72CA8">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rPr>
          <w:rFonts w:ascii="Arial" w:eastAsia="Times New Roman" w:hAnsi="Arial" w:cs="Arial"/>
          <w:b/>
          <w:bCs/>
          <w:u w:val="single"/>
        </w:rPr>
      </w:pPr>
    </w:p>
    <w:p w14:paraId="1DF31396" w14:textId="522FB892" w:rsidR="005F3F0E" w:rsidRPr="00F16864" w:rsidRDefault="005F3F0E" w:rsidP="005F3F0E">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Power: </w:t>
      </w:r>
      <w:bookmarkStart w:id="2" w:name="_Hlk210293638"/>
      <w:proofErr w:type="gramStart"/>
      <w:r w:rsidRPr="00F16864">
        <w:rPr>
          <w:rFonts w:ascii="Arial" w:eastAsia="Times New Roman" w:hAnsi="Arial" w:cs="Arial"/>
        </w:rPr>
        <w:t>{{</w:t>
      </w:r>
      <w:r w:rsidRPr="00F16864">
        <w:rPr>
          <w:rFonts w:ascii="Arial" w:eastAsia="Times New Roman" w:hAnsi="Arial" w:cs="Arial"/>
        </w:rPr>
        <w:t xml:space="preserve"> </w:t>
      </w:r>
      <w:proofErr w:type="spellStart"/>
      <w:r w:rsidRPr="00F16864">
        <w:rPr>
          <w:rFonts w:ascii="Arial" w:eastAsia="Times New Roman" w:hAnsi="Arial" w:cs="Arial"/>
        </w:rPr>
        <w:t>motor</w:t>
      </w:r>
      <w:proofErr w:type="gramEnd"/>
      <w:r w:rsidRPr="00F16864">
        <w:rPr>
          <w:rFonts w:ascii="Arial" w:eastAsia="Times New Roman" w:hAnsi="Arial" w:cs="Arial"/>
        </w:rPr>
        <w:t>_</w:t>
      </w:r>
      <w:proofErr w:type="gramStart"/>
      <w:r w:rsidRPr="00F16864">
        <w:rPr>
          <w:rFonts w:ascii="Arial" w:eastAsia="Times New Roman" w:hAnsi="Arial" w:cs="Arial"/>
        </w:rPr>
        <w:t>output</w:t>
      </w:r>
      <w:proofErr w:type="spellEnd"/>
      <w:r w:rsidRPr="00F16864">
        <w:rPr>
          <w:rFonts w:ascii="Arial" w:eastAsia="Times New Roman" w:hAnsi="Arial" w:cs="Arial"/>
        </w:rPr>
        <w:t xml:space="preserve"> </w:t>
      </w:r>
      <w:r w:rsidRPr="00F16864">
        <w:rPr>
          <w:rFonts w:ascii="Arial" w:eastAsia="Times New Roman" w:hAnsi="Arial" w:cs="Arial"/>
        </w:rPr>
        <w:t>}}</w:t>
      </w:r>
      <w:r w:rsidR="00087DC8" w:rsidRPr="00F16864">
        <w:rPr>
          <w:rFonts w:ascii="Arial" w:eastAsia="Times New Roman" w:hAnsi="Arial" w:cs="Arial"/>
        </w:rPr>
        <w:t>kW</w:t>
      </w:r>
      <w:bookmarkEnd w:id="2"/>
      <w:proofErr w:type="gramEnd"/>
    </w:p>
    <w:p w14:paraId="1D2A385F" w14:textId="7E74F553" w:rsidR="00275753" w:rsidRPr="00F16864" w:rsidRDefault="00275753" w:rsidP="00275753">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Efficiency: </w:t>
      </w:r>
      <w:proofErr w:type="gramStart"/>
      <w:r w:rsidR="001B440D" w:rsidRPr="00F16864">
        <w:rPr>
          <w:rFonts w:ascii="Arial" w:eastAsia="Times New Roman" w:hAnsi="Arial" w:cs="Arial"/>
        </w:rPr>
        <w:t>{{</w:t>
      </w:r>
      <w:r w:rsidR="00226E38" w:rsidRPr="00F16864">
        <w:rPr>
          <w:rFonts w:ascii="Arial" w:eastAsia="Times New Roman" w:hAnsi="Arial" w:cs="Arial"/>
        </w:rPr>
        <w:t xml:space="preserve"> </w:t>
      </w:r>
      <w:proofErr w:type="spellStart"/>
      <w:r w:rsidR="001B440D" w:rsidRPr="00F16864">
        <w:rPr>
          <w:rFonts w:ascii="Arial" w:eastAsia="Times New Roman" w:hAnsi="Arial" w:cs="Arial"/>
        </w:rPr>
        <w:t>motor</w:t>
      </w:r>
      <w:proofErr w:type="gramEnd"/>
      <w:r w:rsidR="001B440D" w:rsidRPr="00F16864">
        <w:rPr>
          <w:rFonts w:ascii="Arial" w:eastAsia="Times New Roman" w:hAnsi="Arial" w:cs="Arial"/>
        </w:rPr>
        <w:t>_product_</w:t>
      </w:r>
      <w:proofErr w:type="gramStart"/>
      <w:r w:rsidR="001B440D" w:rsidRPr="00F16864">
        <w:rPr>
          <w:rFonts w:ascii="Arial" w:eastAsia="Times New Roman" w:hAnsi="Arial" w:cs="Arial"/>
        </w:rPr>
        <w:t>range</w:t>
      </w:r>
      <w:proofErr w:type="spellEnd"/>
      <w:r w:rsidR="00226E38" w:rsidRPr="00F16864">
        <w:rPr>
          <w:rFonts w:ascii="Arial" w:eastAsia="Times New Roman" w:hAnsi="Arial" w:cs="Arial"/>
        </w:rPr>
        <w:t xml:space="preserve"> </w:t>
      </w:r>
      <w:r w:rsidR="001B440D" w:rsidRPr="00F16864">
        <w:rPr>
          <w:rFonts w:ascii="Arial" w:eastAsia="Times New Roman" w:hAnsi="Arial" w:cs="Arial"/>
        </w:rPr>
        <w:t>}</w:t>
      </w:r>
      <w:proofErr w:type="gramEnd"/>
      <w:r w:rsidR="001B440D" w:rsidRPr="00F16864">
        <w:rPr>
          <w:rFonts w:ascii="Arial" w:eastAsia="Times New Roman" w:hAnsi="Arial" w:cs="Arial"/>
        </w:rPr>
        <w:t>}</w:t>
      </w:r>
      <w:r w:rsidRPr="00F16864">
        <w:rPr>
          <w:rFonts w:ascii="Arial" w:eastAsia="Times New Roman" w:hAnsi="Arial" w:cs="Arial"/>
        </w:rPr>
        <w:t xml:space="preserve"> </w:t>
      </w:r>
    </w:p>
    <w:p w14:paraId="5BE6BA53" w14:textId="79A5AFF2" w:rsidR="00275753" w:rsidRPr="00F16864" w:rsidRDefault="00275753" w:rsidP="00275753">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Speed: </w:t>
      </w:r>
      <w:bookmarkStart w:id="3" w:name="_Hlk210293681"/>
      <w:proofErr w:type="gramStart"/>
      <w:r w:rsidR="001B440D" w:rsidRPr="00F16864">
        <w:rPr>
          <w:rFonts w:ascii="Arial" w:eastAsia="Times New Roman" w:hAnsi="Arial" w:cs="Arial"/>
        </w:rPr>
        <w:t>{{</w:t>
      </w:r>
      <w:r w:rsidR="00226E38" w:rsidRPr="00F16864">
        <w:rPr>
          <w:rFonts w:ascii="Arial" w:eastAsia="Times New Roman" w:hAnsi="Arial" w:cs="Arial"/>
        </w:rPr>
        <w:t xml:space="preserve"> </w:t>
      </w:r>
      <w:proofErr w:type="spellStart"/>
      <w:r w:rsidR="001B440D" w:rsidRPr="00F16864">
        <w:rPr>
          <w:rFonts w:ascii="Arial" w:eastAsia="Times New Roman" w:hAnsi="Arial" w:cs="Arial"/>
        </w:rPr>
        <w:t>motor</w:t>
      </w:r>
      <w:proofErr w:type="gramEnd"/>
      <w:r w:rsidR="001B440D" w:rsidRPr="00F16864">
        <w:rPr>
          <w:rFonts w:ascii="Arial" w:eastAsia="Times New Roman" w:hAnsi="Arial" w:cs="Arial"/>
        </w:rPr>
        <w:t>_</w:t>
      </w:r>
      <w:proofErr w:type="gramStart"/>
      <w:r w:rsidR="001B440D" w:rsidRPr="00F16864">
        <w:rPr>
          <w:rFonts w:ascii="Arial" w:eastAsia="Times New Roman" w:hAnsi="Arial" w:cs="Arial"/>
        </w:rPr>
        <w:t>pole</w:t>
      </w:r>
      <w:proofErr w:type="spellEnd"/>
      <w:r w:rsidR="00226E38" w:rsidRPr="00F16864">
        <w:rPr>
          <w:rFonts w:ascii="Arial" w:eastAsia="Times New Roman" w:hAnsi="Arial" w:cs="Arial"/>
        </w:rPr>
        <w:t xml:space="preserve"> </w:t>
      </w:r>
      <w:r w:rsidR="001B440D" w:rsidRPr="00F16864">
        <w:rPr>
          <w:rFonts w:ascii="Arial" w:eastAsia="Times New Roman" w:hAnsi="Arial" w:cs="Arial"/>
        </w:rPr>
        <w:t>}}</w:t>
      </w:r>
      <w:r w:rsidRPr="00F16864">
        <w:rPr>
          <w:rFonts w:ascii="Arial" w:eastAsia="Times New Roman" w:hAnsi="Arial" w:cs="Arial"/>
        </w:rPr>
        <w:t>-</w:t>
      </w:r>
      <w:proofErr w:type="gramEnd"/>
      <w:r w:rsidRPr="00F16864">
        <w:rPr>
          <w:rFonts w:ascii="Arial" w:eastAsia="Times New Roman" w:hAnsi="Arial" w:cs="Arial"/>
        </w:rPr>
        <w:t xml:space="preserve">pole </w:t>
      </w:r>
      <w:bookmarkEnd w:id="3"/>
      <w:r w:rsidRPr="00F16864">
        <w:rPr>
          <w:rFonts w:ascii="Arial" w:eastAsia="Times New Roman" w:hAnsi="Arial" w:cs="Arial"/>
        </w:rPr>
        <w:t xml:space="preserve">(synchronous speed ~ </w:t>
      </w:r>
      <w:proofErr w:type="gramStart"/>
      <w:r w:rsidR="00535F69" w:rsidRPr="00F16864">
        <w:rPr>
          <w:rFonts w:ascii="Arial" w:eastAsia="Times New Roman" w:hAnsi="Arial" w:cs="Arial"/>
        </w:rPr>
        <w:t>{{</w:t>
      </w:r>
      <w:r w:rsidR="00226E38" w:rsidRPr="00F16864">
        <w:rPr>
          <w:rFonts w:ascii="Arial" w:eastAsia="Times New Roman" w:hAnsi="Arial" w:cs="Arial"/>
        </w:rPr>
        <w:t xml:space="preserve"> </w:t>
      </w:r>
      <w:proofErr w:type="spellStart"/>
      <w:r w:rsidR="00535F69" w:rsidRPr="00F16864">
        <w:rPr>
          <w:rFonts w:ascii="Arial" w:eastAsia="Times New Roman" w:hAnsi="Arial" w:cs="Arial"/>
        </w:rPr>
        <w:t>motor</w:t>
      </w:r>
      <w:proofErr w:type="gramEnd"/>
      <w:r w:rsidR="00535F69" w:rsidRPr="00F16864">
        <w:rPr>
          <w:rFonts w:ascii="Arial" w:eastAsia="Times New Roman" w:hAnsi="Arial" w:cs="Arial"/>
        </w:rPr>
        <w:t>_</w:t>
      </w:r>
      <w:proofErr w:type="gramStart"/>
      <w:r w:rsidR="00535F69" w:rsidRPr="00F16864">
        <w:rPr>
          <w:rFonts w:ascii="Arial" w:eastAsia="Times New Roman" w:hAnsi="Arial" w:cs="Arial"/>
        </w:rPr>
        <w:t>speed</w:t>
      </w:r>
      <w:proofErr w:type="spellEnd"/>
      <w:r w:rsidR="00226E38" w:rsidRPr="00F16864">
        <w:rPr>
          <w:rFonts w:ascii="Arial" w:eastAsia="Times New Roman" w:hAnsi="Arial" w:cs="Arial"/>
        </w:rPr>
        <w:t xml:space="preserve"> </w:t>
      </w:r>
      <w:r w:rsidR="00535F69" w:rsidRPr="00F16864">
        <w:rPr>
          <w:rFonts w:ascii="Arial" w:eastAsia="Times New Roman" w:hAnsi="Arial" w:cs="Arial"/>
        </w:rPr>
        <w:t>}}</w:t>
      </w:r>
      <w:r w:rsidRPr="00F16864">
        <w:rPr>
          <w:rFonts w:ascii="Arial" w:eastAsia="Times New Roman" w:hAnsi="Arial" w:cs="Arial"/>
        </w:rPr>
        <w:t>RPM</w:t>
      </w:r>
      <w:proofErr w:type="gramEnd"/>
      <w:r w:rsidRPr="00F16864">
        <w:rPr>
          <w:rFonts w:ascii="Arial" w:eastAsia="Times New Roman" w:hAnsi="Arial" w:cs="Arial"/>
        </w:rPr>
        <w:t xml:space="preserve"> @50 Hz)  </w:t>
      </w:r>
    </w:p>
    <w:p w14:paraId="360F4A2B" w14:textId="2A77C03A" w:rsidR="00455EFB" w:rsidRPr="00F16864" w:rsidRDefault="00275753" w:rsidP="0021732D">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r w:rsidRPr="00F16864">
        <w:rPr>
          <w:rFonts w:ascii="Arial" w:eastAsia="Times New Roman" w:hAnsi="Arial" w:cs="Arial"/>
        </w:rPr>
        <w:t xml:space="preserve">Voltage: </w:t>
      </w:r>
      <w:r w:rsidR="00230F8D" w:rsidRPr="00F16864">
        <w:rPr>
          <w:rFonts w:ascii="Arial" w:eastAsia="Times New Roman" w:hAnsi="Arial" w:cs="Arial"/>
        </w:rPr>
        <w:t>5</w:t>
      </w:r>
      <w:r w:rsidR="00DE154C" w:rsidRPr="00F16864">
        <w:rPr>
          <w:rFonts w:ascii="Arial" w:eastAsia="Times New Roman" w:hAnsi="Arial" w:cs="Arial"/>
        </w:rPr>
        <w:t>25</w:t>
      </w:r>
      <w:r w:rsidRPr="00F16864">
        <w:rPr>
          <w:rFonts w:ascii="Arial" w:eastAsia="Times New Roman" w:hAnsi="Arial" w:cs="Arial"/>
        </w:rPr>
        <w:t>V</w:t>
      </w:r>
    </w:p>
    <w:p w14:paraId="2383D605" w14:textId="77777777" w:rsidR="00033926" w:rsidRPr="00F16864" w:rsidRDefault="00033926" w:rsidP="00230F8D">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rPr>
      </w:pPr>
    </w:p>
    <w:p w14:paraId="31358269" w14:textId="05180DE4" w:rsidR="002E278A" w:rsidRPr="00F16864" w:rsidRDefault="002E278A" w:rsidP="002E278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rPr>
          <w:rFonts w:ascii="Arial" w:eastAsia="Times New Roman" w:hAnsi="Arial" w:cs="Arial"/>
          <w:b/>
          <w:bCs/>
          <w:u w:val="single"/>
        </w:rPr>
      </w:pPr>
      <w:r w:rsidRPr="00F16864">
        <w:rPr>
          <w:rFonts w:ascii="Arial" w:eastAsia="Times New Roman" w:hAnsi="Arial" w:cs="Arial"/>
          <w:b/>
          <w:bCs/>
          <w:u w:val="single"/>
        </w:rPr>
        <w:t xml:space="preserve">A full detailed and comprehensive Data Book will be supplied: </w:t>
      </w:r>
    </w:p>
    <w:p w14:paraId="6CD8C9FD" w14:textId="77777777" w:rsidR="002E278A" w:rsidRPr="00F16864" w:rsidRDefault="002E278A" w:rsidP="002E278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360"/>
        <w:rPr>
          <w:rFonts w:ascii="Arial" w:eastAsia="Times New Roman" w:hAnsi="Arial" w:cs="Arial"/>
          <w:b/>
          <w:u w:val="single"/>
        </w:rPr>
      </w:pPr>
    </w:p>
    <w:p w14:paraId="53C9D290"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Material certificates.</w:t>
      </w:r>
    </w:p>
    <w:p w14:paraId="009FCEA2"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Welding consumables certificate.</w:t>
      </w:r>
    </w:p>
    <w:p w14:paraId="0DC6DB0C"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Welder Qualifications.</w:t>
      </w:r>
    </w:p>
    <w:p w14:paraId="20CE05B3"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 xml:space="preserve">Welding procedures will not form part of the data </w:t>
      </w:r>
      <w:proofErr w:type="gramStart"/>
      <w:r w:rsidRPr="00F16864">
        <w:rPr>
          <w:rFonts w:ascii="Arial" w:eastAsia="Times New Roman" w:hAnsi="Arial" w:cs="Arial"/>
          <w:bCs/>
        </w:rPr>
        <w:t>book, but</w:t>
      </w:r>
      <w:proofErr w:type="gramEnd"/>
      <w:r w:rsidRPr="00F16864">
        <w:rPr>
          <w:rFonts w:ascii="Arial" w:eastAsia="Times New Roman" w:hAnsi="Arial" w:cs="Arial"/>
          <w:bCs/>
        </w:rPr>
        <w:t xml:space="preserve"> will be available upon request for review / amendment at our factory.</w:t>
      </w:r>
    </w:p>
    <w:p w14:paraId="1ABD54B2"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NDT certificate.</w:t>
      </w:r>
    </w:p>
    <w:p w14:paraId="6C66F662"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Thermal stress relief certificate if required.</w:t>
      </w:r>
    </w:p>
    <w:p w14:paraId="4506FB42"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QCP’s.</w:t>
      </w:r>
    </w:p>
    <w:p w14:paraId="37E1F98E"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Rotor Dynamic Balancing.</w:t>
      </w:r>
    </w:p>
    <w:p w14:paraId="732F899C" w14:textId="77777777" w:rsidR="002E278A"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Final dimensional report.</w:t>
      </w:r>
    </w:p>
    <w:p w14:paraId="5C5F551A" w14:textId="6EB3D58E" w:rsidR="008749FE" w:rsidRPr="00F16864" w:rsidRDefault="002E278A" w:rsidP="00B96AC8">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Arial" w:eastAsia="Times New Roman" w:hAnsi="Arial" w:cs="Arial"/>
          <w:bCs/>
        </w:rPr>
      </w:pPr>
      <w:r w:rsidRPr="00F16864">
        <w:rPr>
          <w:rFonts w:ascii="Arial" w:eastAsia="Times New Roman" w:hAnsi="Arial" w:cs="Arial"/>
          <w:bCs/>
        </w:rPr>
        <w:t>Final release report.</w:t>
      </w:r>
    </w:p>
    <w:p w14:paraId="7C1222AC" w14:textId="406C94D5" w:rsidR="00871B78" w:rsidRPr="00F16864" w:rsidRDefault="000E0C25" w:rsidP="00871B78">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rPr>
          <w:rStyle w:val="Strong"/>
          <w:rFonts w:ascii="Arial" w:eastAsia="Times New Roman" w:hAnsi="Arial" w:cs="Arial"/>
          <w:b w:val="0"/>
          <w:bCs w:val="0"/>
          <w:color w:val="auto"/>
          <w:u w:val="single"/>
          <w:bdr w:val="none" w:sz="0" w:space="0" w:color="auto"/>
          <w:lang w:eastAsia="en-US"/>
          <w14:textOutline w14:w="0" w14:cap="rnd" w14:cmpd="sng" w14:algn="ctr">
            <w14:noFill/>
            <w14:prstDash w14:val="solid"/>
            <w14:bevel/>
          </w14:textOutline>
        </w:rPr>
      </w:pPr>
      <w:r w:rsidRPr="00F16864">
        <w:rPr>
          <w:rFonts w:ascii="Arial" w:eastAsia="Times New Roman" w:hAnsi="Arial" w:cs="Arial"/>
          <w:b/>
          <w:u w:val="single"/>
        </w:rPr>
        <w:t>P</w:t>
      </w:r>
      <w:r w:rsidR="008F6C90" w:rsidRPr="00F16864">
        <w:rPr>
          <w:rFonts w:ascii="Arial" w:eastAsia="Times New Roman" w:hAnsi="Arial" w:cs="Arial"/>
          <w:b/>
          <w:u w:val="single"/>
        </w:rPr>
        <w:t>ricing</w:t>
      </w:r>
      <w:bookmarkEnd w:id="0"/>
      <w:r w:rsidR="00A03836" w:rsidRPr="00F16864">
        <w:rPr>
          <w:rStyle w:val="Strong"/>
          <w:rFonts w:ascii="Arial" w:eastAsia="Times New Roman" w:hAnsi="Arial" w:cs="Arial"/>
          <w:u w:val="single"/>
        </w:rPr>
        <w: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1"/>
        <w:gridCol w:w="4819"/>
        <w:gridCol w:w="1418"/>
        <w:gridCol w:w="709"/>
        <w:gridCol w:w="1988"/>
      </w:tblGrid>
      <w:tr w:rsidR="0008092A" w:rsidRPr="00F16864" w14:paraId="79ADACEA" w14:textId="77777777" w:rsidTr="00F27B2B">
        <w:trPr>
          <w:trHeight w:val="258"/>
        </w:trPr>
        <w:tc>
          <w:tcPr>
            <w:tcW w:w="851" w:type="dxa"/>
            <w:tcBorders>
              <w:top w:val="single" w:sz="4" w:space="0" w:color="000000"/>
              <w:left w:val="single" w:sz="4" w:space="0" w:color="000000"/>
              <w:bottom w:val="single" w:sz="4" w:space="0" w:color="000000"/>
              <w:right w:val="single" w:sz="4" w:space="0" w:color="000000"/>
            </w:tcBorders>
            <w:shd w:val="clear" w:color="auto" w:fill="D9D9D9"/>
            <w:hideMark/>
          </w:tcPr>
          <w:p w14:paraId="02AF9673" w14:textId="77777777" w:rsidR="0008092A" w:rsidRPr="00F16864" w:rsidRDefault="0008092A" w:rsidP="00A97049">
            <w:pPr>
              <w:spacing w:after="0" w:line="240" w:lineRule="auto"/>
              <w:jc w:val="center"/>
              <w:rPr>
                <w:rFonts w:ascii="Arial" w:eastAsia="Times New Roman" w:hAnsi="Arial" w:cs="Arial"/>
                <w:b/>
              </w:rPr>
            </w:pPr>
            <w:r w:rsidRPr="00F16864">
              <w:rPr>
                <w:rFonts w:ascii="Arial" w:eastAsia="Times New Roman" w:hAnsi="Arial" w:cs="Arial"/>
                <w:b/>
              </w:rPr>
              <w:t>NO</w:t>
            </w:r>
          </w:p>
        </w:tc>
        <w:tc>
          <w:tcPr>
            <w:tcW w:w="4819" w:type="dxa"/>
            <w:tcBorders>
              <w:top w:val="single" w:sz="4" w:space="0" w:color="000000"/>
              <w:left w:val="single" w:sz="4" w:space="0" w:color="000000"/>
              <w:bottom w:val="single" w:sz="4" w:space="0" w:color="000000"/>
              <w:right w:val="single" w:sz="4" w:space="0" w:color="000000"/>
            </w:tcBorders>
            <w:shd w:val="clear" w:color="auto" w:fill="D9D9D9"/>
            <w:hideMark/>
          </w:tcPr>
          <w:p w14:paraId="252B7892" w14:textId="77777777" w:rsidR="0008092A" w:rsidRPr="00F16864" w:rsidRDefault="0008092A" w:rsidP="00A97049">
            <w:pPr>
              <w:spacing w:after="0" w:line="240" w:lineRule="auto"/>
              <w:jc w:val="center"/>
              <w:rPr>
                <w:rFonts w:ascii="Arial" w:eastAsia="Times New Roman" w:hAnsi="Arial" w:cs="Arial"/>
                <w:b/>
              </w:rPr>
            </w:pPr>
            <w:r w:rsidRPr="00F16864">
              <w:rPr>
                <w:rFonts w:ascii="Arial" w:eastAsia="Times New Roman" w:hAnsi="Arial" w:cs="Arial"/>
                <w:b/>
              </w:rPr>
              <w:t>ITEM</w:t>
            </w:r>
          </w:p>
        </w:tc>
        <w:tc>
          <w:tcPr>
            <w:tcW w:w="1418" w:type="dxa"/>
            <w:tcBorders>
              <w:top w:val="single" w:sz="4" w:space="0" w:color="000000"/>
              <w:left w:val="single" w:sz="4" w:space="0" w:color="000000"/>
              <w:bottom w:val="single" w:sz="4" w:space="0" w:color="000000"/>
              <w:right w:val="single" w:sz="4" w:space="0" w:color="000000"/>
            </w:tcBorders>
            <w:shd w:val="clear" w:color="auto" w:fill="D9D9D9"/>
            <w:hideMark/>
          </w:tcPr>
          <w:p w14:paraId="0FBD34C3" w14:textId="77777777" w:rsidR="0008092A" w:rsidRPr="00F16864" w:rsidRDefault="0008092A" w:rsidP="00A97049">
            <w:pPr>
              <w:spacing w:after="0" w:line="240" w:lineRule="auto"/>
              <w:jc w:val="center"/>
              <w:rPr>
                <w:rFonts w:ascii="Arial" w:eastAsia="Times New Roman" w:hAnsi="Arial" w:cs="Arial"/>
                <w:b/>
              </w:rPr>
            </w:pPr>
            <w:r w:rsidRPr="00F16864">
              <w:rPr>
                <w:rFonts w:ascii="Arial" w:eastAsia="Times New Roman" w:hAnsi="Arial" w:cs="Arial"/>
                <w:b/>
              </w:rPr>
              <w:t>UNIT PRICE</w:t>
            </w:r>
          </w:p>
        </w:tc>
        <w:tc>
          <w:tcPr>
            <w:tcW w:w="709" w:type="dxa"/>
            <w:tcBorders>
              <w:top w:val="single" w:sz="4" w:space="0" w:color="000000"/>
              <w:left w:val="single" w:sz="4" w:space="0" w:color="000000"/>
              <w:bottom w:val="single" w:sz="4" w:space="0" w:color="000000"/>
              <w:right w:val="single" w:sz="4" w:space="0" w:color="000000"/>
            </w:tcBorders>
            <w:shd w:val="clear" w:color="auto" w:fill="D9D9D9"/>
            <w:hideMark/>
          </w:tcPr>
          <w:p w14:paraId="689DDE66" w14:textId="77777777" w:rsidR="0008092A" w:rsidRPr="00F16864" w:rsidRDefault="0008092A" w:rsidP="00A97049">
            <w:pPr>
              <w:spacing w:after="0" w:line="240" w:lineRule="auto"/>
              <w:jc w:val="center"/>
              <w:rPr>
                <w:rFonts w:ascii="Arial" w:eastAsia="Times New Roman" w:hAnsi="Arial" w:cs="Arial"/>
                <w:b/>
              </w:rPr>
            </w:pPr>
            <w:r w:rsidRPr="00F16864">
              <w:rPr>
                <w:rFonts w:ascii="Arial" w:eastAsia="Times New Roman" w:hAnsi="Arial" w:cs="Arial"/>
                <w:b/>
              </w:rPr>
              <w:t>QTY</w:t>
            </w:r>
          </w:p>
        </w:tc>
        <w:tc>
          <w:tcPr>
            <w:tcW w:w="1988" w:type="dxa"/>
            <w:tcBorders>
              <w:top w:val="single" w:sz="4" w:space="0" w:color="000000"/>
              <w:left w:val="single" w:sz="4" w:space="0" w:color="000000"/>
              <w:bottom w:val="single" w:sz="4" w:space="0" w:color="000000"/>
              <w:right w:val="single" w:sz="4" w:space="0" w:color="000000"/>
            </w:tcBorders>
            <w:shd w:val="clear" w:color="auto" w:fill="D9D9D9"/>
            <w:hideMark/>
          </w:tcPr>
          <w:p w14:paraId="0B69ECCA" w14:textId="77777777" w:rsidR="0008092A" w:rsidRPr="00F16864" w:rsidRDefault="0008092A" w:rsidP="00A97049">
            <w:pPr>
              <w:spacing w:after="0" w:line="240" w:lineRule="auto"/>
              <w:jc w:val="center"/>
              <w:rPr>
                <w:rFonts w:ascii="Arial" w:eastAsia="Times New Roman" w:hAnsi="Arial" w:cs="Arial"/>
                <w:b/>
              </w:rPr>
            </w:pPr>
            <w:r w:rsidRPr="00F16864">
              <w:rPr>
                <w:rFonts w:ascii="Arial" w:eastAsia="Times New Roman" w:hAnsi="Arial" w:cs="Arial"/>
                <w:b/>
              </w:rPr>
              <w:t>TOTAL PRICE</w:t>
            </w:r>
          </w:p>
        </w:tc>
      </w:tr>
      <w:tr w:rsidR="00CD62E4" w:rsidRPr="00F16864" w14:paraId="5D0D617C" w14:textId="77777777" w:rsidTr="00336001">
        <w:trPr>
          <w:trHeight w:val="193"/>
        </w:trPr>
        <w:tc>
          <w:tcPr>
            <w:tcW w:w="851" w:type="dxa"/>
            <w:tcBorders>
              <w:top w:val="single" w:sz="4" w:space="0" w:color="000000"/>
              <w:left w:val="single" w:sz="4" w:space="0" w:color="000000"/>
              <w:bottom w:val="single" w:sz="4" w:space="0" w:color="000000"/>
              <w:right w:val="single" w:sz="4" w:space="0" w:color="000000"/>
            </w:tcBorders>
            <w:hideMark/>
          </w:tcPr>
          <w:p w14:paraId="30BA2133" w14:textId="77777777" w:rsidR="00CD62E4" w:rsidRPr="00F16864" w:rsidRDefault="00CD62E4" w:rsidP="00152132">
            <w:pPr>
              <w:spacing w:after="0" w:line="240" w:lineRule="auto"/>
              <w:jc w:val="center"/>
              <w:rPr>
                <w:rFonts w:ascii="Arial" w:eastAsia="Times New Roman" w:hAnsi="Arial" w:cs="Arial"/>
                <w:b/>
              </w:rPr>
            </w:pPr>
            <w:r w:rsidRPr="00F16864">
              <w:rPr>
                <w:rFonts w:ascii="Arial" w:eastAsia="Times New Roman" w:hAnsi="Arial" w:cs="Arial"/>
                <w:b/>
              </w:rPr>
              <w:t>1</w:t>
            </w:r>
          </w:p>
        </w:tc>
        <w:tc>
          <w:tcPr>
            <w:tcW w:w="8934" w:type="dxa"/>
            <w:gridSpan w:val="4"/>
            <w:tcBorders>
              <w:top w:val="single" w:sz="4" w:space="0" w:color="000000"/>
              <w:left w:val="single" w:sz="4" w:space="0" w:color="000000"/>
              <w:bottom w:val="single" w:sz="4" w:space="0" w:color="000000"/>
              <w:right w:val="single" w:sz="4" w:space="0" w:color="000000"/>
            </w:tcBorders>
            <w:hideMark/>
          </w:tcPr>
          <w:p w14:paraId="571CF213" w14:textId="15DE0002" w:rsidR="00796427" w:rsidRDefault="00CD62E4" w:rsidP="00796427">
            <w:pPr>
              <w:spacing w:after="0" w:line="240" w:lineRule="auto"/>
              <w:jc w:val="center"/>
              <w:rPr>
                <w:rFonts w:ascii="Arial" w:eastAsia="Times New Roman" w:hAnsi="Arial" w:cs="Arial"/>
                <w:b/>
                <w:bCs/>
              </w:rPr>
            </w:pPr>
            <w:r w:rsidRPr="00F16864">
              <w:rPr>
                <w:rFonts w:ascii="Arial" w:eastAsia="Times New Roman" w:hAnsi="Arial" w:cs="Arial"/>
                <w:b/>
                <w:bCs/>
              </w:rPr>
              <w:t>Fan</w:t>
            </w:r>
            <w:r>
              <w:rPr>
                <w:rFonts w:ascii="Arial" w:eastAsia="Times New Roman" w:hAnsi="Arial" w:cs="Arial"/>
                <w:b/>
                <w:bCs/>
              </w:rPr>
              <w:t xml:space="preserve"> and </w:t>
            </w:r>
            <w:r w:rsidRPr="00F16864">
              <w:rPr>
                <w:rFonts w:ascii="Arial" w:eastAsia="Times New Roman" w:hAnsi="Arial" w:cs="Arial"/>
                <w:b/>
                <w:bCs/>
              </w:rPr>
              <w:t>Additional Mechanical Components</w:t>
            </w:r>
            <w:r>
              <w:rPr>
                <w:rFonts w:ascii="Arial" w:eastAsia="Times New Roman" w:hAnsi="Arial" w:cs="Arial"/>
                <w:b/>
                <w:bCs/>
              </w:rPr>
              <w:t>:</w:t>
            </w:r>
          </w:p>
          <w:p w14:paraId="4F647C9D" w14:textId="1620F916" w:rsidR="00CD62E4" w:rsidRPr="00F16864" w:rsidRDefault="00CD62E4" w:rsidP="00152132">
            <w:pPr>
              <w:spacing w:after="0" w:line="240" w:lineRule="auto"/>
              <w:rPr>
                <w:rFonts w:ascii="Arial" w:eastAsia="Times New Roman" w:hAnsi="Arial" w:cs="Arial"/>
                <w:b/>
              </w:rPr>
            </w:pPr>
            <w:proofErr w:type="gramStart"/>
            <w:r w:rsidRPr="00F16864">
              <w:rPr>
                <w:rFonts w:ascii="Arial" w:eastAsia="Times New Roman" w:hAnsi="Arial" w:cs="Arial"/>
              </w:rPr>
              <w:t xml:space="preserve">{{ </w:t>
            </w:r>
            <w:proofErr w:type="spellStart"/>
            <w:r w:rsidRPr="00F16864">
              <w:rPr>
                <w:rFonts w:ascii="Arial" w:eastAsia="Times New Roman" w:hAnsi="Arial" w:cs="Arial"/>
              </w:rPr>
              <w:t>fan</w:t>
            </w:r>
            <w:proofErr w:type="gramEnd"/>
            <w:r w:rsidRPr="00F16864">
              <w:rPr>
                <w:rFonts w:ascii="Arial" w:eastAsia="Times New Roman" w:hAnsi="Arial" w:cs="Arial"/>
              </w:rPr>
              <w:t>_size_</w:t>
            </w:r>
            <w:proofErr w:type="gramStart"/>
            <w:r w:rsidRPr="00F16864">
              <w:rPr>
                <w:rFonts w:ascii="Arial" w:eastAsia="Times New Roman" w:hAnsi="Arial" w:cs="Arial"/>
              </w:rPr>
              <w:t>mm</w:t>
            </w:r>
            <w:proofErr w:type="spellEnd"/>
            <w:r w:rsidRPr="00F16864">
              <w:rPr>
                <w:rFonts w:ascii="Arial" w:eastAsia="Times New Roman" w:hAnsi="Arial" w:cs="Arial"/>
              </w:rPr>
              <w:t xml:space="preserve"> }}mm</w:t>
            </w:r>
            <w:proofErr w:type="gramEnd"/>
            <w:r w:rsidRPr="00F16864">
              <w:rPr>
                <w:rFonts w:ascii="Arial" w:eastAsia="Times New Roman" w:hAnsi="Arial" w:cs="Arial"/>
              </w:rPr>
              <w:t xml:space="preserve"> Diameter auxi</w:t>
            </w:r>
            <w:r>
              <w:rPr>
                <w:rFonts w:ascii="Arial" w:eastAsia="Times New Roman" w:hAnsi="Arial" w:cs="Arial"/>
              </w:rPr>
              <w:t>l</w:t>
            </w:r>
            <w:r w:rsidRPr="00F16864">
              <w:rPr>
                <w:rFonts w:ascii="Arial" w:eastAsia="Times New Roman" w:hAnsi="Arial" w:cs="Arial"/>
              </w:rPr>
              <w:t xml:space="preserve">iary fan that includes </w:t>
            </w:r>
            <w:r w:rsidR="00A43BE4">
              <w:rPr>
                <w:rFonts w:ascii="Arial" w:eastAsia="Times New Roman" w:hAnsi="Arial" w:cs="Arial"/>
              </w:rPr>
              <w:t xml:space="preserve">rotor assembly components </w:t>
            </w:r>
            <w:proofErr w:type="gramStart"/>
            <w:r w:rsidRPr="00F16864">
              <w:rPr>
                <w:rFonts w:ascii="Arial" w:eastAsia="Times New Roman" w:hAnsi="Arial" w:cs="Arial"/>
              </w:rPr>
              <w:t xml:space="preserve">{{ </w:t>
            </w:r>
            <w:proofErr w:type="spellStart"/>
            <w:r w:rsidRPr="00F16864">
              <w:rPr>
                <w:rFonts w:ascii="Arial" w:eastAsia="Times New Roman" w:hAnsi="Arial" w:cs="Arial"/>
              </w:rPr>
              <w:t>rotor</w:t>
            </w:r>
            <w:proofErr w:type="gramEnd"/>
            <w:r w:rsidRPr="00F16864">
              <w:rPr>
                <w:rFonts w:ascii="Arial" w:eastAsia="Times New Roman" w:hAnsi="Arial" w:cs="Arial"/>
              </w:rPr>
              <w:t>_assembly</w:t>
            </w:r>
            <w:r>
              <w:rPr>
                <w:rFonts w:ascii="Arial" w:eastAsia="Times New Roman" w:hAnsi="Arial" w:cs="Arial"/>
              </w:rPr>
              <w:t>_</w:t>
            </w:r>
            <w:proofErr w:type="gramStart"/>
            <w:r>
              <w:rPr>
                <w:rFonts w:ascii="Arial" w:eastAsia="Times New Roman" w:hAnsi="Arial" w:cs="Arial"/>
              </w:rPr>
              <w:t>components</w:t>
            </w:r>
            <w:proofErr w:type="spellEnd"/>
            <w:r w:rsidRPr="00F16864">
              <w:rPr>
                <w:rFonts w:ascii="Arial" w:eastAsia="Times New Roman" w:hAnsi="Arial" w:cs="Arial"/>
              </w:rPr>
              <w:t xml:space="preserve"> }</w:t>
            </w:r>
            <w:proofErr w:type="gramEnd"/>
            <w:r w:rsidRPr="00F16864">
              <w:rPr>
                <w:rFonts w:ascii="Arial" w:eastAsia="Times New Roman" w:hAnsi="Arial" w:cs="Arial"/>
              </w:rPr>
              <w:t xml:space="preserve">} with a variable </w:t>
            </w:r>
            <w:r>
              <w:rPr>
                <w:rFonts w:ascii="Arial" w:eastAsia="Times New Roman" w:hAnsi="Arial" w:cs="Arial"/>
              </w:rPr>
              <w:t>pitch rotor</w:t>
            </w:r>
            <w:r w:rsidR="00A43BE4">
              <w:rPr>
                <w:rFonts w:ascii="Arial" w:eastAsia="Times New Roman" w:hAnsi="Arial" w:cs="Arial"/>
              </w:rPr>
              <w:t xml:space="preserve"> and </w:t>
            </w:r>
            <w:r w:rsidR="00801B31">
              <w:rPr>
                <w:rFonts w:ascii="Arial" w:eastAsia="Times New Roman" w:hAnsi="Arial" w:cs="Arial"/>
              </w:rPr>
              <w:t>extra selected</w:t>
            </w:r>
            <w:r w:rsidR="00A43BE4">
              <w:rPr>
                <w:rFonts w:ascii="Arial" w:eastAsia="Times New Roman" w:hAnsi="Arial" w:cs="Arial"/>
              </w:rPr>
              <w:t xml:space="preserve"> </w:t>
            </w:r>
            <w:r w:rsidR="007C2F84">
              <w:rPr>
                <w:rFonts w:ascii="Arial" w:eastAsia="Times New Roman" w:hAnsi="Arial" w:cs="Arial"/>
              </w:rPr>
              <w:t>mechanical components</w:t>
            </w:r>
            <w:r>
              <w:rPr>
                <w:rFonts w:ascii="Arial" w:eastAsia="Times New Roman" w:hAnsi="Arial" w:cs="Arial"/>
              </w:rPr>
              <w:t>.</w:t>
            </w:r>
            <w:r>
              <w:rPr>
                <w:rFonts w:ascii="Arial" w:eastAsia="Times New Roman" w:hAnsi="Arial" w:cs="Arial"/>
                <w:b/>
                <w:bCs/>
              </w:rPr>
              <w:t xml:space="preserve"> </w:t>
            </w:r>
          </w:p>
        </w:tc>
      </w:tr>
      <w:tr w:rsidR="00EB5768" w:rsidRPr="00F16864" w14:paraId="0B3C1A13" w14:textId="77777777" w:rsidTr="00F27B2B">
        <w:trPr>
          <w:trHeight w:val="70"/>
        </w:trPr>
        <w:tc>
          <w:tcPr>
            <w:tcW w:w="851" w:type="dxa"/>
            <w:tcBorders>
              <w:top w:val="single" w:sz="4" w:space="0" w:color="000000"/>
              <w:left w:val="single" w:sz="4" w:space="0" w:color="000000"/>
              <w:bottom w:val="single" w:sz="4" w:space="0" w:color="000000"/>
              <w:right w:val="single" w:sz="4" w:space="0" w:color="000000"/>
            </w:tcBorders>
          </w:tcPr>
          <w:p w14:paraId="07C70863" w14:textId="77777777" w:rsidR="00EB5768" w:rsidRPr="00F16864" w:rsidRDefault="00EB5768" w:rsidP="00DB327F">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79996D3E" w14:textId="4AC686B8" w:rsidR="00EB5768" w:rsidRPr="00932703" w:rsidRDefault="00932703" w:rsidP="00DB327F">
            <w:pPr>
              <w:tabs>
                <w:tab w:val="left" w:pos="180"/>
                <w:tab w:val="center" w:pos="2404"/>
              </w:tabs>
              <w:spacing w:after="0" w:line="240" w:lineRule="auto"/>
              <w:jc w:val="both"/>
              <w:rPr>
                <w:rFonts w:ascii="Arial" w:eastAsia="Times New Roman" w:hAnsi="Arial" w:cs="Arial"/>
                <w:bCs/>
              </w:rPr>
            </w:pPr>
            <w:r w:rsidRPr="00932703">
              <w:rPr>
                <w:rFonts w:ascii="Arial" w:eastAsia="Times New Roman" w:hAnsi="Arial" w:cs="Arial"/>
                <w:bCs/>
              </w:rPr>
              <w:t xml:space="preserve">{%tr for </w:t>
            </w:r>
            <w:r>
              <w:rPr>
                <w:rFonts w:ascii="Arial" w:eastAsia="Times New Roman" w:hAnsi="Arial" w:cs="Arial"/>
                <w:bCs/>
              </w:rPr>
              <w:t>comp</w:t>
            </w:r>
            <w:r w:rsidRPr="00932703">
              <w:rPr>
                <w:rFonts w:ascii="Arial" w:eastAsia="Times New Roman" w:hAnsi="Arial" w:cs="Arial"/>
                <w:bCs/>
              </w:rPr>
              <w:t xml:space="preserve"> in </w:t>
            </w:r>
            <w:proofErr w:type="spellStart"/>
            <w:r w:rsidR="00C77553">
              <w:rPr>
                <w:rFonts w:ascii="Arial" w:eastAsia="Times New Roman" w:hAnsi="Arial" w:cs="Arial"/>
                <w:bCs/>
              </w:rPr>
              <w:t>component</w:t>
            </w:r>
            <w:r w:rsidR="00C235EE">
              <w:rPr>
                <w:rFonts w:ascii="Arial" w:eastAsia="Times New Roman" w:hAnsi="Arial" w:cs="Arial"/>
                <w:bCs/>
              </w:rPr>
              <w:t>_pricing</w:t>
            </w:r>
            <w:proofErr w:type="spellEnd"/>
            <w:r w:rsidRPr="00932703">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0E00D4F8" w14:textId="77777777" w:rsidR="00EB5768" w:rsidRPr="00F16864" w:rsidRDefault="00EB5768" w:rsidP="00DB327F">
            <w:pPr>
              <w:spacing w:after="0" w:line="240" w:lineRule="auto"/>
              <w:jc w:val="center"/>
              <w:rPr>
                <w:rFonts w:ascii="Arial" w:eastAsia="Times New Roman" w:hAnsi="Arial" w:cs="Arial"/>
                <w:b/>
              </w:rPr>
            </w:pPr>
          </w:p>
        </w:tc>
        <w:tc>
          <w:tcPr>
            <w:tcW w:w="709" w:type="dxa"/>
            <w:tcBorders>
              <w:top w:val="single" w:sz="4" w:space="0" w:color="000000"/>
              <w:left w:val="single" w:sz="4" w:space="0" w:color="000000"/>
              <w:bottom w:val="single" w:sz="4" w:space="0" w:color="000000"/>
              <w:right w:val="single" w:sz="4" w:space="0" w:color="000000"/>
            </w:tcBorders>
          </w:tcPr>
          <w:p w14:paraId="50F6E1DE" w14:textId="77777777" w:rsidR="00EB5768" w:rsidRPr="00F16864" w:rsidRDefault="00EB5768" w:rsidP="00DB327F">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2A43EF32" w14:textId="77777777" w:rsidR="00EB5768" w:rsidRPr="00F16864" w:rsidRDefault="00EB5768" w:rsidP="00DB327F">
            <w:pPr>
              <w:spacing w:after="0" w:line="240" w:lineRule="auto"/>
              <w:jc w:val="center"/>
              <w:rPr>
                <w:rFonts w:ascii="Arial" w:eastAsia="Times New Roman" w:hAnsi="Arial" w:cs="Arial"/>
                <w:b/>
              </w:rPr>
            </w:pPr>
          </w:p>
        </w:tc>
      </w:tr>
      <w:tr w:rsidR="00DB327F" w:rsidRPr="00F16864" w14:paraId="3FFE4F99" w14:textId="77777777" w:rsidTr="00F27B2B">
        <w:trPr>
          <w:trHeight w:val="99"/>
        </w:trPr>
        <w:tc>
          <w:tcPr>
            <w:tcW w:w="851" w:type="dxa"/>
            <w:tcBorders>
              <w:top w:val="single" w:sz="4" w:space="0" w:color="000000"/>
              <w:left w:val="single" w:sz="4" w:space="0" w:color="000000"/>
              <w:bottom w:val="single" w:sz="4" w:space="0" w:color="000000"/>
              <w:right w:val="single" w:sz="4" w:space="0" w:color="000000"/>
            </w:tcBorders>
          </w:tcPr>
          <w:p w14:paraId="38C58888" w14:textId="77777777" w:rsidR="00DB327F" w:rsidRPr="00F16864" w:rsidRDefault="00DB327F" w:rsidP="00DB327F">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0D13A220" w14:textId="6F2EEE16" w:rsidR="00DB327F" w:rsidRPr="00932703" w:rsidRDefault="00C77553" w:rsidP="00C77553">
            <w:pPr>
              <w:spacing w:after="0" w:line="240" w:lineRule="auto"/>
              <w:rPr>
                <w:rFonts w:ascii="Arial" w:eastAsia="Times New Roman" w:hAnsi="Arial" w:cs="Arial"/>
                <w:bCs/>
              </w:rPr>
            </w:pPr>
            <w:proofErr w:type="gramStart"/>
            <w:r>
              <w:rPr>
                <w:rFonts w:ascii="Arial" w:eastAsia="Times New Roman" w:hAnsi="Arial" w:cs="Arial"/>
                <w:bCs/>
              </w:rPr>
              <w:t>{{ comp</w:t>
            </w:r>
            <w:r w:rsidR="00252903">
              <w:rPr>
                <w:rFonts w:ascii="Arial" w:eastAsia="Times New Roman" w:hAnsi="Arial" w:cs="Arial"/>
                <w:bCs/>
              </w:rPr>
              <w:t>.name</w:t>
            </w:r>
            <w:proofErr w:type="gramEnd"/>
            <w:r w:rsidR="00252903">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453F5B80" w14:textId="3766B600" w:rsidR="00DB327F" w:rsidRPr="00F16864" w:rsidRDefault="00B80D54" w:rsidP="00DB327F">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comp</w:t>
            </w:r>
            <w:proofErr w:type="gramEnd"/>
            <w:r>
              <w:rPr>
                <w:rFonts w:ascii="Arial" w:eastAsia="Times New Roman" w:hAnsi="Arial" w:cs="Arial"/>
                <w:b/>
              </w:rPr>
              <w:t>.unit_price</w:t>
            </w:r>
            <w:proofErr w:type="spellEnd"/>
            <w:r>
              <w:rPr>
                <w:rFonts w:ascii="Arial" w:eastAsia="Times New Roman" w:hAnsi="Arial" w:cs="Arial"/>
                <w:b/>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2AA607FB" w14:textId="091E6F2E" w:rsidR="00DB327F" w:rsidRPr="00F16864" w:rsidRDefault="00B80D54" w:rsidP="00DB327F">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comp.qty</w:t>
            </w:r>
            <w:proofErr w:type="spellEnd"/>
            <w:proofErr w:type="gramEnd"/>
            <w:r>
              <w:rPr>
                <w:rFonts w:ascii="Arial" w:eastAsia="Times New Roman" w:hAnsi="Arial" w:cs="Arial"/>
                <w:b/>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3E8CF0CA" w14:textId="57C64D22" w:rsidR="00DB327F" w:rsidRPr="00F16864" w:rsidRDefault="00B80D54" w:rsidP="00DB327F">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comp</w:t>
            </w:r>
            <w:proofErr w:type="gramEnd"/>
            <w:r>
              <w:rPr>
                <w:rFonts w:ascii="Arial" w:eastAsia="Times New Roman" w:hAnsi="Arial" w:cs="Arial"/>
                <w:b/>
              </w:rPr>
              <w:t>.</w:t>
            </w:r>
            <w:r w:rsidR="00B962BC">
              <w:rPr>
                <w:rFonts w:ascii="Arial" w:eastAsia="Times New Roman" w:hAnsi="Arial" w:cs="Arial"/>
                <w:b/>
              </w:rPr>
              <w:t>total_price</w:t>
            </w:r>
            <w:proofErr w:type="spellEnd"/>
            <w:r w:rsidR="00B962BC">
              <w:rPr>
                <w:rFonts w:ascii="Arial" w:eastAsia="Times New Roman" w:hAnsi="Arial" w:cs="Arial"/>
                <w:b/>
              </w:rPr>
              <w:t xml:space="preserve"> }}</w:t>
            </w:r>
          </w:p>
        </w:tc>
      </w:tr>
      <w:tr w:rsidR="005C0929" w:rsidRPr="00F16864" w14:paraId="5E9B3481" w14:textId="77777777" w:rsidTr="00F27B2B">
        <w:trPr>
          <w:trHeight w:val="99"/>
        </w:trPr>
        <w:tc>
          <w:tcPr>
            <w:tcW w:w="851" w:type="dxa"/>
            <w:tcBorders>
              <w:top w:val="single" w:sz="4" w:space="0" w:color="000000"/>
              <w:left w:val="single" w:sz="4" w:space="0" w:color="000000"/>
              <w:bottom w:val="single" w:sz="4" w:space="0" w:color="000000"/>
              <w:right w:val="single" w:sz="4" w:space="0" w:color="000000"/>
            </w:tcBorders>
          </w:tcPr>
          <w:p w14:paraId="10F4056E" w14:textId="77777777" w:rsidR="005C0929" w:rsidRPr="00F16864" w:rsidRDefault="005C0929" w:rsidP="00DB327F">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7C80FD83" w14:textId="2A60DB09" w:rsidR="005C0929" w:rsidRPr="00B962BC" w:rsidRDefault="00B962BC" w:rsidP="00C77553">
            <w:pPr>
              <w:spacing w:after="0" w:line="240" w:lineRule="auto"/>
              <w:rPr>
                <w:rFonts w:ascii="Arial" w:eastAsia="Times New Roman" w:hAnsi="Arial" w:cs="Arial"/>
                <w:bCs/>
              </w:rPr>
            </w:pPr>
            <w:r w:rsidRPr="00B962BC">
              <w:rPr>
                <w:rFonts w:ascii="Arial" w:eastAsia="Times New Roman" w:hAnsi="Arial" w:cs="Arial"/>
                <w:bCs/>
              </w:rPr>
              <w:t>{</w:t>
            </w:r>
            <w:r>
              <w:rPr>
                <w:rFonts w:ascii="Arial" w:eastAsia="Times New Roman" w:hAnsi="Arial" w:cs="Arial"/>
                <w:bCs/>
              </w:rPr>
              <w:t xml:space="preserve">%tr </w:t>
            </w:r>
            <w:proofErr w:type="spellStart"/>
            <w:r>
              <w:rPr>
                <w:rFonts w:ascii="Arial" w:eastAsia="Times New Roman" w:hAnsi="Arial" w:cs="Arial"/>
                <w:bCs/>
              </w:rPr>
              <w:t>endfor</w:t>
            </w:r>
            <w:proofErr w:type="spellEnd"/>
            <w:r>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B8A7F66" w14:textId="77777777" w:rsidR="005C0929" w:rsidRPr="00F16864" w:rsidRDefault="005C0929" w:rsidP="00DB327F">
            <w:pPr>
              <w:spacing w:after="0" w:line="240" w:lineRule="auto"/>
              <w:jc w:val="center"/>
              <w:rPr>
                <w:rFonts w:ascii="Arial" w:eastAsia="Times New Roman" w:hAnsi="Arial" w:cs="Arial"/>
                <w:b/>
              </w:rPr>
            </w:pPr>
          </w:p>
        </w:tc>
        <w:tc>
          <w:tcPr>
            <w:tcW w:w="709" w:type="dxa"/>
            <w:tcBorders>
              <w:top w:val="single" w:sz="4" w:space="0" w:color="000000"/>
              <w:left w:val="single" w:sz="4" w:space="0" w:color="000000"/>
              <w:bottom w:val="single" w:sz="4" w:space="0" w:color="000000"/>
              <w:right w:val="single" w:sz="4" w:space="0" w:color="000000"/>
            </w:tcBorders>
          </w:tcPr>
          <w:p w14:paraId="0B467327" w14:textId="77777777" w:rsidR="005C0929" w:rsidRPr="00F16864" w:rsidRDefault="005C0929" w:rsidP="00DB327F">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28BC65D4" w14:textId="77777777" w:rsidR="005C0929" w:rsidRPr="00F16864" w:rsidRDefault="005C0929" w:rsidP="00DB327F">
            <w:pPr>
              <w:spacing w:after="0" w:line="240" w:lineRule="auto"/>
              <w:jc w:val="center"/>
              <w:rPr>
                <w:rFonts w:ascii="Arial" w:eastAsia="Times New Roman" w:hAnsi="Arial" w:cs="Arial"/>
                <w:b/>
              </w:rPr>
            </w:pPr>
          </w:p>
        </w:tc>
      </w:tr>
      <w:tr w:rsidR="007D69DF" w:rsidRPr="00F16864" w14:paraId="31A3CFC9" w14:textId="77777777" w:rsidTr="00A406AD">
        <w:trPr>
          <w:trHeight w:val="99"/>
        </w:trPr>
        <w:tc>
          <w:tcPr>
            <w:tcW w:w="851" w:type="dxa"/>
            <w:tcBorders>
              <w:top w:val="single" w:sz="4" w:space="0" w:color="000000"/>
              <w:left w:val="single" w:sz="4" w:space="0" w:color="000000"/>
              <w:bottom w:val="single" w:sz="4" w:space="0" w:color="000000"/>
              <w:right w:val="single" w:sz="4" w:space="0" w:color="000000"/>
            </w:tcBorders>
          </w:tcPr>
          <w:p w14:paraId="01C65FF2" w14:textId="77777777" w:rsidR="007D69DF" w:rsidRPr="00F16864" w:rsidRDefault="007D69DF" w:rsidP="00DB327F">
            <w:pPr>
              <w:spacing w:after="0" w:line="240" w:lineRule="auto"/>
              <w:jc w:val="center"/>
              <w:rPr>
                <w:rFonts w:ascii="Arial" w:eastAsia="Times New Roman" w:hAnsi="Arial" w:cs="Arial"/>
                <w:b/>
              </w:rPr>
            </w:pPr>
          </w:p>
        </w:tc>
        <w:tc>
          <w:tcPr>
            <w:tcW w:w="6946" w:type="dxa"/>
            <w:gridSpan w:val="3"/>
            <w:tcBorders>
              <w:top w:val="single" w:sz="4" w:space="0" w:color="000000"/>
              <w:left w:val="single" w:sz="4" w:space="0" w:color="000000"/>
              <w:bottom w:val="single" w:sz="4" w:space="0" w:color="000000"/>
              <w:right w:val="single" w:sz="4" w:space="0" w:color="000000"/>
            </w:tcBorders>
          </w:tcPr>
          <w:p w14:paraId="49964976" w14:textId="283BA7F6" w:rsidR="007D69DF" w:rsidRPr="00507299" w:rsidRDefault="007D69DF" w:rsidP="00DB327F">
            <w:pPr>
              <w:spacing w:after="0" w:line="240" w:lineRule="auto"/>
              <w:jc w:val="center"/>
              <w:rPr>
                <w:rFonts w:ascii="Arial" w:eastAsia="Times New Roman" w:hAnsi="Arial" w:cs="Arial"/>
                <w:bCs/>
                <w:color w:val="2F5496" w:themeColor="accent1" w:themeShade="BF"/>
              </w:rPr>
            </w:pPr>
            <w:r w:rsidRPr="00507299">
              <w:rPr>
                <w:rFonts w:ascii="Arial" w:eastAsia="Times New Roman" w:hAnsi="Arial" w:cs="Arial"/>
                <w:bCs/>
                <w:color w:val="2F5496" w:themeColor="accent1" w:themeShade="BF"/>
              </w:rPr>
              <w:t>Subtotal:</w:t>
            </w:r>
          </w:p>
        </w:tc>
        <w:tc>
          <w:tcPr>
            <w:tcW w:w="1988" w:type="dxa"/>
            <w:tcBorders>
              <w:top w:val="single" w:sz="4" w:space="0" w:color="000000"/>
              <w:left w:val="single" w:sz="4" w:space="0" w:color="000000"/>
              <w:bottom w:val="single" w:sz="4" w:space="0" w:color="000000"/>
              <w:right w:val="single" w:sz="4" w:space="0" w:color="000000"/>
            </w:tcBorders>
          </w:tcPr>
          <w:p w14:paraId="258D1D25" w14:textId="40546B28" w:rsidR="007D69DF" w:rsidRPr="00507299" w:rsidRDefault="007D69DF" w:rsidP="00DB327F">
            <w:pPr>
              <w:spacing w:after="0" w:line="240" w:lineRule="auto"/>
              <w:jc w:val="center"/>
              <w:rPr>
                <w:rFonts w:ascii="Arial" w:eastAsia="Times New Roman" w:hAnsi="Arial" w:cs="Arial"/>
                <w:b/>
                <w:color w:val="2F5496" w:themeColor="accent1" w:themeShade="BF"/>
              </w:rPr>
            </w:pPr>
            <w:proofErr w:type="gramStart"/>
            <w:r w:rsidRPr="00507299">
              <w:rPr>
                <w:rFonts w:ascii="Arial" w:eastAsia="Times New Roman" w:hAnsi="Arial" w:cs="Arial"/>
                <w:b/>
                <w:color w:val="2F5496" w:themeColor="accent1" w:themeShade="BF"/>
              </w:rPr>
              <w:t xml:space="preserve">{{ </w:t>
            </w:r>
            <w:proofErr w:type="spellStart"/>
            <w:r w:rsidRPr="00507299">
              <w:rPr>
                <w:rFonts w:ascii="Arial" w:eastAsia="Times New Roman" w:hAnsi="Arial" w:cs="Arial"/>
                <w:b/>
                <w:color w:val="2F5496" w:themeColor="accent1" w:themeShade="BF"/>
              </w:rPr>
              <w:t>component</w:t>
            </w:r>
            <w:proofErr w:type="gramEnd"/>
            <w:r w:rsidRPr="00507299">
              <w:rPr>
                <w:rFonts w:ascii="Arial" w:eastAsia="Times New Roman" w:hAnsi="Arial" w:cs="Arial"/>
                <w:b/>
                <w:color w:val="2F5496" w:themeColor="accent1" w:themeShade="BF"/>
              </w:rPr>
              <w:t>_subtotal</w:t>
            </w:r>
            <w:proofErr w:type="spellEnd"/>
            <w:r w:rsidRPr="00507299">
              <w:rPr>
                <w:rFonts w:ascii="Arial" w:eastAsia="Times New Roman" w:hAnsi="Arial" w:cs="Arial"/>
                <w:b/>
                <w:color w:val="2F5496" w:themeColor="accent1" w:themeShade="BF"/>
              </w:rPr>
              <w:t xml:space="preserve"> }}</w:t>
            </w:r>
          </w:p>
        </w:tc>
      </w:tr>
      <w:tr w:rsidR="00CD62E4" w:rsidRPr="00F16864" w14:paraId="513EA44B" w14:textId="77777777" w:rsidTr="001F6988">
        <w:trPr>
          <w:trHeight w:val="70"/>
        </w:trPr>
        <w:tc>
          <w:tcPr>
            <w:tcW w:w="851" w:type="dxa"/>
            <w:tcBorders>
              <w:top w:val="single" w:sz="4" w:space="0" w:color="000000"/>
              <w:left w:val="single" w:sz="4" w:space="0" w:color="000000"/>
              <w:bottom w:val="single" w:sz="4" w:space="0" w:color="000000"/>
              <w:right w:val="single" w:sz="4" w:space="0" w:color="000000"/>
            </w:tcBorders>
          </w:tcPr>
          <w:p w14:paraId="72E13B28" w14:textId="65AF825E" w:rsidR="00CD62E4" w:rsidRPr="00F16864" w:rsidRDefault="00CD62E4" w:rsidP="00DB327F">
            <w:pPr>
              <w:spacing w:after="0" w:line="240" w:lineRule="auto"/>
              <w:jc w:val="center"/>
              <w:rPr>
                <w:rFonts w:ascii="Arial" w:eastAsia="Times New Roman" w:hAnsi="Arial" w:cs="Arial"/>
                <w:b/>
              </w:rPr>
            </w:pPr>
            <w:r>
              <w:rPr>
                <w:rFonts w:ascii="Arial" w:eastAsia="Times New Roman" w:hAnsi="Arial" w:cs="Arial"/>
                <w:b/>
              </w:rPr>
              <w:t>2</w:t>
            </w:r>
          </w:p>
        </w:tc>
        <w:tc>
          <w:tcPr>
            <w:tcW w:w="8934" w:type="dxa"/>
            <w:gridSpan w:val="4"/>
            <w:tcBorders>
              <w:top w:val="single" w:sz="4" w:space="0" w:color="000000"/>
              <w:left w:val="single" w:sz="4" w:space="0" w:color="000000"/>
              <w:bottom w:val="single" w:sz="4" w:space="0" w:color="000000"/>
              <w:right w:val="single" w:sz="4" w:space="0" w:color="000000"/>
            </w:tcBorders>
          </w:tcPr>
          <w:p w14:paraId="50225C60" w14:textId="42C70AD1" w:rsidR="00CD62E4" w:rsidRPr="00F16864" w:rsidRDefault="00CD62E4" w:rsidP="00DB327F">
            <w:pPr>
              <w:spacing w:after="0" w:line="240" w:lineRule="auto"/>
              <w:jc w:val="center"/>
              <w:rPr>
                <w:rFonts w:ascii="Arial" w:eastAsia="Times New Roman" w:hAnsi="Arial" w:cs="Arial"/>
                <w:b/>
              </w:rPr>
            </w:pPr>
            <w:r w:rsidRPr="00F16864">
              <w:rPr>
                <w:rFonts w:ascii="Arial" w:eastAsia="Times New Roman" w:hAnsi="Arial" w:cs="Arial"/>
                <w:b/>
              </w:rPr>
              <w:t xml:space="preserve"> Motor</w:t>
            </w:r>
          </w:p>
        </w:tc>
      </w:tr>
      <w:tr w:rsidR="00EB5768" w:rsidRPr="00F16864" w14:paraId="3BEF5D97" w14:textId="77777777" w:rsidTr="00F27B2B">
        <w:trPr>
          <w:trHeight w:val="70"/>
        </w:trPr>
        <w:tc>
          <w:tcPr>
            <w:tcW w:w="851" w:type="dxa"/>
            <w:tcBorders>
              <w:top w:val="single" w:sz="4" w:space="0" w:color="000000"/>
              <w:left w:val="single" w:sz="4" w:space="0" w:color="000000"/>
              <w:bottom w:val="single" w:sz="4" w:space="0" w:color="000000"/>
              <w:right w:val="single" w:sz="4" w:space="0" w:color="000000"/>
            </w:tcBorders>
          </w:tcPr>
          <w:p w14:paraId="1870F471" w14:textId="77777777" w:rsidR="00EB5768" w:rsidRPr="00F16864" w:rsidRDefault="00EB5768" w:rsidP="00DB327F">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405E4BFF" w14:textId="205B565F" w:rsidR="00EB5768" w:rsidRPr="00F16864" w:rsidRDefault="00C235EE" w:rsidP="000229E6">
            <w:pPr>
              <w:spacing w:after="0" w:line="240" w:lineRule="auto"/>
              <w:rPr>
                <w:rFonts w:ascii="Arial" w:eastAsia="Times New Roman" w:hAnsi="Arial" w:cs="Arial"/>
              </w:rPr>
            </w:pPr>
            <w:proofErr w:type="gramStart"/>
            <w:r w:rsidRPr="00F16864">
              <w:rPr>
                <w:rFonts w:ascii="Arial" w:eastAsia="Times New Roman" w:hAnsi="Arial" w:cs="Arial"/>
              </w:rPr>
              <w:t xml:space="preserve">{{ </w:t>
            </w:r>
            <w:proofErr w:type="spellStart"/>
            <w:r w:rsidRPr="00F16864">
              <w:rPr>
                <w:rFonts w:ascii="Arial" w:eastAsia="Times New Roman" w:hAnsi="Arial" w:cs="Arial"/>
              </w:rPr>
              <w:t>motor</w:t>
            </w:r>
            <w:proofErr w:type="gramEnd"/>
            <w:r w:rsidRPr="00F16864">
              <w:rPr>
                <w:rFonts w:ascii="Arial" w:eastAsia="Times New Roman" w:hAnsi="Arial" w:cs="Arial"/>
              </w:rPr>
              <w:t>_</w:t>
            </w:r>
            <w:proofErr w:type="gramStart"/>
            <w:r w:rsidRPr="00F16864">
              <w:rPr>
                <w:rFonts w:ascii="Arial" w:eastAsia="Times New Roman" w:hAnsi="Arial" w:cs="Arial"/>
              </w:rPr>
              <w:t>output</w:t>
            </w:r>
            <w:proofErr w:type="spellEnd"/>
            <w:r w:rsidRPr="00F16864">
              <w:rPr>
                <w:rFonts w:ascii="Arial" w:eastAsia="Times New Roman" w:hAnsi="Arial" w:cs="Arial"/>
              </w:rPr>
              <w:t xml:space="preserve"> }}kW</w:t>
            </w:r>
            <w:proofErr w:type="gramEnd"/>
            <w:r>
              <w:rPr>
                <w:rFonts w:ascii="Arial" w:eastAsia="Times New Roman" w:hAnsi="Arial" w:cs="Arial"/>
              </w:rPr>
              <w:t xml:space="preserve">, </w:t>
            </w:r>
            <w:proofErr w:type="gramStart"/>
            <w:r w:rsidRPr="00F16864">
              <w:rPr>
                <w:rFonts w:ascii="Arial" w:eastAsia="Times New Roman" w:hAnsi="Arial" w:cs="Arial"/>
              </w:rPr>
              <w:t xml:space="preserve">{{ </w:t>
            </w:r>
            <w:proofErr w:type="spellStart"/>
            <w:r w:rsidRPr="00F16864">
              <w:rPr>
                <w:rFonts w:ascii="Arial" w:eastAsia="Times New Roman" w:hAnsi="Arial" w:cs="Arial"/>
              </w:rPr>
              <w:t>motor</w:t>
            </w:r>
            <w:proofErr w:type="gramEnd"/>
            <w:r w:rsidRPr="00F16864">
              <w:rPr>
                <w:rFonts w:ascii="Arial" w:eastAsia="Times New Roman" w:hAnsi="Arial" w:cs="Arial"/>
              </w:rPr>
              <w:t>_</w:t>
            </w:r>
            <w:proofErr w:type="gramStart"/>
            <w:r w:rsidRPr="00F16864">
              <w:rPr>
                <w:rFonts w:ascii="Arial" w:eastAsia="Times New Roman" w:hAnsi="Arial" w:cs="Arial"/>
              </w:rPr>
              <w:t>pole</w:t>
            </w:r>
            <w:proofErr w:type="spellEnd"/>
            <w:r w:rsidRPr="00F16864">
              <w:rPr>
                <w:rFonts w:ascii="Arial" w:eastAsia="Times New Roman" w:hAnsi="Arial" w:cs="Arial"/>
              </w:rPr>
              <w:t xml:space="preserve"> }</w:t>
            </w:r>
            <w:r>
              <w:rPr>
                <w:rFonts w:ascii="Arial" w:eastAsia="Times New Roman" w:hAnsi="Arial" w:cs="Arial"/>
              </w:rPr>
              <w:t>}</w:t>
            </w:r>
            <w:r w:rsidR="001A727C">
              <w:rPr>
                <w:rFonts w:ascii="Arial" w:eastAsia="Times New Roman" w:hAnsi="Arial" w:cs="Arial"/>
              </w:rPr>
              <w:t>-</w:t>
            </w:r>
            <w:proofErr w:type="gramEnd"/>
            <w:r>
              <w:rPr>
                <w:rFonts w:ascii="Arial" w:eastAsia="Times New Roman" w:hAnsi="Arial" w:cs="Arial"/>
              </w:rPr>
              <w:t>pole</w:t>
            </w:r>
            <w:r w:rsidR="001A727C">
              <w:rPr>
                <w:rFonts w:ascii="Arial" w:eastAsia="Times New Roman" w:hAnsi="Arial" w:cs="Arial"/>
              </w:rPr>
              <w:t>, 525V, I.E.3. Motor</w:t>
            </w:r>
          </w:p>
        </w:tc>
        <w:tc>
          <w:tcPr>
            <w:tcW w:w="1418" w:type="dxa"/>
            <w:tcBorders>
              <w:top w:val="single" w:sz="4" w:space="0" w:color="000000"/>
              <w:left w:val="single" w:sz="4" w:space="0" w:color="000000"/>
              <w:bottom w:val="single" w:sz="4" w:space="0" w:color="000000"/>
              <w:right w:val="single" w:sz="4" w:space="0" w:color="000000"/>
            </w:tcBorders>
          </w:tcPr>
          <w:p w14:paraId="7C965145" w14:textId="5B2EF8BE" w:rsidR="00EB5768" w:rsidRPr="00735851" w:rsidRDefault="001A727C" w:rsidP="000229E6">
            <w:pPr>
              <w:spacing w:after="0" w:line="240" w:lineRule="auto"/>
              <w:rPr>
                <w:rFonts w:ascii="Arial" w:eastAsia="Times New Roman" w:hAnsi="Arial" w:cs="Arial"/>
                <w:b/>
                <w:bCs/>
              </w:rPr>
            </w:pPr>
            <w:proofErr w:type="gramStart"/>
            <w:r w:rsidRPr="00735851">
              <w:rPr>
                <w:rFonts w:ascii="Arial" w:eastAsia="Times New Roman" w:hAnsi="Arial" w:cs="Arial"/>
                <w:b/>
                <w:bCs/>
              </w:rPr>
              <w:t xml:space="preserve">{{ </w:t>
            </w:r>
            <w:proofErr w:type="spellStart"/>
            <w:r w:rsidR="00B83CAB" w:rsidRPr="00735851">
              <w:rPr>
                <w:rFonts w:ascii="Arial" w:eastAsia="Times New Roman" w:hAnsi="Arial" w:cs="Arial"/>
                <w:b/>
                <w:bCs/>
              </w:rPr>
              <w:t>motor</w:t>
            </w:r>
            <w:proofErr w:type="gramEnd"/>
            <w:r w:rsidR="00B83CAB" w:rsidRPr="00735851">
              <w:rPr>
                <w:rFonts w:ascii="Arial" w:eastAsia="Times New Roman" w:hAnsi="Arial" w:cs="Arial"/>
                <w:b/>
                <w:bCs/>
              </w:rPr>
              <w:t>_unit_price</w:t>
            </w:r>
            <w:proofErr w:type="spellEnd"/>
            <w:r w:rsidR="00B83CAB" w:rsidRPr="00735851">
              <w:rPr>
                <w:rFonts w:ascii="Arial" w:eastAsia="Times New Roman" w:hAnsi="Arial" w:cs="Arial"/>
                <w:b/>
                <w:bC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2DB8C9E4" w14:textId="56CD0198" w:rsidR="00EB5768" w:rsidRPr="00F16864" w:rsidRDefault="00B83CAB" w:rsidP="00DB327F">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motor</w:t>
            </w:r>
            <w:proofErr w:type="gramEnd"/>
            <w:r>
              <w:rPr>
                <w:rFonts w:ascii="Arial" w:eastAsia="Times New Roman" w:hAnsi="Arial" w:cs="Arial"/>
                <w:b/>
              </w:rPr>
              <w:t>_qty</w:t>
            </w:r>
            <w:proofErr w:type="spellEnd"/>
            <w:r>
              <w:rPr>
                <w:rFonts w:ascii="Arial" w:eastAsia="Times New Roman" w:hAnsi="Arial" w:cs="Arial"/>
                <w:b/>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2525F331" w14:textId="661CF33F" w:rsidR="00EB5768" w:rsidRPr="00F16864" w:rsidRDefault="00735851" w:rsidP="00DB327F">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motor</w:t>
            </w:r>
            <w:proofErr w:type="gramEnd"/>
            <w:r>
              <w:rPr>
                <w:rFonts w:ascii="Arial" w:eastAsia="Times New Roman" w:hAnsi="Arial" w:cs="Arial"/>
                <w:b/>
              </w:rPr>
              <w:t>_total_price</w:t>
            </w:r>
            <w:proofErr w:type="spellEnd"/>
            <w:r>
              <w:rPr>
                <w:rFonts w:ascii="Arial" w:eastAsia="Times New Roman" w:hAnsi="Arial" w:cs="Arial"/>
                <w:b/>
              </w:rPr>
              <w:t xml:space="preserve"> }}</w:t>
            </w:r>
          </w:p>
        </w:tc>
      </w:tr>
      <w:tr w:rsidR="00796427" w:rsidRPr="00F16864" w14:paraId="561FC82D" w14:textId="77777777" w:rsidTr="00D60B4A">
        <w:trPr>
          <w:trHeight w:val="211"/>
        </w:trPr>
        <w:tc>
          <w:tcPr>
            <w:tcW w:w="851" w:type="dxa"/>
            <w:tcBorders>
              <w:top w:val="single" w:sz="4" w:space="0" w:color="000000"/>
              <w:left w:val="single" w:sz="4" w:space="0" w:color="000000"/>
              <w:bottom w:val="single" w:sz="4" w:space="0" w:color="000000"/>
              <w:right w:val="single" w:sz="4" w:space="0" w:color="000000"/>
            </w:tcBorders>
          </w:tcPr>
          <w:p w14:paraId="080BD597" w14:textId="5C7E9219" w:rsidR="00796427" w:rsidRPr="00F16864" w:rsidRDefault="00796427" w:rsidP="00DB327F">
            <w:pPr>
              <w:spacing w:after="0" w:line="240" w:lineRule="auto"/>
              <w:jc w:val="center"/>
              <w:rPr>
                <w:rFonts w:ascii="Arial" w:eastAsia="Times New Roman" w:hAnsi="Arial" w:cs="Arial"/>
                <w:b/>
              </w:rPr>
            </w:pPr>
            <w:r>
              <w:rPr>
                <w:rFonts w:ascii="Arial" w:eastAsia="Times New Roman" w:hAnsi="Arial" w:cs="Arial"/>
                <w:b/>
              </w:rPr>
              <w:t>3</w:t>
            </w:r>
          </w:p>
        </w:tc>
        <w:tc>
          <w:tcPr>
            <w:tcW w:w="8934" w:type="dxa"/>
            <w:gridSpan w:val="4"/>
            <w:tcBorders>
              <w:top w:val="single" w:sz="4" w:space="0" w:color="000000"/>
              <w:left w:val="single" w:sz="4" w:space="0" w:color="000000"/>
              <w:bottom w:val="single" w:sz="4" w:space="0" w:color="000000"/>
              <w:right w:val="single" w:sz="4" w:space="0" w:color="000000"/>
            </w:tcBorders>
          </w:tcPr>
          <w:p w14:paraId="0DFDA140" w14:textId="26F1E0CC" w:rsidR="00796427" w:rsidRPr="00F16864" w:rsidRDefault="00796427" w:rsidP="00DB327F">
            <w:pPr>
              <w:spacing w:after="0" w:line="240" w:lineRule="auto"/>
              <w:jc w:val="center"/>
              <w:rPr>
                <w:rFonts w:ascii="Arial" w:eastAsia="Times New Roman" w:hAnsi="Arial" w:cs="Arial"/>
                <w:b/>
              </w:rPr>
            </w:pPr>
            <w:r w:rsidRPr="00F16864">
              <w:rPr>
                <w:rFonts w:ascii="Arial" w:eastAsia="Times New Roman" w:hAnsi="Arial" w:cs="Arial"/>
                <w:b/>
              </w:rPr>
              <w:t xml:space="preserve"> Buyout Items</w:t>
            </w:r>
          </w:p>
        </w:tc>
      </w:tr>
      <w:tr w:rsidR="00F27B2B" w:rsidRPr="00F16864" w14:paraId="29B9AED9" w14:textId="77777777" w:rsidTr="00F27B2B">
        <w:trPr>
          <w:trHeight w:val="211"/>
        </w:trPr>
        <w:tc>
          <w:tcPr>
            <w:tcW w:w="851" w:type="dxa"/>
            <w:tcBorders>
              <w:top w:val="single" w:sz="4" w:space="0" w:color="000000"/>
              <w:left w:val="single" w:sz="4" w:space="0" w:color="000000"/>
              <w:bottom w:val="single" w:sz="4" w:space="0" w:color="000000"/>
              <w:right w:val="single" w:sz="4" w:space="0" w:color="000000"/>
            </w:tcBorders>
          </w:tcPr>
          <w:p w14:paraId="154F7D8D" w14:textId="77777777" w:rsidR="00F27B2B" w:rsidRPr="00F16864" w:rsidRDefault="00F27B2B" w:rsidP="00F27B2B">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25903F20" w14:textId="441A1B31" w:rsidR="00F27B2B" w:rsidRPr="00F16864" w:rsidRDefault="00F27B2B" w:rsidP="00F27B2B">
            <w:pPr>
              <w:spacing w:after="0" w:line="240" w:lineRule="auto"/>
              <w:rPr>
                <w:rFonts w:ascii="Arial" w:eastAsia="Times New Roman" w:hAnsi="Arial" w:cs="Arial"/>
              </w:rPr>
            </w:pPr>
            <w:r w:rsidRPr="00932703">
              <w:rPr>
                <w:rFonts w:ascii="Arial" w:eastAsia="Times New Roman" w:hAnsi="Arial" w:cs="Arial"/>
                <w:bCs/>
              </w:rPr>
              <w:t xml:space="preserve">{%tr for </w:t>
            </w:r>
            <w:r w:rsidR="00D04E93">
              <w:rPr>
                <w:rFonts w:ascii="Arial" w:eastAsia="Times New Roman" w:hAnsi="Arial" w:cs="Arial"/>
                <w:bCs/>
              </w:rPr>
              <w:t>buyout</w:t>
            </w:r>
            <w:r w:rsidRPr="00932703">
              <w:rPr>
                <w:rFonts w:ascii="Arial" w:eastAsia="Times New Roman" w:hAnsi="Arial" w:cs="Arial"/>
                <w:bCs/>
              </w:rPr>
              <w:t xml:space="preserve"> in </w:t>
            </w:r>
            <w:proofErr w:type="spellStart"/>
            <w:r w:rsidR="00D04E93">
              <w:rPr>
                <w:rFonts w:ascii="Arial" w:eastAsia="Times New Roman" w:hAnsi="Arial" w:cs="Arial"/>
                <w:bCs/>
              </w:rPr>
              <w:t>buyout_items</w:t>
            </w:r>
            <w:proofErr w:type="spellEnd"/>
            <w:r w:rsidRPr="00932703">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9D26B3E" w14:textId="77777777" w:rsidR="00F27B2B" w:rsidRPr="00F16864" w:rsidRDefault="00F27B2B" w:rsidP="00F27B2B">
            <w:pPr>
              <w:spacing w:after="0" w:line="240" w:lineRule="auto"/>
              <w:jc w:val="center"/>
              <w:rPr>
                <w:rFonts w:ascii="Arial" w:eastAsia="Times New Roman" w:hAnsi="Arial" w:cs="Arial"/>
              </w:rPr>
            </w:pPr>
          </w:p>
        </w:tc>
        <w:tc>
          <w:tcPr>
            <w:tcW w:w="709" w:type="dxa"/>
            <w:tcBorders>
              <w:top w:val="single" w:sz="4" w:space="0" w:color="000000"/>
              <w:left w:val="single" w:sz="4" w:space="0" w:color="000000"/>
              <w:bottom w:val="single" w:sz="4" w:space="0" w:color="000000"/>
              <w:right w:val="single" w:sz="4" w:space="0" w:color="000000"/>
            </w:tcBorders>
          </w:tcPr>
          <w:p w14:paraId="08690158" w14:textId="77777777" w:rsidR="00F27B2B" w:rsidRPr="00F16864" w:rsidRDefault="00F27B2B" w:rsidP="00F27B2B">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3F653BF3" w14:textId="77777777" w:rsidR="00F27B2B" w:rsidRPr="00F16864" w:rsidRDefault="00F27B2B" w:rsidP="00F27B2B">
            <w:pPr>
              <w:spacing w:after="0" w:line="240" w:lineRule="auto"/>
              <w:jc w:val="center"/>
              <w:rPr>
                <w:rFonts w:ascii="Arial" w:eastAsia="Times New Roman" w:hAnsi="Arial" w:cs="Arial"/>
                <w:b/>
              </w:rPr>
            </w:pPr>
          </w:p>
        </w:tc>
      </w:tr>
      <w:tr w:rsidR="00F27B2B" w:rsidRPr="00F16864" w14:paraId="033B781F" w14:textId="77777777" w:rsidTr="00F27B2B">
        <w:trPr>
          <w:trHeight w:val="211"/>
        </w:trPr>
        <w:tc>
          <w:tcPr>
            <w:tcW w:w="851" w:type="dxa"/>
            <w:tcBorders>
              <w:top w:val="single" w:sz="4" w:space="0" w:color="000000"/>
              <w:left w:val="single" w:sz="4" w:space="0" w:color="000000"/>
              <w:bottom w:val="single" w:sz="4" w:space="0" w:color="000000"/>
              <w:right w:val="single" w:sz="4" w:space="0" w:color="000000"/>
            </w:tcBorders>
          </w:tcPr>
          <w:p w14:paraId="294DD55C" w14:textId="77777777" w:rsidR="00F27B2B" w:rsidRPr="00F16864" w:rsidRDefault="00F27B2B" w:rsidP="00F27B2B">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29FEED42" w14:textId="306F3941" w:rsidR="00F27B2B" w:rsidRPr="00F16864" w:rsidRDefault="00F27B2B" w:rsidP="00F27B2B">
            <w:pPr>
              <w:spacing w:after="0" w:line="240" w:lineRule="auto"/>
              <w:rPr>
                <w:rFonts w:ascii="Arial" w:eastAsia="Times New Roman" w:hAnsi="Arial" w:cs="Arial"/>
              </w:rPr>
            </w:pPr>
            <w:proofErr w:type="gramStart"/>
            <w:r>
              <w:rPr>
                <w:rFonts w:ascii="Arial" w:eastAsia="Times New Roman" w:hAnsi="Arial" w:cs="Arial"/>
                <w:bCs/>
              </w:rPr>
              <w:t xml:space="preserve">{{ </w:t>
            </w:r>
            <w:r w:rsidR="001D604F">
              <w:rPr>
                <w:rFonts w:ascii="Arial" w:eastAsia="Times New Roman" w:hAnsi="Arial" w:cs="Arial"/>
                <w:bCs/>
              </w:rPr>
              <w:t>buyout</w:t>
            </w:r>
            <w:r>
              <w:rPr>
                <w:rFonts w:ascii="Arial" w:eastAsia="Times New Roman" w:hAnsi="Arial" w:cs="Arial"/>
                <w:bCs/>
              </w:rPr>
              <w:t>.name</w:t>
            </w:r>
            <w:proofErr w:type="gramEnd"/>
            <w:r>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33E0D7B7" w14:textId="1E5B4B96" w:rsidR="00F27B2B" w:rsidRPr="00144D65" w:rsidRDefault="001D604F" w:rsidP="00F27B2B">
            <w:pPr>
              <w:spacing w:after="0" w:line="240" w:lineRule="auto"/>
              <w:jc w:val="center"/>
              <w:rPr>
                <w:rFonts w:ascii="Arial" w:eastAsia="Times New Roman" w:hAnsi="Arial" w:cs="Arial"/>
                <w:b/>
                <w:bCs/>
              </w:rPr>
            </w:pPr>
            <w:proofErr w:type="gramStart"/>
            <w:r w:rsidRPr="00144D65">
              <w:rPr>
                <w:rFonts w:ascii="Arial" w:eastAsia="Times New Roman" w:hAnsi="Arial" w:cs="Arial"/>
                <w:b/>
                <w:bCs/>
              </w:rPr>
              <w:t xml:space="preserve">{{ </w:t>
            </w:r>
            <w:proofErr w:type="spellStart"/>
            <w:r w:rsidRPr="00144D65">
              <w:rPr>
                <w:rFonts w:ascii="Arial" w:eastAsia="Times New Roman" w:hAnsi="Arial" w:cs="Arial"/>
                <w:b/>
                <w:bCs/>
              </w:rPr>
              <w:t>buyout</w:t>
            </w:r>
            <w:proofErr w:type="gramEnd"/>
            <w:r w:rsidR="00144D65" w:rsidRPr="00144D65">
              <w:rPr>
                <w:rFonts w:ascii="Arial" w:eastAsia="Times New Roman" w:hAnsi="Arial" w:cs="Arial"/>
                <w:b/>
                <w:bCs/>
              </w:rPr>
              <w:t>.unit_price</w:t>
            </w:r>
            <w:proofErr w:type="spellEnd"/>
            <w:r w:rsidR="00144D65" w:rsidRPr="00144D65">
              <w:rPr>
                <w:rFonts w:ascii="Arial" w:eastAsia="Times New Roman" w:hAnsi="Arial" w:cs="Arial"/>
                <w:b/>
                <w:bC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53C0600B" w14:textId="592B6C64" w:rsidR="00F27B2B" w:rsidRPr="00F16864" w:rsidRDefault="00144D65" w:rsidP="00F27B2B">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buyout.qty</w:t>
            </w:r>
            <w:proofErr w:type="spellEnd"/>
            <w:proofErr w:type="gramEnd"/>
            <w:r>
              <w:rPr>
                <w:rFonts w:ascii="Arial" w:eastAsia="Times New Roman" w:hAnsi="Arial" w:cs="Arial"/>
                <w:b/>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16317AAA" w14:textId="3BE22036" w:rsidR="00F27B2B" w:rsidRPr="00F16864" w:rsidRDefault="00144D65" w:rsidP="00F27B2B">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buyout</w:t>
            </w:r>
            <w:proofErr w:type="gramEnd"/>
            <w:r>
              <w:rPr>
                <w:rFonts w:ascii="Arial" w:eastAsia="Times New Roman" w:hAnsi="Arial" w:cs="Arial"/>
                <w:b/>
              </w:rPr>
              <w:t>.total_price</w:t>
            </w:r>
            <w:proofErr w:type="spellEnd"/>
            <w:r>
              <w:rPr>
                <w:rFonts w:ascii="Arial" w:eastAsia="Times New Roman" w:hAnsi="Arial" w:cs="Arial"/>
                <w:b/>
              </w:rPr>
              <w:t xml:space="preserve"> }}</w:t>
            </w:r>
          </w:p>
        </w:tc>
      </w:tr>
      <w:tr w:rsidR="00F27B2B" w:rsidRPr="00F16864" w14:paraId="4A7E518E" w14:textId="77777777" w:rsidTr="00F27B2B">
        <w:trPr>
          <w:trHeight w:val="211"/>
        </w:trPr>
        <w:tc>
          <w:tcPr>
            <w:tcW w:w="851" w:type="dxa"/>
            <w:tcBorders>
              <w:top w:val="single" w:sz="4" w:space="0" w:color="000000"/>
              <w:left w:val="single" w:sz="4" w:space="0" w:color="000000"/>
              <w:bottom w:val="single" w:sz="4" w:space="0" w:color="000000"/>
              <w:right w:val="single" w:sz="4" w:space="0" w:color="000000"/>
            </w:tcBorders>
          </w:tcPr>
          <w:p w14:paraId="060014AF" w14:textId="77777777" w:rsidR="00F27B2B" w:rsidRPr="00F16864" w:rsidRDefault="00F27B2B" w:rsidP="00F27B2B">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4C263BEA" w14:textId="7FE9FDEA" w:rsidR="00F27B2B" w:rsidRPr="00F16864" w:rsidRDefault="00F27B2B" w:rsidP="00F27B2B">
            <w:pPr>
              <w:spacing w:after="0" w:line="240" w:lineRule="auto"/>
              <w:rPr>
                <w:rFonts w:ascii="Arial" w:eastAsia="Times New Roman" w:hAnsi="Arial" w:cs="Arial"/>
              </w:rPr>
            </w:pPr>
            <w:r w:rsidRPr="00B962BC">
              <w:rPr>
                <w:rFonts w:ascii="Arial" w:eastAsia="Times New Roman" w:hAnsi="Arial" w:cs="Arial"/>
                <w:bCs/>
              </w:rPr>
              <w:t>{</w:t>
            </w:r>
            <w:r>
              <w:rPr>
                <w:rFonts w:ascii="Arial" w:eastAsia="Times New Roman" w:hAnsi="Arial" w:cs="Arial"/>
                <w:bCs/>
              </w:rPr>
              <w:t xml:space="preserve">%tr </w:t>
            </w:r>
            <w:proofErr w:type="spellStart"/>
            <w:r>
              <w:rPr>
                <w:rFonts w:ascii="Arial" w:eastAsia="Times New Roman" w:hAnsi="Arial" w:cs="Arial"/>
                <w:bCs/>
              </w:rPr>
              <w:t>endfor</w:t>
            </w:r>
            <w:proofErr w:type="spellEnd"/>
            <w:r>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1D55EA4" w14:textId="77777777" w:rsidR="00F27B2B" w:rsidRPr="00F16864" w:rsidRDefault="00F27B2B" w:rsidP="00F27B2B">
            <w:pPr>
              <w:spacing w:after="0" w:line="240" w:lineRule="auto"/>
              <w:jc w:val="center"/>
              <w:rPr>
                <w:rFonts w:ascii="Arial" w:eastAsia="Times New Roman" w:hAnsi="Arial" w:cs="Arial"/>
              </w:rPr>
            </w:pPr>
          </w:p>
        </w:tc>
        <w:tc>
          <w:tcPr>
            <w:tcW w:w="709" w:type="dxa"/>
            <w:tcBorders>
              <w:top w:val="single" w:sz="4" w:space="0" w:color="000000"/>
              <w:left w:val="single" w:sz="4" w:space="0" w:color="000000"/>
              <w:bottom w:val="single" w:sz="4" w:space="0" w:color="000000"/>
              <w:right w:val="single" w:sz="4" w:space="0" w:color="000000"/>
            </w:tcBorders>
          </w:tcPr>
          <w:p w14:paraId="219CA33B" w14:textId="77777777" w:rsidR="00F27B2B" w:rsidRPr="00F16864" w:rsidRDefault="00F27B2B" w:rsidP="00F27B2B">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112EC669" w14:textId="77777777" w:rsidR="00F27B2B" w:rsidRPr="00F16864" w:rsidRDefault="00F27B2B" w:rsidP="00F27B2B">
            <w:pPr>
              <w:spacing w:after="0" w:line="240" w:lineRule="auto"/>
              <w:jc w:val="center"/>
              <w:rPr>
                <w:rFonts w:ascii="Arial" w:eastAsia="Times New Roman" w:hAnsi="Arial" w:cs="Arial"/>
                <w:b/>
              </w:rPr>
            </w:pPr>
          </w:p>
        </w:tc>
      </w:tr>
      <w:tr w:rsidR="00F27B2B" w:rsidRPr="00F16864" w14:paraId="21308C93" w14:textId="77777777" w:rsidTr="00F27B2B">
        <w:trPr>
          <w:trHeight w:val="334"/>
        </w:trPr>
        <w:tc>
          <w:tcPr>
            <w:tcW w:w="851" w:type="dxa"/>
            <w:tcBorders>
              <w:top w:val="single" w:sz="4" w:space="0" w:color="000000"/>
              <w:left w:val="single" w:sz="4" w:space="0" w:color="000000"/>
              <w:bottom w:val="single" w:sz="4" w:space="0" w:color="000000"/>
              <w:right w:val="single" w:sz="4" w:space="0" w:color="000000"/>
            </w:tcBorders>
          </w:tcPr>
          <w:p w14:paraId="58127912" w14:textId="65B2CC40" w:rsidR="00F27B2B" w:rsidRPr="00F16864" w:rsidRDefault="00CD62E4" w:rsidP="00F27B2B">
            <w:pPr>
              <w:spacing w:after="0" w:line="240" w:lineRule="auto"/>
              <w:jc w:val="center"/>
              <w:rPr>
                <w:rFonts w:ascii="Arial" w:eastAsia="Times New Roman" w:hAnsi="Arial" w:cs="Arial"/>
                <w:b/>
              </w:rPr>
            </w:pPr>
            <w:r>
              <w:rPr>
                <w:rFonts w:ascii="Arial" w:eastAsia="Times New Roman" w:hAnsi="Arial" w:cs="Arial"/>
                <w:b/>
              </w:rPr>
              <w:t>4</w:t>
            </w:r>
          </w:p>
        </w:tc>
        <w:tc>
          <w:tcPr>
            <w:tcW w:w="4819" w:type="dxa"/>
            <w:tcBorders>
              <w:top w:val="single" w:sz="4" w:space="0" w:color="000000"/>
              <w:left w:val="single" w:sz="4" w:space="0" w:color="000000"/>
              <w:bottom w:val="single" w:sz="4" w:space="0" w:color="000000"/>
              <w:right w:val="single" w:sz="4" w:space="0" w:color="000000"/>
            </w:tcBorders>
          </w:tcPr>
          <w:p w14:paraId="53CEA4D3" w14:textId="77777777" w:rsidR="00F27B2B" w:rsidRPr="00F16864" w:rsidRDefault="00F27B2B" w:rsidP="00F27B2B">
            <w:pPr>
              <w:spacing w:after="0" w:line="240" w:lineRule="auto"/>
              <w:jc w:val="center"/>
              <w:rPr>
                <w:rFonts w:ascii="Arial" w:eastAsia="Times New Roman" w:hAnsi="Arial" w:cs="Arial"/>
                <w:bCs/>
              </w:rPr>
            </w:pPr>
            <w:r w:rsidRPr="00F16864">
              <w:rPr>
                <w:rFonts w:ascii="Arial" w:eastAsia="Times New Roman" w:hAnsi="Arial" w:cs="Arial"/>
                <w:bCs/>
              </w:rPr>
              <w:t>Databook.</w:t>
            </w:r>
          </w:p>
        </w:tc>
        <w:tc>
          <w:tcPr>
            <w:tcW w:w="1418" w:type="dxa"/>
            <w:tcBorders>
              <w:top w:val="single" w:sz="4" w:space="0" w:color="000000"/>
              <w:left w:val="single" w:sz="4" w:space="0" w:color="000000"/>
              <w:bottom w:val="single" w:sz="4" w:space="0" w:color="000000"/>
              <w:right w:val="single" w:sz="4" w:space="0" w:color="000000"/>
            </w:tcBorders>
          </w:tcPr>
          <w:p w14:paraId="4F9D4A96" w14:textId="77777777" w:rsidR="00F27B2B" w:rsidRPr="00F16864" w:rsidRDefault="00F27B2B" w:rsidP="00F27B2B">
            <w:pPr>
              <w:spacing w:after="0" w:line="240" w:lineRule="auto"/>
              <w:jc w:val="center"/>
              <w:rPr>
                <w:rFonts w:ascii="Arial" w:eastAsia="Times New Roman" w:hAnsi="Arial" w:cs="Arial"/>
                <w:bCs/>
              </w:rPr>
            </w:pPr>
            <w:r w:rsidRPr="00F16864">
              <w:rPr>
                <w:rFonts w:ascii="Arial" w:eastAsia="Times New Roman" w:hAnsi="Arial" w:cs="Arial"/>
                <w:bCs/>
              </w:rPr>
              <w:t>Included</w:t>
            </w:r>
          </w:p>
        </w:tc>
        <w:tc>
          <w:tcPr>
            <w:tcW w:w="709" w:type="dxa"/>
            <w:tcBorders>
              <w:top w:val="single" w:sz="4" w:space="0" w:color="000000"/>
              <w:left w:val="single" w:sz="4" w:space="0" w:color="000000"/>
              <w:bottom w:val="single" w:sz="4" w:space="0" w:color="000000"/>
              <w:right w:val="single" w:sz="4" w:space="0" w:color="000000"/>
            </w:tcBorders>
          </w:tcPr>
          <w:p w14:paraId="0FAD33DA" w14:textId="6E5BA42A" w:rsidR="00F27B2B" w:rsidRPr="00F16864" w:rsidRDefault="00F27B2B" w:rsidP="00F27B2B">
            <w:pPr>
              <w:spacing w:after="0" w:line="240" w:lineRule="auto"/>
              <w:jc w:val="center"/>
              <w:rPr>
                <w:rFonts w:ascii="Arial" w:eastAsia="Times New Roman" w:hAnsi="Arial" w:cs="Arial"/>
                <w:b/>
              </w:rPr>
            </w:pPr>
            <w:r w:rsidRPr="00F16864">
              <w:rPr>
                <w:rFonts w:ascii="Arial" w:eastAsia="Times New Roman" w:hAnsi="Arial" w:cs="Arial"/>
                <w:b/>
              </w:rPr>
              <w:t>1</w:t>
            </w:r>
          </w:p>
        </w:tc>
        <w:tc>
          <w:tcPr>
            <w:tcW w:w="1988" w:type="dxa"/>
            <w:tcBorders>
              <w:top w:val="single" w:sz="4" w:space="0" w:color="000000"/>
              <w:left w:val="single" w:sz="4" w:space="0" w:color="000000"/>
              <w:bottom w:val="single" w:sz="4" w:space="0" w:color="000000"/>
              <w:right w:val="single" w:sz="4" w:space="0" w:color="000000"/>
            </w:tcBorders>
          </w:tcPr>
          <w:p w14:paraId="73EE89FC" w14:textId="77777777" w:rsidR="00F27B2B" w:rsidRPr="00F16864" w:rsidRDefault="00F27B2B" w:rsidP="00F27B2B">
            <w:pPr>
              <w:spacing w:after="0" w:line="240" w:lineRule="auto"/>
              <w:jc w:val="center"/>
              <w:rPr>
                <w:rFonts w:ascii="Arial" w:eastAsia="Times New Roman" w:hAnsi="Arial" w:cs="Arial"/>
                <w:b/>
              </w:rPr>
            </w:pPr>
            <w:r w:rsidRPr="00F16864">
              <w:rPr>
                <w:rFonts w:ascii="Arial" w:eastAsia="Times New Roman" w:hAnsi="Arial" w:cs="Arial"/>
                <w:b/>
              </w:rPr>
              <w:t>Included</w:t>
            </w:r>
          </w:p>
        </w:tc>
      </w:tr>
      <w:tr w:rsidR="00F27B2B" w:rsidRPr="00F16864" w14:paraId="72E073D1" w14:textId="77777777" w:rsidTr="00F27B2B">
        <w:trPr>
          <w:trHeight w:val="337"/>
        </w:trPr>
        <w:tc>
          <w:tcPr>
            <w:tcW w:w="851" w:type="dxa"/>
            <w:tcBorders>
              <w:top w:val="single" w:sz="4" w:space="0" w:color="auto"/>
              <w:left w:val="single" w:sz="4" w:space="0" w:color="auto"/>
              <w:bottom w:val="single" w:sz="4" w:space="0" w:color="auto"/>
              <w:right w:val="nil"/>
            </w:tcBorders>
          </w:tcPr>
          <w:p w14:paraId="5E8DAFE7" w14:textId="77777777" w:rsidR="00F27B2B" w:rsidRPr="00F16864" w:rsidRDefault="00F27B2B" w:rsidP="00F27B2B">
            <w:pPr>
              <w:spacing w:after="0" w:line="240" w:lineRule="auto"/>
              <w:jc w:val="center"/>
              <w:rPr>
                <w:rFonts w:ascii="Arial" w:eastAsia="Times New Roman" w:hAnsi="Arial" w:cs="Arial"/>
                <w:b/>
              </w:rPr>
            </w:pPr>
          </w:p>
        </w:tc>
        <w:tc>
          <w:tcPr>
            <w:tcW w:w="4819" w:type="dxa"/>
            <w:tcBorders>
              <w:top w:val="single" w:sz="4" w:space="0" w:color="auto"/>
              <w:left w:val="nil"/>
              <w:bottom w:val="single" w:sz="4" w:space="0" w:color="auto"/>
              <w:right w:val="single" w:sz="4" w:space="0" w:color="auto"/>
            </w:tcBorders>
          </w:tcPr>
          <w:p w14:paraId="7CA21C36" w14:textId="77777777" w:rsidR="00F27B2B" w:rsidRPr="00F16864" w:rsidRDefault="00F27B2B" w:rsidP="00F27B2B">
            <w:pPr>
              <w:spacing w:after="0" w:line="240" w:lineRule="auto"/>
              <w:jc w:val="center"/>
              <w:rPr>
                <w:rFonts w:ascii="Arial" w:eastAsia="Times New Roman" w:hAnsi="Arial" w:cs="Arial"/>
              </w:rPr>
            </w:pPr>
          </w:p>
        </w:tc>
        <w:tc>
          <w:tcPr>
            <w:tcW w:w="1418" w:type="dxa"/>
            <w:tcBorders>
              <w:top w:val="single" w:sz="4" w:space="0" w:color="auto"/>
              <w:left w:val="single" w:sz="4" w:space="0" w:color="auto"/>
              <w:bottom w:val="single" w:sz="4" w:space="0" w:color="auto"/>
              <w:right w:val="single" w:sz="4" w:space="0" w:color="auto"/>
            </w:tcBorders>
          </w:tcPr>
          <w:p w14:paraId="72214803" w14:textId="77777777" w:rsidR="00F27B2B" w:rsidRPr="00507299" w:rsidRDefault="00F27B2B" w:rsidP="00F27B2B">
            <w:pPr>
              <w:spacing w:after="0" w:line="240" w:lineRule="auto"/>
              <w:jc w:val="center"/>
              <w:rPr>
                <w:rFonts w:ascii="Arial" w:eastAsia="Times New Roman" w:hAnsi="Arial" w:cs="Arial"/>
                <w:b/>
                <w:color w:val="538135" w:themeColor="accent6" w:themeShade="BF"/>
              </w:rPr>
            </w:pPr>
            <w:r w:rsidRPr="00507299">
              <w:rPr>
                <w:rFonts w:ascii="Arial" w:eastAsia="Times New Roman" w:hAnsi="Arial" w:cs="Arial"/>
                <w:b/>
                <w:color w:val="538135" w:themeColor="accent6" w:themeShade="BF"/>
              </w:rPr>
              <w:t>TOTAL</w:t>
            </w:r>
          </w:p>
        </w:tc>
        <w:tc>
          <w:tcPr>
            <w:tcW w:w="709" w:type="dxa"/>
            <w:tcBorders>
              <w:top w:val="single" w:sz="4" w:space="0" w:color="auto"/>
              <w:left w:val="single" w:sz="4" w:space="0" w:color="auto"/>
              <w:bottom w:val="single" w:sz="4" w:space="0" w:color="auto"/>
              <w:right w:val="single" w:sz="4" w:space="0" w:color="auto"/>
            </w:tcBorders>
          </w:tcPr>
          <w:p w14:paraId="01D499CC" w14:textId="77777777" w:rsidR="00F27B2B" w:rsidRPr="00507299" w:rsidRDefault="00F27B2B" w:rsidP="00F27B2B">
            <w:pPr>
              <w:spacing w:after="0" w:line="240" w:lineRule="auto"/>
              <w:jc w:val="center"/>
              <w:rPr>
                <w:rFonts w:ascii="Arial" w:eastAsia="Times New Roman" w:hAnsi="Arial" w:cs="Arial"/>
                <w:b/>
                <w:color w:val="538135" w:themeColor="accent6" w:themeShade="BF"/>
              </w:rPr>
            </w:pPr>
            <w:r w:rsidRPr="00507299">
              <w:rPr>
                <w:rFonts w:ascii="Arial" w:eastAsia="Times New Roman" w:hAnsi="Arial" w:cs="Arial"/>
                <w:b/>
                <w:color w:val="538135" w:themeColor="accent6" w:themeShade="BF"/>
              </w:rPr>
              <w:t>=</w:t>
            </w:r>
          </w:p>
        </w:tc>
        <w:tc>
          <w:tcPr>
            <w:tcW w:w="1988" w:type="dxa"/>
            <w:tcBorders>
              <w:top w:val="single" w:sz="4" w:space="0" w:color="auto"/>
              <w:left w:val="single" w:sz="4" w:space="0" w:color="auto"/>
              <w:bottom w:val="single" w:sz="4" w:space="0" w:color="auto"/>
              <w:right w:val="single" w:sz="4" w:space="0" w:color="auto"/>
            </w:tcBorders>
          </w:tcPr>
          <w:p w14:paraId="541CE094" w14:textId="69A1C121" w:rsidR="00F27B2B" w:rsidRPr="00507299" w:rsidRDefault="00521D51" w:rsidP="00F27B2B">
            <w:pPr>
              <w:spacing w:after="0" w:line="240" w:lineRule="auto"/>
              <w:jc w:val="center"/>
              <w:rPr>
                <w:rFonts w:ascii="Arial" w:eastAsia="Times New Roman" w:hAnsi="Arial" w:cs="Arial"/>
                <w:b/>
                <w:color w:val="538135" w:themeColor="accent6" w:themeShade="BF"/>
              </w:rPr>
            </w:pPr>
            <w:proofErr w:type="gramStart"/>
            <w:r w:rsidRPr="00507299">
              <w:rPr>
                <w:rFonts w:ascii="Arial" w:eastAsia="Times New Roman" w:hAnsi="Arial" w:cs="Arial"/>
                <w:b/>
                <w:color w:val="538135" w:themeColor="accent6" w:themeShade="BF"/>
              </w:rPr>
              <w:t xml:space="preserve">{{ </w:t>
            </w:r>
            <w:proofErr w:type="spellStart"/>
            <w:r w:rsidRPr="00507299">
              <w:rPr>
                <w:rFonts w:ascii="Arial" w:eastAsia="Times New Roman" w:hAnsi="Arial" w:cs="Arial"/>
                <w:b/>
                <w:color w:val="538135" w:themeColor="accent6" w:themeShade="BF"/>
              </w:rPr>
              <w:t>grand</w:t>
            </w:r>
            <w:proofErr w:type="gramEnd"/>
            <w:r w:rsidRPr="00507299">
              <w:rPr>
                <w:rFonts w:ascii="Arial" w:eastAsia="Times New Roman" w:hAnsi="Arial" w:cs="Arial"/>
                <w:b/>
                <w:color w:val="538135" w:themeColor="accent6" w:themeShade="BF"/>
              </w:rPr>
              <w:t>_total_price</w:t>
            </w:r>
            <w:proofErr w:type="spellEnd"/>
            <w:r w:rsidRPr="00507299">
              <w:rPr>
                <w:rFonts w:ascii="Arial" w:eastAsia="Times New Roman" w:hAnsi="Arial" w:cs="Arial"/>
                <w:b/>
                <w:color w:val="538135" w:themeColor="accent6" w:themeShade="BF"/>
              </w:rPr>
              <w:t xml:space="preserve"> }}</w:t>
            </w:r>
          </w:p>
        </w:tc>
      </w:tr>
    </w:tbl>
    <w:p w14:paraId="2D46BD77" w14:textId="77777777" w:rsidR="0008092A" w:rsidRPr="00F16864" w:rsidRDefault="0008092A" w:rsidP="00871B7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rPr>
          <w:rStyle w:val="Strong"/>
        </w:rPr>
      </w:pPr>
    </w:p>
    <w:p w14:paraId="51F90123" w14:textId="1818CDAC" w:rsidR="00564238" w:rsidRDefault="00CD62E4" w:rsidP="00871B7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rPr>
          <w:rFonts w:ascii="Arial" w:eastAsia="Times New Roman" w:hAnsi="Arial" w:cs="Arial"/>
          <w:color w:val="auto"/>
          <w:u w:val="single"/>
          <w:bdr w:val="none" w:sz="0" w:space="0" w:color="auto"/>
          <w:lang w:eastAsia="en-US"/>
          <w14:textOutline w14:w="0" w14:cap="rnd" w14:cmpd="sng" w14:algn="ctr">
            <w14:noFill/>
            <w14:prstDash w14:val="solid"/>
            <w14:bevel/>
          </w14:textOutline>
        </w:rPr>
      </w:pPr>
      <w:r w:rsidRPr="00F16864">
        <w:rPr>
          <w:rFonts w:ascii="Arial" w:eastAsia="Times New Roman" w:hAnsi="Arial" w:cs="Arial"/>
          <w:color w:val="auto"/>
          <w:u w:val="single"/>
          <w:bdr w:val="none" w:sz="0" w:space="0" w:color="auto"/>
          <w:lang w:eastAsia="en-US"/>
          <w14:textOutline w14:w="0" w14:cap="rnd" w14:cmpd="sng" w14:algn="ctr">
            <w14:noFill/>
            <w14:prstDash w14:val="solid"/>
            <w14:bevel/>
          </w14:textOutline>
        </w:rPr>
        <w:t>T</w:t>
      </w:r>
      <w:r w:rsidR="0008092A" w:rsidRPr="00F16864">
        <w:rPr>
          <w:rFonts w:ascii="Arial" w:eastAsia="Times New Roman" w:hAnsi="Arial" w:cs="Arial"/>
          <w:color w:val="auto"/>
          <w:u w:val="single"/>
          <w:bdr w:val="none" w:sz="0" w:space="0" w:color="auto"/>
          <w:lang w:eastAsia="en-US"/>
          <w14:textOutline w14:w="0" w14:cap="rnd" w14:cmpd="sng" w14:algn="ctr">
            <w14:noFill/>
            <w14:prstDash w14:val="solid"/>
            <w14:bevel/>
          </w14:textOutline>
        </w:rPr>
        <w:t>est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1"/>
        <w:gridCol w:w="4819"/>
        <w:gridCol w:w="1418"/>
        <w:gridCol w:w="709"/>
        <w:gridCol w:w="1988"/>
      </w:tblGrid>
      <w:tr w:rsidR="00CD62E4" w:rsidRPr="00F16864" w14:paraId="2D737603" w14:textId="77777777" w:rsidTr="00A97049">
        <w:trPr>
          <w:trHeight w:val="258"/>
        </w:trPr>
        <w:tc>
          <w:tcPr>
            <w:tcW w:w="851" w:type="dxa"/>
            <w:tcBorders>
              <w:top w:val="single" w:sz="4" w:space="0" w:color="000000"/>
              <w:left w:val="single" w:sz="4" w:space="0" w:color="000000"/>
              <w:bottom w:val="single" w:sz="4" w:space="0" w:color="000000"/>
              <w:right w:val="single" w:sz="4" w:space="0" w:color="000000"/>
            </w:tcBorders>
            <w:shd w:val="clear" w:color="auto" w:fill="D9D9D9"/>
            <w:hideMark/>
          </w:tcPr>
          <w:p w14:paraId="7C08F021" w14:textId="77777777" w:rsidR="00CD62E4" w:rsidRPr="00F16864" w:rsidRDefault="00CD62E4" w:rsidP="00A97049">
            <w:pPr>
              <w:spacing w:after="0" w:line="240" w:lineRule="auto"/>
              <w:jc w:val="center"/>
              <w:rPr>
                <w:rFonts w:ascii="Arial" w:eastAsia="Times New Roman" w:hAnsi="Arial" w:cs="Arial"/>
                <w:b/>
              </w:rPr>
            </w:pPr>
            <w:r w:rsidRPr="00F16864">
              <w:rPr>
                <w:rFonts w:ascii="Arial" w:eastAsia="Times New Roman" w:hAnsi="Arial" w:cs="Arial"/>
                <w:b/>
              </w:rPr>
              <w:t>NO</w:t>
            </w:r>
          </w:p>
        </w:tc>
        <w:tc>
          <w:tcPr>
            <w:tcW w:w="4819" w:type="dxa"/>
            <w:tcBorders>
              <w:top w:val="single" w:sz="4" w:space="0" w:color="000000"/>
              <w:left w:val="single" w:sz="4" w:space="0" w:color="000000"/>
              <w:bottom w:val="single" w:sz="4" w:space="0" w:color="000000"/>
              <w:right w:val="single" w:sz="4" w:space="0" w:color="000000"/>
            </w:tcBorders>
            <w:shd w:val="clear" w:color="auto" w:fill="D9D9D9"/>
            <w:hideMark/>
          </w:tcPr>
          <w:p w14:paraId="7DF121AA" w14:textId="77777777" w:rsidR="00CD62E4" w:rsidRPr="00F16864" w:rsidRDefault="00CD62E4" w:rsidP="00A97049">
            <w:pPr>
              <w:spacing w:after="0" w:line="240" w:lineRule="auto"/>
              <w:jc w:val="center"/>
              <w:rPr>
                <w:rFonts w:ascii="Arial" w:eastAsia="Times New Roman" w:hAnsi="Arial" w:cs="Arial"/>
                <w:b/>
              </w:rPr>
            </w:pPr>
            <w:r w:rsidRPr="00F16864">
              <w:rPr>
                <w:rFonts w:ascii="Arial" w:eastAsia="Times New Roman" w:hAnsi="Arial" w:cs="Arial"/>
                <w:b/>
              </w:rPr>
              <w:t>ITEM</w:t>
            </w:r>
          </w:p>
        </w:tc>
        <w:tc>
          <w:tcPr>
            <w:tcW w:w="1418" w:type="dxa"/>
            <w:tcBorders>
              <w:top w:val="single" w:sz="4" w:space="0" w:color="000000"/>
              <w:left w:val="single" w:sz="4" w:space="0" w:color="000000"/>
              <w:bottom w:val="single" w:sz="4" w:space="0" w:color="000000"/>
              <w:right w:val="single" w:sz="4" w:space="0" w:color="000000"/>
            </w:tcBorders>
            <w:shd w:val="clear" w:color="auto" w:fill="D9D9D9"/>
            <w:hideMark/>
          </w:tcPr>
          <w:p w14:paraId="26A56461" w14:textId="77777777" w:rsidR="00CD62E4" w:rsidRPr="00F16864" w:rsidRDefault="00CD62E4" w:rsidP="00A97049">
            <w:pPr>
              <w:spacing w:after="0" w:line="240" w:lineRule="auto"/>
              <w:jc w:val="center"/>
              <w:rPr>
                <w:rFonts w:ascii="Arial" w:eastAsia="Times New Roman" w:hAnsi="Arial" w:cs="Arial"/>
                <w:b/>
              </w:rPr>
            </w:pPr>
            <w:r w:rsidRPr="00F16864">
              <w:rPr>
                <w:rFonts w:ascii="Arial" w:eastAsia="Times New Roman" w:hAnsi="Arial" w:cs="Arial"/>
                <w:b/>
              </w:rPr>
              <w:t>UNIT PRICE</w:t>
            </w:r>
          </w:p>
        </w:tc>
        <w:tc>
          <w:tcPr>
            <w:tcW w:w="709" w:type="dxa"/>
            <w:tcBorders>
              <w:top w:val="single" w:sz="4" w:space="0" w:color="000000"/>
              <w:left w:val="single" w:sz="4" w:space="0" w:color="000000"/>
              <w:bottom w:val="single" w:sz="4" w:space="0" w:color="000000"/>
              <w:right w:val="single" w:sz="4" w:space="0" w:color="000000"/>
            </w:tcBorders>
            <w:shd w:val="clear" w:color="auto" w:fill="D9D9D9"/>
            <w:hideMark/>
          </w:tcPr>
          <w:p w14:paraId="3208AD30" w14:textId="77777777" w:rsidR="00CD62E4" w:rsidRPr="00F16864" w:rsidRDefault="00CD62E4" w:rsidP="00A97049">
            <w:pPr>
              <w:spacing w:after="0" w:line="240" w:lineRule="auto"/>
              <w:jc w:val="center"/>
              <w:rPr>
                <w:rFonts w:ascii="Arial" w:eastAsia="Times New Roman" w:hAnsi="Arial" w:cs="Arial"/>
                <w:b/>
              </w:rPr>
            </w:pPr>
            <w:r w:rsidRPr="00F16864">
              <w:rPr>
                <w:rFonts w:ascii="Arial" w:eastAsia="Times New Roman" w:hAnsi="Arial" w:cs="Arial"/>
                <w:b/>
              </w:rPr>
              <w:t>QTY</w:t>
            </w:r>
          </w:p>
        </w:tc>
        <w:tc>
          <w:tcPr>
            <w:tcW w:w="1988" w:type="dxa"/>
            <w:tcBorders>
              <w:top w:val="single" w:sz="4" w:space="0" w:color="000000"/>
              <w:left w:val="single" w:sz="4" w:space="0" w:color="000000"/>
              <w:bottom w:val="single" w:sz="4" w:space="0" w:color="000000"/>
              <w:right w:val="single" w:sz="4" w:space="0" w:color="000000"/>
            </w:tcBorders>
            <w:shd w:val="clear" w:color="auto" w:fill="D9D9D9"/>
            <w:hideMark/>
          </w:tcPr>
          <w:p w14:paraId="11E8DD03" w14:textId="77777777" w:rsidR="00CD62E4" w:rsidRPr="00F16864" w:rsidRDefault="00CD62E4" w:rsidP="00A97049">
            <w:pPr>
              <w:spacing w:after="0" w:line="240" w:lineRule="auto"/>
              <w:jc w:val="center"/>
              <w:rPr>
                <w:rFonts w:ascii="Arial" w:eastAsia="Times New Roman" w:hAnsi="Arial" w:cs="Arial"/>
                <w:b/>
              </w:rPr>
            </w:pPr>
            <w:r w:rsidRPr="00F16864">
              <w:rPr>
                <w:rFonts w:ascii="Arial" w:eastAsia="Times New Roman" w:hAnsi="Arial" w:cs="Arial"/>
                <w:b/>
              </w:rPr>
              <w:t>TOTAL PRICE</w:t>
            </w:r>
          </w:p>
        </w:tc>
      </w:tr>
      <w:tr w:rsidR="00CD62E4" w:rsidRPr="00F16864" w14:paraId="420C4AB0" w14:textId="77777777" w:rsidTr="00A97049">
        <w:trPr>
          <w:trHeight w:val="193"/>
        </w:trPr>
        <w:tc>
          <w:tcPr>
            <w:tcW w:w="851" w:type="dxa"/>
            <w:tcBorders>
              <w:top w:val="single" w:sz="4" w:space="0" w:color="000000"/>
              <w:left w:val="single" w:sz="4" w:space="0" w:color="000000"/>
              <w:bottom w:val="single" w:sz="4" w:space="0" w:color="000000"/>
              <w:right w:val="single" w:sz="4" w:space="0" w:color="000000"/>
            </w:tcBorders>
            <w:hideMark/>
          </w:tcPr>
          <w:p w14:paraId="4183143A" w14:textId="77777777" w:rsidR="00CD62E4" w:rsidRPr="00F16864" w:rsidRDefault="00CD62E4" w:rsidP="00A97049">
            <w:pPr>
              <w:spacing w:after="0" w:line="240" w:lineRule="auto"/>
              <w:jc w:val="center"/>
              <w:rPr>
                <w:rFonts w:ascii="Arial" w:eastAsia="Times New Roman" w:hAnsi="Arial" w:cs="Arial"/>
                <w:b/>
              </w:rPr>
            </w:pPr>
            <w:r w:rsidRPr="00F16864">
              <w:rPr>
                <w:rFonts w:ascii="Arial" w:eastAsia="Times New Roman" w:hAnsi="Arial" w:cs="Arial"/>
                <w:b/>
              </w:rPr>
              <w:t>1</w:t>
            </w:r>
          </w:p>
        </w:tc>
        <w:tc>
          <w:tcPr>
            <w:tcW w:w="4819" w:type="dxa"/>
            <w:tcBorders>
              <w:top w:val="single" w:sz="4" w:space="0" w:color="000000"/>
              <w:left w:val="single" w:sz="4" w:space="0" w:color="000000"/>
              <w:bottom w:val="single" w:sz="4" w:space="0" w:color="000000"/>
              <w:right w:val="single" w:sz="4" w:space="0" w:color="000000"/>
            </w:tcBorders>
            <w:hideMark/>
          </w:tcPr>
          <w:p w14:paraId="5CABC551" w14:textId="77777777" w:rsidR="00CD62E4" w:rsidRPr="00F16864" w:rsidRDefault="00CD62E4" w:rsidP="00A97049">
            <w:pPr>
              <w:spacing w:after="0" w:line="240" w:lineRule="auto"/>
              <w:rPr>
                <w:rFonts w:ascii="Arial" w:eastAsia="Times New Roman" w:hAnsi="Arial" w:cs="Arial"/>
                <w:b/>
                <w:bCs/>
              </w:rPr>
            </w:pPr>
            <w:r w:rsidRPr="00F16864">
              <w:rPr>
                <w:rFonts w:ascii="Arial" w:eastAsia="Times New Roman" w:hAnsi="Arial" w:cs="Arial"/>
              </w:rPr>
              <w:t xml:space="preserve"> </w:t>
            </w:r>
            <w:r w:rsidRPr="00F16864">
              <w:rPr>
                <w:rFonts w:ascii="Arial" w:eastAsia="Times New Roman" w:hAnsi="Arial" w:cs="Arial"/>
                <w:b/>
                <w:bCs/>
              </w:rPr>
              <w:t>Fan</w:t>
            </w:r>
          </w:p>
        </w:tc>
        <w:tc>
          <w:tcPr>
            <w:tcW w:w="1418" w:type="dxa"/>
            <w:tcBorders>
              <w:top w:val="single" w:sz="4" w:space="0" w:color="000000"/>
              <w:left w:val="single" w:sz="4" w:space="0" w:color="000000"/>
              <w:bottom w:val="single" w:sz="4" w:space="0" w:color="000000"/>
              <w:right w:val="single" w:sz="4" w:space="0" w:color="000000"/>
            </w:tcBorders>
            <w:hideMark/>
          </w:tcPr>
          <w:p w14:paraId="44BDA2DF" w14:textId="77777777" w:rsidR="00CD62E4" w:rsidRPr="00F16864" w:rsidRDefault="00CD62E4" w:rsidP="00A97049">
            <w:pPr>
              <w:spacing w:after="0" w:line="240" w:lineRule="auto"/>
              <w:rPr>
                <w:rFonts w:ascii="Arial" w:eastAsia="Times New Roman" w:hAnsi="Arial" w:cs="Arial"/>
              </w:rPr>
            </w:pPr>
          </w:p>
        </w:tc>
        <w:tc>
          <w:tcPr>
            <w:tcW w:w="709" w:type="dxa"/>
            <w:tcBorders>
              <w:top w:val="single" w:sz="4" w:space="0" w:color="000000"/>
              <w:left w:val="single" w:sz="4" w:space="0" w:color="000000"/>
              <w:bottom w:val="single" w:sz="4" w:space="0" w:color="000000"/>
              <w:right w:val="single" w:sz="4" w:space="0" w:color="000000"/>
            </w:tcBorders>
            <w:hideMark/>
          </w:tcPr>
          <w:p w14:paraId="3A1E14D0" w14:textId="77777777" w:rsidR="00CD62E4" w:rsidRPr="00F16864" w:rsidRDefault="00CD62E4" w:rsidP="00A97049">
            <w:pPr>
              <w:spacing w:after="0" w:line="240" w:lineRule="auto"/>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hideMark/>
          </w:tcPr>
          <w:p w14:paraId="2F113433" w14:textId="77777777" w:rsidR="00CD62E4" w:rsidRPr="00F16864" w:rsidRDefault="00CD62E4" w:rsidP="00A97049">
            <w:pPr>
              <w:spacing w:after="0" w:line="240" w:lineRule="auto"/>
              <w:rPr>
                <w:rFonts w:ascii="Arial" w:eastAsia="Times New Roman" w:hAnsi="Arial" w:cs="Arial"/>
                <w:b/>
              </w:rPr>
            </w:pPr>
          </w:p>
        </w:tc>
      </w:tr>
      <w:tr w:rsidR="00CD62E4" w:rsidRPr="00F16864" w14:paraId="35C08CB6" w14:textId="77777777" w:rsidTr="00A97049">
        <w:trPr>
          <w:trHeight w:val="70"/>
        </w:trPr>
        <w:tc>
          <w:tcPr>
            <w:tcW w:w="851" w:type="dxa"/>
            <w:tcBorders>
              <w:top w:val="single" w:sz="4" w:space="0" w:color="000000"/>
              <w:left w:val="single" w:sz="4" w:space="0" w:color="000000"/>
              <w:bottom w:val="single" w:sz="4" w:space="0" w:color="000000"/>
              <w:right w:val="single" w:sz="4" w:space="0" w:color="000000"/>
            </w:tcBorders>
          </w:tcPr>
          <w:p w14:paraId="6C9A2AAF" w14:textId="77777777" w:rsidR="00CD62E4" w:rsidRPr="00F16864" w:rsidRDefault="00CD62E4" w:rsidP="00A97049">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7164793A" w14:textId="77777777" w:rsidR="00CD62E4" w:rsidRPr="00F16864" w:rsidRDefault="00CD62E4" w:rsidP="00A97049">
            <w:pPr>
              <w:tabs>
                <w:tab w:val="left" w:pos="180"/>
                <w:tab w:val="center" w:pos="2404"/>
              </w:tabs>
              <w:spacing w:after="0" w:line="240" w:lineRule="auto"/>
              <w:jc w:val="both"/>
              <w:rPr>
                <w:rFonts w:ascii="Arial" w:eastAsia="Times New Roman" w:hAnsi="Arial" w:cs="Arial"/>
              </w:rPr>
            </w:pPr>
            <w:proofErr w:type="gramStart"/>
            <w:r w:rsidRPr="00F16864">
              <w:rPr>
                <w:rFonts w:ascii="Arial" w:eastAsia="Times New Roman" w:hAnsi="Arial" w:cs="Arial"/>
              </w:rPr>
              <w:t xml:space="preserve">{{ </w:t>
            </w:r>
            <w:proofErr w:type="spellStart"/>
            <w:r w:rsidRPr="00F16864">
              <w:rPr>
                <w:rFonts w:ascii="Arial" w:eastAsia="Times New Roman" w:hAnsi="Arial" w:cs="Arial"/>
              </w:rPr>
              <w:t>fan</w:t>
            </w:r>
            <w:proofErr w:type="gramEnd"/>
            <w:r w:rsidRPr="00F16864">
              <w:rPr>
                <w:rFonts w:ascii="Arial" w:eastAsia="Times New Roman" w:hAnsi="Arial" w:cs="Arial"/>
              </w:rPr>
              <w:t>_size_</w:t>
            </w:r>
            <w:proofErr w:type="gramStart"/>
            <w:r w:rsidRPr="00F16864">
              <w:rPr>
                <w:rFonts w:ascii="Arial" w:eastAsia="Times New Roman" w:hAnsi="Arial" w:cs="Arial"/>
              </w:rPr>
              <w:t>mm</w:t>
            </w:r>
            <w:proofErr w:type="spellEnd"/>
            <w:r w:rsidRPr="00F16864">
              <w:rPr>
                <w:rFonts w:ascii="Arial" w:eastAsia="Times New Roman" w:hAnsi="Arial" w:cs="Arial"/>
              </w:rPr>
              <w:t xml:space="preserve"> }}mm</w:t>
            </w:r>
            <w:proofErr w:type="gramEnd"/>
            <w:r w:rsidRPr="00F16864">
              <w:rPr>
                <w:rFonts w:ascii="Arial" w:eastAsia="Times New Roman" w:hAnsi="Arial" w:cs="Arial"/>
              </w:rPr>
              <w:t xml:space="preserve"> Diameter auxi</w:t>
            </w:r>
            <w:r>
              <w:rPr>
                <w:rFonts w:ascii="Arial" w:eastAsia="Times New Roman" w:hAnsi="Arial" w:cs="Arial"/>
              </w:rPr>
              <w:t>l</w:t>
            </w:r>
            <w:r w:rsidRPr="00F16864">
              <w:rPr>
                <w:rFonts w:ascii="Arial" w:eastAsia="Times New Roman" w:hAnsi="Arial" w:cs="Arial"/>
              </w:rPr>
              <w:t xml:space="preserve">iary fan that includes </w:t>
            </w:r>
            <w:proofErr w:type="gramStart"/>
            <w:r w:rsidRPr="00F16864">
              <w:rPr>
                <w:rFonts w:ascii="Arial" w:eastAsia="Times New Roman" w:hAnsi="Arial" w:cs="Arial"/>
              </w:rPr>
              <w:t xml:space="preserve">{{ </w:t>
            </w:r>
            <w:proofErr w:type="spellStart"/>
            <w:r w:rsidRPr="00F16864">
              <w:rPr>
                <w:rFonts w:ascii="Arial" w:eastAsia="Times New Roman" w:hAnsi="Arial" w:cs="Arial"/>
              </w:rPr>
              <w:t>rotor</w:t>
            </w:r>
            <w:proofErr w:type="gramEnd"/>
            <w:r w:rsidRPr="00F16864">
              <w:rPr>
                <w:rFonts w:ascii="Arial" w:eastAsia="Times New Roman" w:hAnsi="Arial" w:cs="Arial"/>
              </w:rPr>
              <w:t>_assembly</w:t>
            </w:r>
            <w:r>
              <w:rPr>
                <w:rFonts w:ascii="Arial" w:eastAsia="Times New Roman" w:hAnsi="Arial" w:cs="Arial"/>
              </w:rPr>
              <w:t>_</w:t>
            </w:r>
            <w:proofErr w:type="gramStart"/>
            <w:r>
              <w:rPr>
                <w:rFonts w:ascii="Arial" w:eastAsia="Times New Roman" w:hAnsi="Arial" w:cs="Arial"/>
              </w:rPr>
              <w:t>components</w:t>
            </w:r>
            <w:proofErr w:type="spellEnd"/>
            <w:r w:rsidRPr="00F16864">
              <w:rPr>
                <w:rFonts w:ascii="Arial" w:eastAsia="Times New Roman" w:hAnsi="Arial" w:cs="Arial"/>
              </w:rPr>
              <w:t xml:space="preserve"> }</w:t>
            </w:r>
            <w:proofErr w:type="gramEnd"/>
            <w:r w:rsidRPr="00F16864">
              <w:rPr>
                <w:rFonts w:ascii="Arial" w:eastAsia="Times New Roman" w:hAnsi="Arial" w:cs="Arial"/>
              </w:rPr>
              <w:t xml:space="preserve">} with a variable </w:t>
            </w:r>
            <w:r>
              <w:rPr>
                <w:rFonts w:ascii="Arial" w:eastAsia="Times New Roman" w:hAnsi="Arial" w:cs="Arial"/>
              </w:rPr>
              <w:t>pitch rotor.</w:t>
            </w:r>
          </w:p>
        </w:tc>
        <w:tc>
          <w:tcPr>
            <w:tcW w:w="1418" w:type="dxa"/>
            <w:tcBorders>
              <w:top w:val="single" w:sz="4" w:space="0" w:color="000000"/>
              <w:left w:val="single" w:sz="4" w:space="0" w:color="000000"/>
              <w:bottom w:val="single" w:sz="4" w:space="0" w:color="000000"/>
              <w:right w:val="single" w:sz="4" w:space="0" w:color="000000"/>
            </w:tcBorders>
          </w:tcPr>
          <w:p w14:paraId="368B9770" w14:textId="77777777" w:rsidR="00CD62E4" w:rsidRPr="00B83CAB" w:rsidRDefault="00CD62E4" w:rsidP="00A97049">
            <w:pPr>
              <w:spacing w:after="0" w:line="240" w:lineRule="auto"/>
              <w:jc w:val="center"/>
              <w:rPr>
                <w:rFonts w:ascii="Arial" w:eastAsia="Times New Roman" w:hAnsi="Arial" w:cs="Arial"/>
                <w:b/>
                <w:bCs/>
              </w:rPr>
            </w:pPr>
            <w:proofErr w:type="gramStart"/>
            <w:r w:rsidRPr="00B83CAB">
              <w:rPr>
                <w:rFonts w:ascii="Arial" w:eastAsia="Times New Roman" w:hAnsi="Arial" w:cs="Arial"/>
                <w:b/>
                <w:bCs/>
              </w:rPr>
              <w:t xml:space="preserve">{{ </w:t>
            </w:r>
            <w:proofErr w:type="spellStart"/>
            <w:r w:rsidRPr="00B83CAB">
              <w:rPr>
                <w:rFonts w:ascii="Arial" w:eastAsia="Times New Roman" w:hAnsi="Arial" w:cs="Arial"/>
                <w:b/>
                <w:bCs/>
              </w:rPr>
              <w:t>rotor</w:t>
            </w:r>
            <w:proofErr w:type="gramEnd"/>
            <w:r w:rsidRPr="00B83CAB">
              <w:rPr>
                <w:rFonts w:ascii="Arial" w:eastAsia="Times New Roman" w:hAnsi="Arial" w:cs="Arial"/>
                <w:b/>
                <w:bCs/>
              </w:rPr>
              <w:t>_assembly_unit_price</w:t>
            </w:r>
            <w:proofErr w:type="spellEnd"/>
            <w:r w:rsidRPr="00B83CAB">
              <w:rPr>
                <w:rFonts w:ascii="Arial" w:eastAsia="Times New Roman" w:hAnsi="Arial" w:cs="Arial"/>
                <w:b/>
                <w:bC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243D76C9" w14:textId="77777777" w:rsidR="00CD62E4" w:rsidRPr="00F16864" w:rsidRDefault="00CD62E4" w:rsidP="00A97049">
            <w:pPr>
              <w:spacing w:after="0" w:line="240" w:lineRule="auto"/>
              <w:jc w:val="center"/>
              <w:rPr>
                <w:rFonts w:ascii="Arial" w:eastAsia="Times New Roman" w:hAnsi="Arial" w:cs="Arial"/>
                <w:b/>
              </w:rPr>
            </w:pPr>
            <w:r>
              <w:rPr>
                <w:rFonts w:ascii="Arial" w:eastAsia="Times New Roman" w:hAnsi="Arial" w:cs="Arial"/>
                <w:b/>
              </w:rPr>
              <w:t>1</w:t>
            </w:r>
          </w:p>
        </w:tc>
        <w:tc>
          <w:tcPr>
            <w:tcW w:w="1988" w:type="dxa"/>
            <w:tcBorders>
              <w:top w:val="single" w:sz="4" w:space="0" w:color="000000"/>
              <w:left w:val="single" w:sz="4" w:space="0" w:color="000000"/>
              <w:bottom w:val="single" w:sz="4" w:space="0" w:color="000000"/>
              <w:right w:val="single" w:sz="4" w:space="0" w:color="000000"/>
            </w:tcBorders>
          </w:tcPr>
          <w:p w14:paraId="6502C15A" w14:textId="77777777" w:rsidR="00CD62E4" w:rsidRPr="00F16864" w:rsidRDefault="00CD62E4" w:rsidP="00A97049">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rotor</w:t>
            </w:r>
            <w:proofErr w:type="gramEnd"/>
            <w:r>
              <w:rPr>
                <w:rFonts w:ascii="Arial" w:eastAsia="Times New Roman" w:hAnsi="Arial" w:cs="Arial"/>
                <w:b/>
              </w:rPr>
              <w:t>_assembly_total_price</w:t>
            </w:r>
            <w:proofErr w:type="spellEnd"/>
            <w:r>
              <w:rPr>
                <w:rFonts w:ascii="Arial" w:eastAsia="Times New Roman" w:hAnsi="Arial" w:cs="Arial"/>
                <w:b/>
              </w:rPr>
              <w:t xml:space="preserve"> }}</w:t>
            </w:r>
          </w:p>
        </w:tc>
      </w:tr>
      <w:tr w:rsidR="00CD62E4" w:rsidRPr="00F16864" w14:paraId="06E6D487" w14:textId="77777777" w:rsidTr="00A97049">
        <w:trPr>
          <w:trHeight w:val="263"/>
        </w:trPr>
        <w:tc>
          <w:tcPr>
            <w:tcW w:w="851" w:type="dxa"/>
            <w:tcBorders>
              <w:top w:val="single" w:sz="4" w:space="0" w:color="000000"/>
              <w:left w:val="single" w:sz="4" w:space="0" w:color="000000"/>
              <w:bottom w:val="single" w:sz="4" w:space="0" w:color="000000"/>
              <w:right w:val="single" w:sz="4" w:space="0" w:color="000000"/>
            </w:tcBorders>
          </w:tcPr>
          <w:p w14:paraId="36E2F4FD" w14:textId="77777777" w:rsidR="00CD62E4" w:rsidRPr="00F16864" w:rsidRDefault="00CD62E4" w:rsidP="00A97049">
            <w:pPr>
              <w:spacing w:after="0" w:line="240" w:lineRule="auto"/>
              <w:jc w:val="center"/>
              <w:rPr>
                <w:rFonts w:ascii="Arial" w:eastAsia="Times New Roman" w:hAnsi="Arial" w:cs="Arial"/>
                <w:b/>
              </w:rPr>
            </w:pPr>
            <w:r w:rsidRPr="00F16864">
              <w:rPr>
                <w:rFonts w:ascii="Arial" w:eastAsia="Times New Roman" w:hAnsi="Arial" w:cs="Arial"/>
                <w:b/>
              </w:rPr>
              <w:t>2</w:t>
            </w:r>
          </w:p>
        </w:tc>
        <w:tc>
          <w:tcPr>
            <w:tcW w:w="4819" w:type="dxa"/>
            <w:tcBorders>
              <w:top w:val="single" w:sz="4" w:space="0" w:color="000000"/>
              <w:left w:val="single" w:sz="4" w:space="0" w:color="000000"/>
              <w:bottom w:val="single" w:sz="4" w:space="0" w:color="000000"/>
              <w:right w:val="single" w:sz="4" w:space="0" w:color="000000"/>
            </w:tcBorders>
          </w:tcPr>
          <w:p w14:paraId="3BDD63B4" w14:textId="77777777" w:rsidR="00CD62E4" w:rsidRPr="00F16864" w:rsidRDefault="00CD62E4" w:rsidP="00A97049">
            <w:pPr>
              <w:spacing w:after="0" w:line="240" w:lineRule="auto"/>
              <w:rPr>
                <w:rFonts w:ascii="Arial" w:eastAsia="Times New Roman" w:hAnsi="Arial" w:cs="Arial"/>
                <w:b/>
                <w:bCs/>
              </w:rPr>
            </w:pPr>
            <w:r w:rsidRPr="00F16864">
              <w:rPr>
                <w:rFonts w:ascii="Arial" w:eastAsia="Times New Roman" w:hAnsi="Arial" w:cs="Arial"/>
              </w:rPr>
              <w:t xml:space="preserve"> </w:t>
            </w:r>
            <w:r w:rsidRPr="00F16864">
              <w:rPr>
                <w:rFonts w:ascii="Arial" w:eastAsia="Times New Roman" w:hAnsi="Arial" w:cs="Arial"/>
                <w:b/>
                <w:bCs/>
              </w:rPr>
              <w:t>Additional Mechanical Components</w:t>
            </w:r>
          </w:p>
        </w:tc>
        <w:tc>
          <w:tcPr>
            <w:tcW w:w="1418" w:type="dxa"/>
            <w:tcBorders>
              <w:top w:val="single" w:sz="4" w:space="0" w:color="000000"/>
              <w:left w:val="single" w:sz="4" w:space="0" w:color="000000"/>
              <w:bottom w:val="single" w:sz="4" w:space="0" w:color="000000"/>
              <w:right w:val="single" w:sz="4" w:space="0" w:color="000000"/>
            </w:tcBorders>
          </w:tcPr>
          <w:p w14:paraId="3746C968" w14:textId="77777777" w:rsidR="00CD62E4" w:rsidRPr="00F16864" w:rsidRDefault="00CD62E4" w:rsidP="00A97049">
            <w:pPr>
              <w:spacing w:after="0" w:line="240" w:lineRule="auto"/>
              <w:jc w:val="center"/>
              <w:rPr>
                <w:rFonts w:ascii="Arial" w:eastAsia="Times New Roman" w:hAnsi="Arial" w:cs="Arial"/>
              </w:rPr>
            </w:pPr>
          </w:p>
        </w:tc>
        <w:tc>
          <w:tcPr>
            <w:tcW w:w="709" w:type="dxa"/>
            <w:tcBorders>
              <w:top w:val="single" w:sz="4" w:space="0" w:color="000000"/>
              <w:left w:val="single" w:sz="4" w:space="0" w:color="000000"/>
              <w:bottom w:val="single" w:sz="4" w:space="0" w:color="000000"/>
              <w:right w:val="single" w:sz="4" w:space="0" w:color="000000"/>
            </w:tcBorders>
          </w:tcPr>
          <w:p w14:paraId="31A96C87" w14:textId="77777777" w:rsidR="00CD62E4" w:rsidRPr="00F16864" w:rsidRDefault="00CD62E4" w:rsidP="00A97049">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4BB55766" w14:textId="77777777" w:rsidR="00CD62E4" w:rsidRPr="00F16864" w:rsidRDefault="00CD62E4" w:rsidP="00A97049">
            <w:pPr>
              <w:spacing w:after="0" w:line="240" w:lineRule="auto"/>
              <w:jc w:val="center"/>
              <w:rPr>
                <w:rFonts w:ascii="Arial" w:eastAsia="Times New Roman" w:hAnsi="Arial" w:cs="Arial"/>
                <w:b/>
              </w:rPr>
            </w:pPr>
          </w:p>
        </w:tc>
      </w:tr>
      <w:tr w:rsidR="00CD62E4" w:rsidRPr="00F16864" w14:paraId="29195242" w14:textId="77777777" w:rsidTr="00A97049">
        <w:trPr>
          <w:trHeight w:val="70"/>
        </w:trPr>
        <w:tc>
          <w:tcPr>
            <w:tcW w:w="851" w:type="dxa"/>
            <w:tcBorders>
              <w:top w:val="single" w:sz="4" w:space="0" w:color="000000"/>
              <w:left w:val="single" w:sz="4" w:space="0" w:color="000000"/>
              <w:bottom w:val="single" w:sz="4" w:space="0" w:color="000000"/>
              <w:right w:val="single" w:sz="4" w:space="0" w:color="000000"/>
            </w:tcBorders>
          </w:tcPr>
          <w:p w14:paraId="6073E4CE" w14:textId="77777777" w:rsidR="00CD62E4" w:rsidRPr="00F16864" w:rsidRDefault="00CD62E4" w:rsidP="00A97049">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591DA1A7" w14:textId="77777777" w:rsidR="00CD62E4" w:rsidRPr="00932703" w:rsidRDefault="00CD62E4" w:rsidP="00A97049">
            <w:pPr>
              <w:tabs>
                <w:tab w:val="left" w:pos="180"/>
                <w:tab w:val="center" w:pos="2404"/>
              </w:tabs>
              <w:spacing w:after="0" w:line="240" w:lineRule="auto"/>
              <w:jc w:val="both"/>
              <w:rPr>
                <w:rFonts w:ascii="Arial" w:eastAsia="Times New Roman" w:hAnsi="Arial" w:cs="Arial"/>
                <w:bCs/>
              </w:rPr>
            </w:pPr>
            <w:r w:rsidRPr="00932703">
              <w:rPr>
                <w:rFonts w:ascii="Arial" w:eastAsia="Times New Roman" w:hAnsi="Arial" w:cs="Arial"/>
                <w:bCs/>
              </w:rPr>
              <w:t xml:space="preserve">{%tr for </w:t>
            </w:r>
            <w:r>
              <w:rPr>
                <w:rFonts w:ascii="Arial" w:eastAsia="Times New Roman" w:hAnsi="Arial" w:cs="Arial"/>
                <w:bCs/>
              </w:rPr>
              <w:t>comp</w:t>
            </w:r>
            <w:r w:rsidRPr="00932703">
              <w:rPr>
                <w:rFonts w:ascii="Arial" w:eastAsia="Times New Roman" w:hAnsi="Arial" w:cs="Arial"/>
                <w:bCs/>
              </w:rPr>
              <w:t xml:space="preserve"> in </w:t>
            </w:r>
            <w:proofErr w:type="spellStart"/>
            <w:r>
              <w:rPr>
                <w:rFonts w:ascii="Arial" w:eastAsia="Times New Roman" w:hAnsi="Arial" w:cs="Arial"/>
                <w:bCs/>
              </w:rPr>
              <w:t>component_pricing</w:t>
            </w:r>
            <w:proofErr w:type="spellEnd"/>
            <w:r w:rsidRPr="00932703">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60CF764E" w14:textId="77777777" w:rsidR="00CD62E4" w:rsidRPr="00F16864" w:rsidRDefault="00CD62E4" w:rsidP="00A97049">
            <w:pPr>
              <w:spacing w:after="0" w:line="240" w:lineRule="auto"/>
              <w:jc w:val="center"/>
              <w:rPr>
                <w:rFonts w:ascii="Arial" w:eastAsia="Times New Roman" w:hAnsi="Arial" w:cs="Arial"/>
                <w:b/>
              </w:rPr>
            </w:pPr>
          </w:p>
        </w:tc>
        <w:tc>
          <w:tcPr>
            <w:tcW w:w="709" w:type="dxa"/>
            <w:tcBorders>
              <w:top w:val="single" w:sz="4" w:space="0" w:color="000000"/>
              <w:left w:val="single" w:sz="4" w:space="0" w:color="000000"/>
              <w:bottom w:val="single" w:sz="4" w:space="0" w:color="000000"/>
              <w:right w:val="single" w:sz="4" w:space="0" w:color="000000"/>
            </w:tcBorders>
          </w:tcPr>
          <w:p w14:paraId="11FA8B18" w14:textId="77777777" w:rsidR="00CD62E4" w:rsidRPr="00F16864" w:rsidRDefault="00CD62E4" w:rsidP="00A97049">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53B6DBC1" w14:textId="77777777" w:rsidR="00CD62E4" w:rsidRPr="00F16864" w:rsidRDefault="00CD62E4" w:rsidP="00A97049">
            <w:pPr>
              <w:spacing w:after="0" w:line="240" w:lineRule="auto"/>
              <w:jc w:val="center"/>
              <w:rPr>
                <w:rFonts w:ascii="Arial" w:eastAsia="Times New Roman" w:hAnsi="Arial" w:cs="Arial"/>
                <w:b/>
              </w:rPr>
            </w:pPr>
          </w:p>
        </w:tc>
      </w:tr>
      <w:tr w:rsidR="00CD62E4" w:rsidRPr="00F16864" w14:paraId="082E6E63" w14:textId="77777777" w:rsidTr="00A97049">
        <w:trPr>
          <w:trHeight w:val="99"/>
        </w:trPr>
        <w:tc>
          <w:tcPr>
            <w:tcW w:w="851" w:type="dxa"/>
            <w:tcBorders>
              <w:top w:val="single" w:sz="4" w:space="0" w:color="000000"/>
              <w:left w:val="single" w:sz="4" w:space="0" w:color="000000"/>
              <w:bottom w:val="single" w:sz="4" w:space="0" w:color="000000"/>
              <w:right w:val="single" w:sz="4" w:space="0" w:color="000000"/>
            </w:tcBorders>
          </w:tcPr>
          <w:p w14:paraId="4B756AF8" w14:textId="77777777" w:rsidR="00CD62E4" w:rsidRPr="00F16864" w:rsidRDefault="00CD62E4" w:rsidP="00A97049">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72958063" w14:textId="77777777" w:rsidR="00CD62E4" w:rsidRPr="00932703" w:rsidRDefault="00CD62E4" w:rsidP="00A97049">
            <w:pPr>
              <w:spacing w:after="0" w:line="240" w:lineRule="auto"/>
              <w:rPr>
                <w:rFonts w:ascii="Arial" w:eastAsia="Times New Roman" w:hAnsi="Arial" w:cs="Arial"/>
                <w:bCs/>
              </w:rPr>
            </w:pPr>
            <w:proofErr w:type="gramStart"/>
            <w:r>
              <w:rPr>
                <w:rFonts w:ascii="Arial" w:eastAsia="Times New Roman" w:hAnsi="Arial" w:cs="Arial"/>
                <w:bCs/>
              </w:rPr>
              <w:t>{{ comp.name</w:t>
            </w:r>
            <w:proofErr w:type="gramEnd"/>
            <w:r>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6C6B3D10" w14:textId="77777777" w:rsidR="00CD62E4" w:rsidRPr="00F16864" w:rsidRDefault="00CD62E4" w:rsidP="00A97049">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comp</w:t>
            </w:r>
            <w:proofErr w:type="gramEnd"/>
            <w:r>
              <w:rPr>
                <w:rFonts w:ascii="Arial" w:eastAsia="Times New Roman" w:hAnsi="Arial" w:cs="Arial"/>
                <w:b/>
              </w:rPr>
              <w:t>.unit_price</w:t>
            </w:r>
            <w:proofErr w:type="spellEnd"/>
            <w:r>
              <w:rPr>
                <w:rFonts w:ascii="Arial" w:eastAsia="Times New Roman" w:hAnsi="Arial" w:cs="Arial"/>
                <w:b/>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69128C9D" w14:textId="77777777" w:rsidR="00CD62E4" w:rsidRPr="00F16864" w:rsidRDefault="00CD62E4" w:rsidP="00A97049">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comp.qty</w:t>
            </w:r>
            <w:proofErr w:type="spellEnd"/>
            <w:proofErr w:type="gramEnd"/>
            <w:r>
              <w:rPr>
                <w:rFonts w:ascii="Arial" w:eastAsia="Times New Roman" w:hAnsi="Arial" w:cs="Arial"/>
                <w:b/>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07A96258" w14:textId="77777777" w:rsidR="00CD62E4" w:rsidRPr="00F16864" w:rsidRDefault="00CD62E4" w:rsidP="00A97049">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comp</w:t>
            </w:r>
            <w:proofErr w:type="gramEnd"/>
            <w:r>
              <w:rPr>
                <w:rFonts w:ascii="Arial" w:eastAsia="Times New Roman" w:hAnsi="Arial" w:cs="Arial"/>
                <w:b/>
              </w:rPr>
              <w:t>.total_price</w:t>
            </w:r>
            <w:proofErr w:type="spellEnd"/>
            <w:r>
              <w:rPr>
                <w:rFonts w:ascii="Arial" w:eastAsia="Times New Roman" w:hAnsi="Arial" w:cs="Arial"/>
                <w:b/>
              </w:rPr>
              <w:t xml:space="preserve"> }}</w:t>
            </w:r>
          </w:p>
        </w:tc>
      </w:tr>
      <w:tr w:rsidR="00CD62E4" w:rsidRPr="00F16864" w14:paraId="1F3EC914" w14:textId="77777777" w:rsidTr="00A97049">
        <w:trPr>
          <w:trHeight w:val="99"/>
        </w:trPr>
        <w:tc>
          <w:tcPr>
            <w:tcW w:w="851" w:type="dxa"/>
            <w:tcBorders>
              <w:top w:val="single" w:sz="4" w:space="0" w:color="000000"/>
              <w:left w:val="single" w:sz="4" w:space="0" w:color="000000"/>
              <w:bottom w:val="single" w:sz="4" w:space="0" w:color="000000"/>
              <w:right w:val="single" w:sz="4" w:space="0" w:color="000000"/>
            </w:tcBorders>
          </w:tcPr>
          <w:p w14:paraId="784D8A14" w14:textId="77777777" w:rsidR="00CD62E4" w:rsidRPr="00F16864" w:rsidRDefault="00CD62E4" w:rsidP="00A97049">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51B7115C" w14:textId="77777777" w:rsidR="00CD62E4" w:rsidRPr="00B962BC" w:rsidRDefault="00CD62E4" w:rsidP="00A97049">
            <w:pPr>
              <w:spacing w:after="0" w:line="240" w:lineRule="auto"/>
              <w:rPr>
                <w:rFonts w:ascii="Arial" w:eastAsia="Times New Roman" w:hAnsi="Arial" w:cs="Arial"/>
                <w:bCs/>
              </w:rPr>
            </w:pPr>
            <w:r w:rsidRPr="00B962BC">
              <w:rPr>
                <w:rFonts w:ascii="Arial" w:eastAsia="Times New Roman" w:hAnsi="Arial" w:cs="Arial"/>
                <w:bCs/>
              </w:rPr>
              <w:t>{</w:t>
            </w:r>
            <w:r>
              <w:rPr>
                <w:rFonts w:ascii="Arial" w:eastAsia="Times New Roman" w:hAnsi="Arial" w:cs="Arial"/>
                <w:bCs/>
              </w:rPr>
              <w:t xml:space="preserve">%tr </w:t>
            </w:r>
            <w:proofErr w:type="spellStart"/>
            <w:r>
              <w:rPr>
                <w:rFonts w:ascii="Arial" w:eastAsia="Times New Roman" w:hAnsi="Arial" w:cs="Arial"/>
                <w:bCs/>
              </w:rPr>
              <w:t>endfor</w:t>
            </w:r>
            <w:proofErr w:type="spellEnd"/>
            <w:r>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721C611" w14:textId="77777777" w:rsidR="00CD62E4" w:rsidRPr="00F16864" w:rsidRDefault="00CD62E4" w:rsidP="00A97049">
            <w:pPr>
              <w:spacing w:after="0" w:line="240" w:lineRule="auto"/>
              <w:jc w:val="center"/>
              <w:rPr>
                <w:rFonts w:ascii="Arial" w:eastAsia="Times New Roman" w:hAnsi="Arial" w:cs="Arial"/>
                <w:b/>
              </w:rPr>
            </w:pPr>
          </w:p>
        </w:tc>
        <w:tc>
          <w:tcPr>
            <w:tcW w:w="709" w:type="dxa"/>
            <w:tcBorders>
              <w:top w:val="single" w:sz="4" w:space="0" w:color="000000"/>
              <w:left w:val="single" w:sz="4" w:space="0" w:color="000000"/>
              <w:bottom w:val="single" w:sz="4" w:space="0" w:color="000000"/>
              <w:right w:val="single" w:sz="4" w:space="0" w:color="000000"/>
            </w:tcBorders>
          </w:tcPr>
          <w:p w14:paraId="65B87D99" w14:textId="77777777" w:rsidR="00CD62E4" w:rsidRPr="00F16864" w:rsidRDefault="00CD62E4" w:rsidP="00A97049">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71B7477F" w14:textId="77777777" w:rsidR="00CD62E4" w:rsidRPr="00F16864" w:rsidRDefault="00CD62E4" w:rsidP="00A97049">
            <w:pPr>
              <w:spacing w:after="0" w:line="240" w:lineRule="auto"/>
              <w:jc w:val="center"/>
              <w:rPr>
                <w:rFonts w:ascii="Arial" w:eastAsia="Times New Roman" w:hAnsi="Arial" w:cs="Arial"/>
                <w:b/>
              </w:rPr>
            </w:pPr>
          </w:p>
        </w:tc>
      </w:tr>
      <w:tr w:rsidR="00CD62E4" w:rsidRPr="00F16864" w14:paraId="17910C66" w14:textId="77777777" w:rsidTr="00A97049">
        <w:trPr>
          <w:trHeight w:val="70"/>
        </w:trPr>
        <w:tc>
          <w:tcPr>
            <w:tcW w:w="851" w:type="dxa"/>
            <w:tcBorders>
              <w:top w:val="single" w:sz="4" w:space="0" w:color="000000"/>
              <w:left w:val="single" w:sz="4" w:space="0" w:color="000000"/>
              <w:bottom w:val="single" w:sz="4" w:space="0" w:color="000000"/>
              <w:right w:val="single" w:sz="4" w:space="0" w:color="000000"/>
            </w:tcBorders>
          </w:tcPr>
          <w:p w14:paraId="46B4B425" w14:textId="77777777" w:rsidR="00CD62E4" w:rsidRPr="00F16864" w:rsidRDefault="00CD62E4" w:rsidP="00A97049">
            <w:pPr>
              <w:spacing w:after="0" w:line="240" w:lineRule="auto"/>
              <w:jc w:val="center"/>
              <w:rPr>
                <w:rFonts w:ascii="Arial" w:eastAsia="Times New Roman" w:hAnsi="Arial" w:cs="Arial"/>
                <w:b/>
              </w:rPr>
            </w:pPr>
            <w:r w:rsidRPr="00F16864">
              <w:rPr>
                <w:rFonts w:ascii="Arial" w:eastAsia="Times New Roman" w:hAnsi="Arial" w:cs="Arial"/>
                <w:b/>
              </w:rPr>
              <w:t>3</w:t>
            </w:r>
          </w:p>
        </w:tc>
        <w:tc>
          <w:tcPr>
            <w:tcW w:w="4819" w:type="dxa"/>
            <w:tcBorders>
              <w:top w:val="single" w:sz="4" w:space="0" w:color="000000"/>
              <w:left w:val="single" w:sz="4" w:space="0" w:color="000000"/>
              <w:bottom w:val="single" w:sz="4" w:space="0" w:color="000000"/>
              <w:right w:val="single" w:sz="4" w:space="0" w:color="000000"/>
            </w:tcBorders>
          </w:tcPr>
          <w:p w14:paraId="1D6FCBE8" w14:textId="77777777" w:rsidR="00CD62E4" w:rsidRPr="00F16864" w:rsidRDefault="00CD62E4" w:rsidP="00A97049">
            <w:pPr>
              <w:spacing w:after="0" w:line="240" w:lineRule="auto"/>
              <w:rPr>
                <w:rFonts w:ascii="Arial" w:eastAsia="Times New Roman" w:hAnsi="Arial" w:cs="Arial"/>
                <w:b/>
              </w:rPr>
            </w:pPr>
            <w:r w:rsidRPr="00F16864">
              <w:rPr>
                <w:rFonts w:ascii="Arial" w:eastAsia="Times New Roman" w:hAnsi="Arial" w:cs="Arial"/>
                <w:b/>
              </w:rPr>
              <w:t xml:space="preserve"> Motor</w:t>
            </w:r>
          </w:p>
        </w:tc>
        <w:tc>
          <w:tcPr>
            <w:tcW w:w="1418" w:type="dxa"/>
            <w:tcBorders>
              <w:top w:val="single" w:sz="4" w:space="0" w:color="000000"/>
              <w:left w:val="single" w:sz="4" w:space="0" w:color="000000"/>
              <w:bottom w:val="single" w:sz="4" w:space="0" w:color="000000"/>
              <w:right w:val="single" w:sz="4" w:space="0" w:color="000000"/>
            </w:tcBorders>
          </w:tcPr>
          <w:p w14:paraId="64EE3C4D" w14:textId="77777777" w:rsidR="00CD62E4" w:rsidRPr="00F16864" w:rsidRDefault="00CD62E4" w:rsidP="00A97049">
            <w:pPr>
              <w:spacing w:after="0" w:line="240" w:lineRule="auto"/>
              <w:rPr>
                <w:rFonts w:ascii="Arial" w:eastAsia="Times New Roman" w:hAnsi="Arial" w:cs="Arial"/>
              </w:rPr>
            </w:pPr>
          </w:p>
        </w:tc>
        <w:tc>
          <w:tcPr>
            <w:tcW w:w="709" w:type="dxa"/>
            <w:tcBorders>
              <w:top w:val="single" w:sz="4" w:space="0" w:color="000000"/>
              <w:left w:val="single" w:sz="4" w:space="0" w:color="000000"/>
              <w:bottom w:val="single" w:sz="4" w:space="0" w:color="000000"/>
              <w:right w:val="single" w:sz="4" w:space="0" w:color="000000"/>
            </w:tcBorders>
          </w:tcPr>
          <w:p w14:paraId="228C3895" w14:textId="77777777" w:rsidR="00CD62E4" w:rsidRPr="00F16864" w:rsidRDefault="00CD62E4" w:rsidP="00A97049">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7863611A" w14:textId="77777777" w:rsidR="00CD62E4" w:rsidRPr="00F16864" w:rsidRDefault="00CD62E4" w:rsidP="00A97049">
            <w:pPr>
              <w:spacing w:after="0" w:line="240" w:lineRule="auto"/>
              <w:jc w:val="center"/>
              <w:rPr>
                <w:rFonts w:ascii="Arial" w:eastAsia="Times New Roman" w:hAnsi="Arial" w:cs="Arial"/>
                <w:b/>
              </w:rPr>
            </w:pPr>
          </w:p>
        </w:tc>
      </w:tr>
      <w:tr w:rsidR="00CD62E4" w:rsidRPr="00F16864" w14:paraId="731DE265" w14:textId="77777777" w:rsidTr="00A97049">
        <w:trPr>
          <w:trHeight w:val="70"/>
        </w:trPr>
        <w:tc>
          <w:tcPr>
            <w:tcW w:w="851" w:type="dxa"/>
            <w:tcBorders>
              <w:top w:val="single" w:sz="4" w:space="0" w:color="000000"/>
              <w:left w:val="single" w:sz="4" w:space="0" w:color="000000"/>
              <w:bottom w:val="single" w:sz="4" w:space="0" w:color="000000"/>
              <w:right w:val="single" w:sz="4" w:space="0" w:color="000000"/>
            </w:tcBorders>
          </w:tcPr>
          <w:p w14:paraId="3295528A" w14:textId="77777777" w:rsidR="00CD62E4" w:rsidRPr="00F16864" w:rsidRDefault="00CD62E4" w:rsidP="00A97049">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258C356D" w14:textId="77777777" w:rsidR="00CD62E4" w:rsidRPr="00F16864" w:rsidRDefault="00CD62E4" w:rsidP="00A97049">
            <w:pPr>
              <w:spacing w:after="0" w:line="240" w:lineRule="auto"/>
              <w:rPr>
                <w:rFonts w:ascii="Arial" w:eastAsia="Times New Roman" w:hAnsi="Arial" w:cs="Arial"/>
              </w:rPr>
            </w:pPr>
            <w:proofErr w:type="gramStart"/>
            <w:r w:rsidRPr="00F16864">
              <w:rPr>
                <w:rFonts w:ascii="Arial" w:eastAsia="Times New Roman" w:hAnsi="Arial" w:cs="Arial"/>
              </w:rPr>
              <w:t xml:space="preserve">{{ </w:t>
            </w:r>
            <w:proofErr w:type="spellStart"/>
            <w:r w:rsidRPr="00F16864">
              <w:rPr>
                <w:rFonts w:ascii="Arial" w:eastAsia="Times New Roman" w:hAnsi="Arial" w:cs="Arial"/>
              </w:rPr>
              <w:t>motor</w:t>
            </w:r>
            <w:proofErr w:type="gramEnd"/>
            <w:r w:rsidRPr="00F16864">
              <w:rPr>
                <w:rFonts w:ascii="Arial" w:eastAsia="Times New Roman" w:hAnsi="Arial" w:cs="Arial"/>
              </w:rPr>
              <w:t>_</w:t>
            </w:r>
            <w:proofErr w:type="gramStart"/>
            <w:r w:rsidRPr="00F16864">
              <w:rPr>
                <w:rFonts w:ascii="Arial" w:eastAsia="Times New Roman" w:hAnsi="Arial" w:cs="Arial"/>
              </w:rPr>
              <w:t>output</w:t>
            </w:r>
            <w:proofErr w:type="spellEnd"/>
            <w:r w:rsidRPr="00F16864">
              <w:rPr>
                <w:rFonts w:ascii="Arial" w:eastAsia="Times New Roman" w:hAnsi="Arial" w:cs="Arial"/>
              </w:rPr>
              <w:t xml:space="preserve"> }}kW</w:t>
            </w:r>
            <w:proofErr w:type="gramEnd"/>
            <w:r>
              <w:rPr>
                <w:rFonts w:ascii="Arial" w:eastAsia="Times New Roman" w:hAnsi="Arial" w:cs="Arial"/>
              </w:rPr>
              <w:t xml:space="preserve">, </w:t>
            </w:r>
            <w:proofErr w:type="gramStart"/>
            <w:r w:rsidRPr="00F16864">
              <w:rPr>
                <w:rFonts w:ascii="Arial" w:eastAsia="Times New Roman" w:hAnsi="Arial" w:cs="Arial"/>
              </w:rPr>
              <w:t xml:space="preserve">{{ </w:t>
            </w:r>
            <w:proofErr w:type="spellStart"/>
            <w:r w:rsidRPr="00F16864">
              <w:rPr>
                <w:rFonts w:ascii="Arial" w:eastAsia="Times New Roman" w:hAnsi="Arial" w:cs="Arial"/>
              </w:rPr>
              <w:t>motor</w:t>
            </w:r>
            <w:proofErr w:type="gramEnd"/>
            <w:r w:rsidRPr="00F16864">
              <w:rPr>
                <w:rFonts w:ascii="Arial" w:eastAsia="Times New Roman" w:hAnsi="Arial" w:cs="Arial"/>
              </w:rPr>
              <w:t>_</w:t>
            </w:r>
            <w:proofErr w:type="gramStart"/>
            <w:r w:rsidRPr="00F16864">
              <w:rPr>
                <w:rFonts w:ascii="Arial" w:eastAsia="Times New Roman" w:hAnsi="Arial" w:cs="Arial"/>
              </w:rPr>
              <w:t>pole</w:t>
            </w:r>
            <w:proofErr w:type="spellEnd"/>
            <w:r w:rsidRPr="00F16864">
              <w:rPr>
                <w:rFonts w:ascii="Arial" w:eastAsia="Times New Roman" w:hAnsi="Arial" w:cs="Arial"/>
              </w:rPr>
              <w:t xml:space="preserve"> }</w:t>
            </w:r>
            <w:r>
              <w:rPr>
                <w:rFonts w:ascii="Arial" w:eastAsia="Times New Roman" w:hAnsi="Arial" w:cs="Arial"/>
              </w:rPr>
              <w:t>}-</w:t>
            </w:r>
            <w:proofErr w:type="gramEnd"/>
            <w:r>
              <w:rPr>
                <w:rFonts w:ascii="Arial" w:eastAsia="Times New Roman" w:hAnsi="Arial" w:cs="Arial"/>
              </w:rPr>
              <w:t>pole, 525V, I.E.3. Motor</w:t>
            </w:r>
          </w:p>
        </w:tc>
        <w:tc>
          <w:tcPr>
            <w:tcW w:w="1418" w:type="dxa"/>
            <w:tcBorders>
              <w:top w:val="single" w:sz="4" w:space="0" w:color="000000"/>
              <w:left w:val="single" w:sz="4" w:space="0" w:color="000000"/>
              <w:bottom w:val="single" w:sz="4" w:space="0" w:color="000000"/>
              <w:right w:val="single" w:sz="4" w:space="0" w:color="000000"/>
            </w:tcBorders>
          </w:tcPr>
          <w:p w14:paraId="0EEA6068" w14:textId="77777777" w:rsidR="00CD62E4" w:rsidRPr="00735851" w:rsidRDefault="00CD62E4" w:rsidP="00A97049">
            <w:pPr>
              <w:spacing w:after="0" w:line="240" w:lineRule="auto"/>
              <w:rPr>
                <w:rFonts w:ascii="Arial" w:eastAsia="Times New Roman" w:hAnsi="Arial" w:cs="Arial"/>
                <w:b/>
                <w:bCs/>
              </w:rPr>
            </w:pPr>
            <w:proofErr w:type="gramStart"/>
            <w:r w:rsidRPr="00735851">
              <w:rPr>
                <w:rFonts w:ascii="Arial" w:eastAsia="Times New Roman" w:hAnsi="Arial" w:cs="Arial"/>
                <w:b/>
                <w:bCs/>
              </w:rPr>
              <w:t xml:space="preserve">{{ </w:t>
            </w:r>
            <w:proofErr w:type="spellStart"/>
            <w:r w:rsidRPr="00735851">
              <w:rPr>
                <w:rFonts w:ascii="Arial" w:eastAsia="Times New Roman" w:hAnsi="Arial" w:cs="Arial"/>
                <w:b/>
                <w:bCs/>
              </w:rPr>
              <w:t>motor</w:t>
            </w:r>
            <w:proofErr w:type="gramEnd"/>
            <w:r w:rsidRPr="00735851">
              <w:rPr>
                <w:rFonts w:ascii="Arial" w:eastAsia="Times New Roman" w:hAnsi="Arial" w:cs="Arial"/>
                <w:b/>
                <w:bCs/>
              </w:rPr>
              <w:t>_unit_price</w:t>
            </w:r>
            <w:proofErr w:type="spellEnd"/>
            <w:r w:rsidRPr="00735851">
              <w:rPr>
                <w:rFonts w:ascii="Arial" w:eastAsia="Times New Roman" w:hAnsi="Arial" w:cs="Arial"/>
                <w:b/>
                <w:bC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50812609" w14:textId="77777777" w:rsidR="00CD62E4" w:rsidRPr="00F16864" w:rsidRDefault="00CD62E4" w:rsidP="00A97049">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motor</w:t>
            </w:r>
            <w:proofErr w:type="gramEnd"/>
            <w:r>
              <w:rPr>
                <w:rFonts w:ascii="Arial" w:eastAsia="Times New Roman" w:hAnsi="Arial" w:cs="Arial"/>
                <w:b/>
              </w:rPr>
              <w:t>_qty</w:t>
            </w:r>
            <w:proofErr w:type="spellEnd"/>
            <w:r>
              <w:rPr>
                <w:rFonts w:ascii="Arial" w:eastAsia="Times New Roman" w:hAnsi="Arial" w:cs="Arial"/>
                <w:b/>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059D0037" w14:textId="77777777" w:rsidR="00CD62E4" w:rsidRPr="00F16864" w:rsidRDefault="00CD62E4" w:rsidP="00A97049">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motor</w:t>
            </w:r>
            <w:proofErr w:type="gramEnd"/>
            <w:r>
              <w:rPr>
                <w:rFonts w:ascii="Arial" w:eastAsia="Times New Roman" w:hAnsi="Arial" w:cs="Arial"/>
                <w:b/>
              </w:rPr>
              <w:t>_total_price</w:t>
            </w:r>
            <w:proofErr w:type="spellEnd"/>
            <w:r>
              <w:rPr>
                <w:rFonts w:ascii="Arial" w:eastAsia="Times New Roman" w:hAnsi="Arial" w:cs="Arial"/>
                <w:b/>
              </w:rPr>
              <w:t xml:space="preserve"> }}</w:t>
            </w:r>
          </w:p>
        </w:tc>
      </w:tr>
      <w:tr w:rsidR="00CD62E4" w:rsidRPr="00F16864" w14:paraId="4F0DA4FE" w14:textId="77777777" w:rsidTr="00A97049">
        <w:trPr>
          <w:trHeight w:val="211"/>
        </w:trPr>
        <w:tc>
          <w:tcPr>
            <w:tcW w:w="851" w:type="dxa"/>
            <w:tcBorders>
              <w:top w:val="single" w:sz="4" w:space="0" w:color="000000"/>
              <w:left w:val="single" w:sz="4" w:space="0" w:color="000000"/>
              <w:bottom w:val="single" w:sz="4" w:space="0" w:color="000000"/>
              <w:right w:val="single" w:sz="4" w:space="0" w:color="000000"/>
            </w:tcBorders>
          </w:tcPr>
          <w:p w14:paraId="5C83212B" w14:textId="77777777" w:rsidR="00CD62E4" w:rsidRPr="00F16864" w:rsidRDefault="00CD62E4" w:rsidP="00A97049">
            <w:pPr>
              <w:spacing w:after="0" w:line="240" w:lineRule="auto"/>
              <w:jc w:val="center"/>
              <w:rPr>
                <w:rFonts w:ascii="Arial" w:eastAsia="Times New Roman" w:hAnsi="Arial" w:cs="Arial"/>
                <w:b/>
              </w:rPr>
            </w:pPr>
            <w:r w:rsidRPr="00F16864">
              <w:rPr>
                <w:rFonts w:ascii="Arial" w:eastAsia="Times New Roman" w:hAnsi="Arial" w:cs="Arial"/>
                <w:b/>
              </w:rPr>
              <w:t>4</w:t>
            </w:r>
          </w:p>
        </w:tc>
        <w:tc>
          <w:tcPr>
            <w:tcW w:w="4819" w:type="dxa"/>
            <w:tcBorders>
              <w:top w:val="single" w:sz="4" w:space="0" w:color="000000"/>
              <w:left w:val="single" w:sz="4" w:space="0" w:color="000000"/>
              <w:bottom w:val="single" w:sz="4" w:space="0" w:color="000000"/>
              <w:right w:val="single" w:sz="4" w:space="0" w:color="000000"/>
            </w:tcBorders>
          </w:tcPr>
          <w:p w14:paraId="2D9C5ECA" w14:textId="77777777" w:rsidR="00CD62E4" w:rsidRPr="00F16864" w:rsidRDefault="00CD62E4" w:rsidP="00A97049">
            <w:pPr>
              <w:spacing w:after="0" w:line="240" w:lineRule="auto"/>
              <w:rPr>
                <w:rFonts w:ascii="Arial" w:eastAsia="Times New Roman" w:hAnsi="Arial" w:cs="Arial"/>
                <w:b/>
              </w:rPr>
            </w:pPr>
            <w:r w:rsidRPr="00F16864">
              <w:rPr>
                <w:rFonts w:ascii="Arial" w:eastAsia="Times New Roman" w:hAnsi="Arial" w:cs="Arial"/>
                <w:b/>
              </w:rPr>
              <w:t xml:space="preserve"> Buyout Items</w:t>
            </w:r>
          </w:p>
        </w:tc>
        <w:tc>
          <w:tcPr>
            <w:tcW w:w="1418" w:type="dxa"/>
            <w:tcBorders>
              <w:top w:val="single" w:sz="4" w:space="0" w:color="000000"/>
              <w:left w:val="single" w:sz="4" w:space="0" w:color="000000"/>
              <w:bottom w:val="single" w:sz="4" w:space="0" w:color="000000"/>
              <w:right w:val="single" w:sz="4" w:space="0" w:color="000000"/>
            </w:tcBorders>
          </w:tcPr>
          <w:p w14:paraId="62ED4200" w14:textId="77777777" w:rsidR="00CD62E4" w:rsidRPr="00F16864" w:rsidRDefault="00CD62E4" w:rsidP="00A97049">
            <w:pPr>
              <w:spacing w:after="0" w:line="240" w:lineRule="auto"/>
              <w:jc w:val="center"/>
              <w:rPr>
                <w:rFonts w:ascii="Arial" w:eastAsia="Times New Roman" w:hAnsi="Arial" w:cs="Arial"/>
              </w:rPr>
            </w:pPr>
          </w:p>
        </w:tc>
        <w:tc>
          <w:tcPr>
            <w:tcW w:w="709" w:type="dxa"/>
            <w:tcBorders>
              <w:top w:val="single" w:sz="4" w:space="0" w:color="000000"/>
              <w:left w:val="single" w:sz="4" w:space="0" w:color="000000"/>
              <w:bottom w:val="single" w:sz="4" w:space="0" w:color="000000"/>
              <w:right w:val="single" w:sz="4" w:space="0" w:color="000000"/>
            </w:tcBorders>
          </w:tcPr>
          <w:p w14:paraId="4309D2F1" w14:textId="77777777" w:rsidR="00CD62E4" w:rsidRPr="00F16864" w:rsidRDefault="00CD62E4" w:rsidP="00A97049">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6AEE3254" w14:textId="77777777" w:rsidR="00CD62E4" w:rsidRPr="00F16864" w:rsidRDefault="00CD62E4" w:rsidP="00A97049">
            <w:pPr>
              <w:spacing w:after="0" w:line="240" w:lineRule="auto"/>
              <w:jc w:val="center"/>
              <w:rPr>
                <w:rFonts w:ascii="Arial" w:eastAsia="Times New Roman" w:hAnsi="Arial" w:cs="Arial"/>
                <w:b/>
              </w:rPr>
            </w:pPr>
          </w:p>
        </w:tc>
      </w:tr>
      <w:tr w:rsidR="00CD62E4" w:rsidRPr="00F16864" w14:paraId="34C0E3F9" w14:textId="77777777" w:rsidTr="00A97049">
        <w:trPr>
          <w:trHeight w:val="211"/>
        </w:trPr>
        <w:tc>
          <w:tcPr>
            <w:tcW w:w="851" w:type="dxa"/>
            <w:tcBorders>
              <w:top w:val="single" w:sz="4" w:space="0" w:color="000000"/>
              <w:left w:val="single" w:sz="4" w:space="0" w:color="000000"/>
              <w:bottom w:val="single" w:sz="4" w:space="0" w:color="000000"/>
              <w:right w:val="single" w:sz="4" w:space="0" w:color="000000"/>
            </w:tcBorders>
          </w:tcPr>
          <w:p w14:paraId="597F9471" w14:textId="77777777" w:rsidR="00CD62E4" w:rsidRPr="00F16864" w:rsidRDefault="00CD62E4" w:rsidP="00A97049">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0E6E89AC" w14:textId="77777777" w:rsidR="00CD62E4" w:rsidRPr="00F16864" w:rsidRDefault="00CD62E4" w:rsidP="00A97049">
            <w:pPr>
              <w:spacing w:after="0" w:line="240" w:lineRule="auto"/>
              <w:rPr>
                <w:rFonts w:ascii="Arial" w:eastAsia="Times New Roman" w:hAnsi="Arial" w:cs="Arial"/>
              </w:rPr>
            </w:pPr>
            <w:r w:rsidRPr="00932703">
              <w:rPr>
                <w:rFonts w:ascii="Arial" w:eastAsia="Times New Roman" w:hAnsi="Arial" w:cs="Arial"/>
                <w:bCs/>
              </w:rPr>
              <w:t xml:space="preserve">{%tr for </w:t>
            </w:r>
            <w:r>
              <w:rPr>
                <w:rFonts w:ascii="Arial" w:eastAsia="Times New Roman" w:hAnsi="Arial" w:cs="Arial"/>
                <w:bCs/>
              </w:rPr>
              <w:t>buyout</w:t>
            </w:r>
            <w:r w:rsidRPr="00932703">
              <w:rPr>
                <w:rFonts w:ascii="Arial" w:eastAsia="Times New Roman" w:hAnsi="Arial" w:cs="Arial"/>
                <w:bCs/>
              </w:rPr>
              <w:t xml:space="preserve"> in </w:t>
            </w:r>
            <w:proofErr w:type="spellStart"/>
            <w:r>
              <w:rPr>
                <w:rFonts w:ascii="Arial" w:eastAsia="Times New Roman" w:hAnsi="Arial" w:cs="Arial"/>
                <w:bCs/>
              </w:rPr>
              <w:t>buyout_items</w:t>
            </w:r>
            <w:proofErr w:type="spellEnd"/>
            <w:r w:rsidRPr="00932703">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41A43E10" w14:textId="77777777" w:rsidR="00CD62E4" w:rsidRPr="00F16864" w:rsidRDefault="00CD62E4" w:rsidP="00A97049">
            <w:pPr>
              <w:spacing w:after="0" w:line="240" w:lineRule="auto"/>
              <w:jc w:val="center"/>
              <w:rPr>
                <w:rFonts w:ascii="Arial" w:eastAsia="Times New Roman" w:hAnsi="Arial" w:cs="Arial"/>
              </w:rPr>
            </w:pPr>
          </w:p>
        </w:tc>
        <w:tc>
          <w:tcPr>
            <w:tcW w:w="709" w:type="dxa"/>
            <w:tcBorders>
              <w:top w:val="single" w:sz="4" w:space="0" w:color="000000"/>
              <w:left w:val="single" w:sz="4" w:space="0" w:color="000000"/>
              <w:bottom w:val="single" w:sz="4" w:space="0" w:color="000000"/>
              <w:right w:val="single" w:sz="4" w:space="0" w:color="000000"/>
            </w:tcBorders>
          </w:tcPr>
          <w:p w14:paraId="54EDB697" w14:textId="77777777" w:rsidR="00CD62E4" w:rsidRPr="00F16864" w:rsidRDefault="00CD62E4" w:rsidP="00A97049">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3E82A356" w14:textId="77777777" w:rsidR="00CD62E4" w:rsidRPr="00F16864" w:rsidRDefault="00CD62E4" w:rsidP="00A97049">
            <w:pPr>
              <w:spacing w:after="0" w:line="240" w:lineRule="auto"/>
              <w:jc w:val="center"/>
              <w:rPr>
                <w:rFonts w:ascii="Arial" w:eastAsia="Times New Roman" w:hAnsi="Arial" w:cs="Arial"/>
                <w:b/>
              </w:rPr>
            </w:pPr>
          </w:p>
        </w:tc>
      </w:tr>
      <w:tr w:rsidR="00CD62E4" w:rsidRPr="00F16864" w14:paraId="4577988D" w14:textId="77777777" w:rsidTr="00A97049">
        <w:trPr>
          <w:trHeight w:val="211"/>
        </w:trPr>
        <w:tc>
          <w:tcPr>
            <w:tcW w:w="851" w:type="dxa"/>
            <w:tcBorders>
              <w:top w:val="single" w:sz="4" w:space="0" w:color="000000"/>
              <w:left w:val="single" w:sz="4" w:space="0" w:color="000000"/>
              <w:bottom w:val="single" w:sz="4" w:space="0" w:color="000000"/>
              <w:right w:val="single" w:sz="4" w:space="0" w:color="000000"/>
            </w:tcBorders>
          </w:tcPr>
          <w:p w14:paraId="66F6971B" w14:textId="77777777" w:rsidR="00CD62E4" w:rsidRPr="00F16864" w:rsidRDefault="00CD62E4" w:rsidP="00A97049">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1D0FC3DF" w14:textId="77777777" w:rsidR="00CD62E4" w:rsidRPr="00F16864" w:rsidRDefault="00CD62E4" w:rsidP="00A97049">
            <w:pPr>
              <w:spacing w:after="0" w:line="240" w:lineRule="auto"/>
              <w:rPr>
                <w:rFonts w:ascii="Arial" w:eastAsia="Times New Roman" w:hAnsi="Arial" w:cs="Arial"/>
              </w:rPr>
            </w:pPr>
            <w:proofErr w:type="gramStart"/>
            <w:r>
              <w:rPr>
                <w:rFonts w:ascii="Arial" w:eastAsia="Times New Roman" w:hAnsi="Arial" w:cs="Arial"/>
                <w:bCs/>
              </w:rPr>
              <w:t>{{ buyout.name</w:t>
            </w:r>
            <w:proofErr w:type="gramEnd"/>
            <w:r>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00DA0C6B" w14:textId="77777777" w:rsidR="00CD62E4" w:rsidRPr="00144D65" w:rsidRDefault="00CD62E4" w:rsidP="00A97049">
            <w:pPr>
              <w:spacing w:after="0" w:line="240" w:lineRule="auto"/>
              <w:jc w:val="center"/>
              <w:rPr>
                <w:rFonts w:ascii="Arial" w:eastAsia="Times New Roman" w:hAnsi="Arial" w:cs="Arial"/>
                <w:b/>
                <w:bCs/>
              </w:rPr>
            </w:pPr>
            <w:proofErr w:type="gramStart"/>
            <w:r w:rsidRPr="00144D65">
              <w:rPr>
                <w:rFonts w:ascii="Arial" w:eastAsia="Times New Roman" w:hAnsi="Arial" w:cs="Arial"/>
                <w:b/>
                <w:bCs/>
              </w:rPr>
              <w:t xml:space="preserve">{{ </w:t>
            </w:r>
            <w:proofErr w:type="spellStart"/>
            <w:r w:rsidRPr="00144D65">
              <w:rPr>
                <w:rFonts w:ascii="Arial" w:eastAsia="Times New Roman" w:hAnsi="Arial" w:cs="Arial"/>
                <w:b/>
                <w:bCs/>
              </w:rPr>
              <w:t>buyout</w:t>
            </w:r>
            <w:proofErr w:type="gramEnd"/>
            <w:r w:rsidRPr="00144D65">
              <w:rPr>
                <w:rFonts w:ascii="Arial" w:eastAsia="Times New Roman" w:hAnsi="Arial" w:cs="Arial"/>
                <w:b/>
                <w:bCs/>
              </w:rPr>
              <w:t>.unit_price</w:t>
            </w:r>
            <w:proofErr w:type="spellEnd"/>
            <w:r w:rsidRPr="00144D65">
              <w:rPr>
                <w:rFonts w:ascii="Arial" w:eastAsia="Times New Roman" w:hAnsi="Arial" w:cs="Arial"/>
                <w:b/>
                <w:bCs/>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481B2682" w14:textId="77777777" w:rsidR="00CD62E4" w:rsidRPr="00F16864" w:rsidRDefault="00CD62E4" w:rsidP="00A97049">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buyout.qty</w:t>
            </w:r>
            <w:proofErr w:type="spellEnd"/>
            <w:proofErr w:type="gramEnd"/>
            <w:r>
              <w:rPr>
                <w:rFonts w:ascii="Arial" w:eastAsia="Times New Roman" w:hAnsi="Arial" w:cs="Arial"/>
                <w:b/>
              </w:rPr>
              <w:t xml:space="preserve"> }}</w:t>
            </w:r>
          </w:p>
        </w:tc>
        <w:tc>
          <w:tcPr>
            <w:tcW w:w="1988" w:type="dxa"/>
            <w:tcBorders>
              <w:top w:val="single" w:sz="4" w:space="0" w:color="000000"/>
              <w:left w:val="single" w:sz="4" w:space="0" w:color="000000"/>
              <w:bottom w:val="single" w:sz="4" w:space="0" w:color="000000"/>
              <w:right w:val="single" w:sz="4" w:space="0" w:color="000000"/>
            </w:tcBorders>
          </w:tcPr>
          <w:p w14:paraId="54A12790" w14:textId="77777777" w:rsidR="00CD62E4" w:rsidRPr="00F16864" w:rsidRDefault="00CD62E4" w:rsidP="00A97049">
            <w:pPr>
              <w:spacing w:after="0" w:line="240" w:lineRule="auto"/>
              <w:jc w:val="center"/>
              <w:rPr>
                <w:rFonts w:ascii="Arial" w:eastAsia="Times New Roman" w:hAnsi="Arial" w:cs="Arial"/>
                <w:b/>
              </w:rPr>
            </w:pPr>
            <w:proofErr w:type="gramStart"/>
            <w:r>
              <w:rPr>
                <w:rFonts w:ascii="Arial" w:eastAsia="Times New Roman" w:hAnsi="Arial" w:cs="Arial"/>
                <w:b/>
              </w:rPr>
              <w:t xml:space="preserve">{{ </w:t>
            </w:r>
            <w:proofErr w:type="spellStart"/>
            <w:r>
              <w:rPr>
                <w:rFonts w:ascii="Arial" w:eastAsia="Times New Roman" w:hAnsi="Arial" w:cs="Arial"/>
                <w:b/>
              </w:rPr>
              <w:t>buyout</w:t>
            </w:r>
            <w:proofErr w:type="gramEnd"/>
            <w:r>
              <w:rPr>
                <w:rFonts w:ascii="Arial" w:eastAsia="Times New Roman" w:hAnsi="Arial" w:cs="Arial"/>
                <w:b/>
              </w:rPr>
              <w:t>.total_price</w:t>
            </w:r>
            <w:proofErr w:type="spellEnd"/>
            <w:r>
              <w:rPr>
                <w:rFonts w:ascii="Arial" w:eastAsia="Times New Roman" w:hAnsi="Arial" w:cs="Arial"/>
                <w:b/>
              </w:rPr>
              <w:t xml:space="preserve"> }}</w:t>
            </w:r>
          </w:p>
        </w:tc>
      </w:tr>
      <w:tr w:rsidR="00CD62E4" w:rsidRPr="00F16864" w14:paraId="6D8DABD1" w14:textId="77777777" w:rsidTr="00A97049">
        <w:trPr>
          <w:trHeight w:val="211"/>
        </w:trPr>
        <w:tc>
          <w:tcPr>
            <w:tcW w:w="851" w:type="dxa"/>
            <w:tcBorders>
              <w:top w:val="single" w:sz="4" w:space="0" w:color="000000"/>
              <w:left w:val="single" w:sz="4" w:space="0" w:color="000000"/>
              <w:bottom w:val="single" w:sz="4" w:space="0" w:color="000000"/>
              <w:right w:val="single" w:sz="4" w:space="0" w:color="000000"/>
            </w:tcBorders>
          </w:tcPr>
          <w:p w14:paraId="18243FE1" w14:textId="77777777" w:rsidR="00CD62E4" w:rsidRPr="00F16864" w:rsidRDefault="00CD62E4" w:rsidP="00A97049">
            <w:pPr>
              <w:spacing w:after="0" w:line="240" w:lineRule="auto"/>
              <w:jc w:val="center"/>
              <w:rPr>
                <w:rFonts w:ascii="Arial" w:eastAsia="Times New Roman" w:hAnsi="Arial" w:cs="Arial"/>
                <w:b/>
              </w:rPr>
            </w:pPr>
          </w:p>
        </w:tc>
        <w:tc>
          <w:tcPr>
            <w:tcW w:w="4819" w:type="dxa"/>
            <w:tcBorders>
              <w:top w:val="single" w:sz="4" w:space="0" w:color="000000"/>
              <w:left w:val="single" w:sz="4" w:space="0" w:color="000000"/>
              <w:bottom w:val="single" w:sz="4" w:space="0" w:color="000000"/>
              <w:right w:val="single" w:sz="4" w:space="0" w:color="000000"/>
            </w:tcBorders>
          </w:tcPr>
          <w:p w14:paraId="41B3485F" w14:textId="77777777" w:rsidR="00CD62E4" w:rsidRPr="00F16864" w:rsidRDefault="00CD62E4" w:rsidP="00A97049">
            <w:pPr>
              <w:spacing w:after="0" w:line="240" w:lineRule="auto"/>
              <w:rPr>
                <w:rFonts w:ascii="Arial" w:eastAsia="Times New Roman" w:hAnsi="Arial" w:cs="Arial"/>
              </w:rPr>
            </w:pPr>
            <w:r w:rsidRPr="00B962BC">
              <w:rPr>
                <w:rFonts w:ascii="Arial" w:eastAsia="Times New Roman" w:hAnsi="Arial" w:cs="Arial"/>
                <w:bCs/>
              </w:rPr>
              <w:t>{</w:t>
            </w:r>
            <w:r>
              <w:rPr>
                <w:rFonts w:ascii="Arial" w:eastAsia="Times New Roman" w:hAnsi="Arial" w:cs="Arial"/>
                <w:bCs/>
              </w:rPr>
              <w:t xml:space="preserve">%tr </w:t>
            </w:r>
            <w:proofErr w:type="spellStart"/>
            <w:r>
              <w:rPr>
                <w:rFonts w:ascii="Arial" w:eastAsia="Times New Roman" w:hAnsi="Arial" w:cs="Arial"/>
                <w:bCs/>
              </w:rPr>
              <w:t>endfor</w:t>
            </w:r>
            <w:proofErr w:type="spellEnd"/>
            <w:r>
              <w:rPr>
                <w:rFonts w:ascii="Arial" w:eastAsia="Times New Roman" w:hAnsi="Arial" w:cs="Arial"/>
                <w:bCs/>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15EC2FBE" w14:textId="77777777" w:rsidR="00CD62E4" w:rsidRPr="00F16864" w:rsidRDefault="00CD62E4" w:rsidP="00A97049">
            <w:pPr>
              <w:spacing w:after="0" w:line="240" w:lineRule="auto"/>
              <w:jc w:val="center"/>
              <w:rPr>
                <w:rFonts w:ascii="Arial" w:eastAsia="Times New Roman" w:hAnsi="Arial" w:cs="Arial"/>
              </w:rPr>
            </w:pPr>
          </w:p>
        </w:tc>
        <w:tc>
          <w:tcPr>
            <w:tcW w:w="709" w:type="dxa"/>
            <w:tcBorders>
              <w:top w:val="single" w:sz="4" w:space="0" w:color="000000"/>
              <w:left w:val="single" w:sz="4" w:space="0" w:color="000000"/>
              <w:bottom w:val="single" w:sz="4" w:space="0" w:color="000000"/>
              <w:right w:val="single" w:sz="4" w:space="0" w:color="000000"/>
            </w:tcBorders>
          </w:tcPr>
          <w:p w14:paraId="20F04D97" w14:textId="77777777" w:rsidR="00CD62E4" w:rsidRPr="00F16864" w:rsidRDefault="00CD62E4" w:rsidP="00A97049">
            <w:pPr>
              <w:spacing w:after="0" w:line="240" w:lineRule="auto"/>
              <w:jc w:val="center"/>
              <w:rPr>
                <w:rFonts w:ascii="Arial" w:eastAsia="Times New Roman" w:hAnsi="Arial" w:cs="Arial"/>
                <w:b/>
              </w:rPr>
            </w:pPr>
          </w:p>
        </w:tc>
        <w:tc>
          <w:tcPr>
            <w:tcW w:w="1988" w:type="dxa"/>
            <w:tcBorders>
              <w:top w:val="single" w:sz="4" w:space="0" w:color="000000"/>
              <w:left w:val="single" w:sz="4" w:space="0" w:color="000000"/>
              <w:bottom w:val="single" w:sz="4" w:space="0" w:color="000000"/>
              <w:right w:val="single" w:sz="4" w:space="0" w:color="000000"/>
            </w:tcBorders>
          </w:tcPr>
          <w:p w14:paraId="3DDD4ADC" w14:textId="77777777" w:rsidR="00CD62E4" w:rsidRPr="00F16864" w:rsidRDefault="00CD62E4" w:rsidP="00A97049">
            <w:pPr>
              <w:spacing w:after="0" w:line="240" w:lineRule="auto"/>
              <w:jc w:val="center"/>
              <w:rPr>
                <w:rFonts w:ascii="Arial" w:eastAsia="Times New Roman" w:hAnsi="Arial" w:cs="Arial"/>
                <w:b/>
              </w:rPr>
            </w:pPr>
          </w:p>
        </w:tc>
      </w:tr>
      <w:tr w:rsidR="00CD62E4" w:rsidRPr="00F16864" w14:paraId="55BBC631" w14:textId="77777777" w:rsidTr="00A97049">
        <w:trPr>
          <w:trHeight w:val="334"/>
        </w:trPr>
        <w:tc>
          <w:tcPr>
            <w:tcW w:w="851" w:type="dxa"/>
            <w:tcBorders>
              <w:top w:val="single" w:sz="4" w:space="0" w:color="000000"/>
              <w:left w:val="single" w:sz="4" w:space="0" w:color="000000"/>
              <w:bottom w:val="single" w:sz="4" w:space="0" w:color="000000"/>
              <w:right w:val="single" w:sz="4" w:space="0" w:color="000000"/>
            </w:tcBorders>
          </w:tcPr>
          <w:p w14:paraId="6F055F38" w14:textId="77777777" w:rsidR="00CD62E4" w:rsidRPr="00F16864" w:rsidRDefault="00CD62E4" w:rsidP="00A97049">
            <w:pPr>
              <w:spacing w:after="0" w:line="240" w:lineRule="auto"/>
              <w:jc w:val="center"/>
              <w:rPr>
                <w:rFonts w:ascii="Arial" w:eastAsia="Times New Roman" w:hAnsi="Arial" w:cs="Arial"/>
                <w:b/>
              </w:rPr>
            </w:pPr>
            <w:r w:rsidRPr="00F16864">
              <w:rPr>
                <w:rFonts w:ascii="Arial" w:eastAsia="Times New Roman" w:hAnsi="Arial" w:cs="Arial"/>
                <w:b/>
              </w:rPr>
              <w:t>5</w:t>
            </w:r>
          </w:p>
        </w:tc>
        <w:tc>
          <w:tcPr>
            <w:tcW w:w="4819" w:type="dxa"/>
            <w:tcBorders>
              <w:top w:val="single" w:sz="4" w:space="0" w:color="000000"/>
              <w:left w:val="single" w:sz="4" w:space="0" w:color="000000"/>
              <w:bottom w:val="single" w:sz="4" w:space="0" w:color="000000"/>
              <w:right w:val="single" w:sz="4" w:space="0" w:color="000000"/>
            </w:tcBorders>
          </w:tcPr>
          <w:p w14:paraId="3C22CF92" w14:textId="77777777" w:rsidR="00CD62E4" w:rsidRPr="00F16864" w:rsidRDefault="00CD62E4" w:rsidP="00A97049">
            <w:pPr>
              <w:spacing w:after="0" w:line="240" w:lineRule="auto"/>
              <w:jc w:val="center"/>
              <w:rPr>
                <w:rFonts w:ascii="Arial" w:eastAsia="Times New Roman" w:hAnsi="Arial" w:cs="Arial"/>
                <w:bCs/>
              </w:rPr>
            </w:pPr>
            <w:r w:rsidRPr="00F16864">
              <w:rPr>
                <w:rFonts w:ascii="Arial" w:eastAsia="Times New Roman" w:hAnsi="Arial" w:cs="Arial"/>
                <w:bCs/>
              </w:rPr>
              <w:t>Databook.</w:t>
            </w:r>
          </w:p>
        </w:tc>
        <w:tc>
          <w:tcPr>
            <w:tcW w:w="1418" w:type="dxa"/>
            <w:tcBorders>
              <w:top w:val="single" w:sz="4" w:space="0" w:color="000000"/>
              <w:left w:val="single" w:sz="4" w:space="0" w:color="000000"/>
              <w:bottom w:val="single" w:sz="4" w:space="0" w:color="000000"/>
              <w:right w:val="single" w:sz="4" w:space="0" w:color="000000"/>
            </w:tcBorders>
          </w:tcPr>
          <w:p w14:paraId="1E81E0FE" w14:textId="77777777" w:rsidR="00CD62E4" w:rsidRPr="00F16864" w:rsidRDefault="00CD62E4" w:rsidP="00A97049">
            <w:pPr>
              <w:spacing w:after="0" w:line="240" w:lineRule="auto"/>
              <w:jc w:val="center"/>
              <w:rPr>
                <w:rFonts w:ascii="Arial" w:eastAsia="Times New Roman" w:hAnsi="Arial" w:cs="Arial"/>
                <w:bCs/>
              </w:rPr>
            </w:pPr>
            <w:r w:rsidRPr="00F16864">
              <w:rPr>
                <w:rFonts w:ascii="Arial" w:eastAsia="Times New Roman" w:hAnsi="Arial" w:cs="Arial"/>
                <w:bCs/>
              </w:rPr>
              <w:t>Included</w:t>
            </w:r>
          </w:p>
        </w:tc>
        <w:tc>
          <w:tcPr>
            <w:tcW w:w="709" w:type="dxa"/>
            <w:tcBorders>
              <w:top w:val="single" w:sz="4" w:space="0" w:color="000000"/>
              <w:left w:val="single" w:sz="4" w:space="0" w:color="000000"/>
              <w:bottom w:val="single" w:sz="4" w:space="0" w:color="000000"/>
              <w:right w:val="single" w:sz="4" w:space="0" w:color="000000"/>
            </w:tcBorders>
          </w:tcPr>
          <w:p w14:paraId="77A138A7" w14:textId="77777777" w:rsidR="00CD62E4" w:rsidRPr="00F16864" w:rsidRDefault="00CD62E4" w:rsidP="00A97049">
            <w:pPr>
              <w:spacing w:after="0" w:line="240" w:lineRule="auto"/>
              <w:jc w:val="center"/>
              <w:rPr>
                <w:rFonts w:ascii="Arial" w:eastAsia="Times New Roman" w:hAnsi="Arial" w:cs="Arial"/>
                <w:b/>
              </w:rPr>
            </w:pPr>
            <w:r w:rsidRPr="00F16864">
              <w:rPr>
                <w:rFonts w:ascii="Arial" w:eastAsia="Times New Roman" w:hAnsi="Arial" w:cs="Arial"/>
                <w:b/>
              </w:rPr>
              <w:t>1</w:t>
            </w:r>
          </w:p>
        </w:tc>
        <w:tc>
          <w:tcPr>
            <w:tcW w:w="1988" w:type="dxa"/>
            <w:tcBorders>
              <w:top w:val="single" w:sz="4" w:space="0" w:color="000000"/>
              <w:left w:val="single" w:sz="4" w:space="0" w:color="000000"/>
              <w:bottom w:val="single" w:sz="4" w:space="0" w:color="000000"/>
              <w:right w:val="single" w:sz="4" w:space="0" w:color="000000"/>
            </w:tcBorders>
          </w:tcPr>
          <w:p w14:paraId="7F074A56" w14:textId="77777777" w:rsidR="00CD62E4" w:rsidRPr="00F16864" w:rsidRDefault="00CD62E4" w:rsidP="00A97049">
            <w:pPr>
              <w:spacing w:after="0" w:line="240" w:lineRule="auto"/>
              <w:jc w:val="center"/>
              <w:rPr>
                <w:rFonts w:ascii="Arial" w:eastAsia="Times New Roman" w:hAnsi="Arial" w:cs="Arial"/>
                <w:b/>
              </w:rPr>
            </w:pPr>
            <w:r w:rsidRPr="00F16864">
              <w:rPr>
                <w:rFonts w:ascii="Arial" w:eastAsia="Times New Roman" w:hAnsi="Arial" w:cs="Arial"/>
                <w:b/>
              </w:rPr>
              <w:t>Included</w:t>
            </w:r>
          </w:p>
        </w:tc>
      </w:tr>
      <w:tr w:rsidR="00CD62E4" w:rsidRPr="00F16864" w14:paraId="1F05B4D5" w14:textId="77777777" w:rsidTr="00A97049">
        <w:trPr>
          <w:trHeight w:val="337"/>
        </w:trPr>
        <w:tc>
          <w:tcPr>
            <w:tcW w:w="851" w:type="dxa"/>
            <w:tcBorders>
              <w:top w:val="single" w:sz="4" w:space="0" w:color="auto"/>
              <w:left w:val="single" w:sz="4" w:space="0" w:color="auto"/>
              <w:bottom w:val="single" w:sz="4" w:space="0" w:color="auto"/>
              <w:right w:val="nil"/>
            </w:tcBorders>
          </w:tcPr>
          <w:p w14:paraId="1FAF36DF" w14:textId="77777777" w:rsidR="00CD62E4" w:rsidRPr="00F16864" w:rsidRDefault="00CD62E4" w:rsidP="00A97049">
            <w:pPr>
              <w:spacing w:after="0" w:line="240" w:lineRule="auto"/>
              <w:jc w:val="center"/>
              <w:rPr>
                <w:rFonts w:ascii="Arial" w:eastAsia="Times New Roman" w:hAnsi="Arial" w:cs="Arial"/>
                <w:b/>
              </w:rPr>
            </w:pPr>
          </w:p>
        </w:tc>
        <w:tc>
          <w:tcPr>
            <w:tcW w:w="4819" w:type="dxa"/>
            <w:tcBorders>
              <w:top w:val="single" w:sz="4" w:space="0" w:color="auto"/>
              <w:left w:val="nil"/>
              <w:bottom w:val="single" w:sz="4" w:space="0" w:color="auto"/>
              <w:right w:val="single" w:sz="4" w:space="0" w:color="auto"/>
            </w:tcBorders>
          </w:tcPr>
          <w:p w14:paraId="1FD8C029" w14:textId="77777777" w:rsidR="00CD62E4" w:rsidRPr="00F16864" w:rsidRDefault="00CD62E4" w:rsidP="00A97049">
            <w:pPr>
              <w:spacing w:after="0" w:line="240" w:lineRule="auto"/>
              <w:jc w:val="center"/>
              <w:rPr>
                <w:rFonts w:ascii="Arial" w:eastAsia="Times New Roman" w:hAnsi="Arial" w:cs="Arial"/>
              </w:rPr>
            </w:pPr>
          </w:p>
        </w:tc>
        <w:tc>
          <w:tcPr>
            <w:tcW w:w="1418" w:type="dxa"/>
            <w:tcBorders>
              <w:top w:val="single" w:sz="4" w:space="0" w:color="auto"/>
              <w:left w:val="single" w:sz="4" w:space="0" w:color="auto"/>
              <w:bottom w:val="single" w:sz="4" w:space="0" w:color="auto"/>
              <w:right w:val="single" w:sz="4" w:space="0" w:color="auto"/>
            </w:tcBorders>
          </w:tcPr>
          <w:p w14:paraId="5950B2BE" w14:textId="77777777" w:rsidR="00CD62E4" w:rsidRPr="00F16864" w:rsidRDefault="00CD62E4" w:rsidP="00A97049">
            <w:pPr>
              <w:spacing w:after="0" w:line="240" w:lineRule="auto"/>
              <w:jc w:val="center"/>
              <w:rPr>
                <w:rFonts w:ascii="Arial" w:eastAsia="Times New Roman" w:hAnsi="Arial" w:cs="Arial"/>
                <w:b/>
                <w:color w:val="EE0000"/>
              </w:rPr>
            </w:pPr>
            <w:r w:rsidRPr="00F16864">
              <w:rPr>
                <w:rFonts w:ascii="Arial" w:eastAsia="Times New Roman" w:hAnsi="Arial" w:cs="Arial"/>
                <w:b/>
                <w:color w:val="EE0000"/>
              </w:rPr>
              <w:t>TOTAL</w:t>
            </w:r>
          </w:p>
        </w:tc>
        <w:tc>
          <w:tcPr>
            <w:tcW w:w="709" w:type="dxa"/>
            <w:tcBorders>
              <w:top w:val="single" w:sz="4" w:space="0" w:color="auto"/>
              <w:left w:val="single" w:sz="4" w:space="0" w:color="auto"/>
              <w:bottom w:val="single" w:sz="4" w:space="0" w:color="auto"/>
              <w:right w:val="single" w:sz="4" w:space="0" w:color="auto"/>
            </w:tcBorders>
          </w:tcPr>
          <w:p w14:paraId="07E618AA" w14:textId="77777777" w:rsidR="00CD62E4" w:rsidRPr="00F16864" w:rsidRDefault="00CD62E4" w:rsidP="00A97049">
            <w:pPr>
              <w:spacing w:after="0" w:line="240" w:lineRule="auto"/>
              <w:jc w:val="center"/>
              <w:rPr>
                <w:rFonts w:ascii="Arial" w:eastAsia="Times New Roman" w:hAnsi="Arial" w:cs="Arial"/>
                <w:b/>
                <w:color w:val="EE0000"/>
              </w:rPr>
            </w:pPr>
            <w:r w:rsidRPr="00F16864">
              <w:rPr>
                <w:rFonts w:ascii="Arial" w:eastAsia="Times New Roman" w:hAnsi="Arial" w:cs="Arial"/>
                <w:b/>
                <w:color w:val="EE0000"/>
              </w:rPr>
              <w:t>=</w:t>
            </w:r>
          </w:p>
        </w:tc>
        <w:tc>
          <w:tcPr>
            <w:tcW w:w="1988" w:type="dxa"/>
            <w:tcBorders>
              <w:top w:val="single" w:sz="4" w:space="0" w:color="auto"/>
              <w:left w:val="single" w:sz="4" w:space="0" w:color="auto"/>
              <w:bottom w:val="single" w:sz="4" w:space="0" w:color="auto"/>
              <w:right w:val="single" w:sz="4" w:space="0" w:color="auto"/>
            </w:tcBorders>
          </w:tcPr>
          <w:p w14:paraId="214CEBFB" w14:textId="77777777" w:rsidR="00CD62E4" w:rsidRPr="00F16864" w:rsidRDefault="00CD62E4" w:rsidP="00A97049">
            <w:pPr>
              <w:spacing w:after="0" w:line="240" w:lineRule="auto"/>
              <w:jc w:val="center"/>
              <w:rPr>
                <w:rFonts w:ascii="Arial" w:eastAsia="Times New Roman" w:hAnsi="Arial" w:cs="Arial"/>
                <w:b/>
                <w:color w:val="EE0000"/>
              </w:rPr>
            </w:pPr>
            <w:proofErr w:type="gramStart"/>
            <w:r>
              <w:rPr>
                <w:rFonts w:ascii="Arial" w:eastAsia="Times New Roman" w:hAnsi="Arial" w:cs="Arial"/>
                <w:b/>
                <w:color w:val="EE0000"/>
              </w:rPr>
              <w:t xml:space="preserve">{{ </w:t>
            </w:r>
            <w:proofErr w:type="spellStart"/>
            <w:r>
              <w:rPr>
                <w:rFonts w:ascii="Arial" w:eastAsia="Times New Roman" w:hAnsi="Arial" w:cs="Arial"/>
                <w:b/>
                <w:color w:val="EE0000"/>
              </w:rPr>
              <w:t>grand</w:t>
            </w:r>
            <w:proofErr w:type="gramEnd"/>
            <w:r>
              <w:rPr>
                <w:rFonts w:ascii="Arial" w:eastAsia="Times New Roman" w:hAnsi="Arial" w:cs="Arial"/>
                <w:b/>
                <w:color w:val="EE0000"/>
              </w:rPr>
              <w:t>_total_price</w:t>
            </w:r>
            <w:proofErr w:type="spellEnd"/>
            <w:r>
              <w:rPr>
                <w:rFonts w:ascii="Arial" w:eastAsia="Times New Roman" w:hAnsi="Arial" w:cs="Arial"/>
                <w:b/>
                <w:color w:val="EE0000"/>
              </w:rPr>
              <w:t xml:space="preserve"> }}</w:t>
            </w:r>
          </w:p>
        </w:tc>
      </w:tr>
    </w:tbl>
    <w:p w14:paraId="07BE9830" w14:textId="77777777" w:rsidR="00CD62E4" w:rsidRDefault="00CD62E4" w:rsidP="00871B7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rPr>
          <w:rFonts w:ascii="Arial" w:eastAsia="Times New Roman" w:hAnsi="Arial" w:cs="Arial"/>
          <w:color w:val="auto"/>
          <w:u w:val="single"/>
          <w:bdr w:val="none" w:sz="0" w:space="0" w:color="auto"/>
          <w:lang w:eastAsia="en-US"/>
          <w14:textOutline w14:w="0" w14:cap="rnd" w14:cmpd="sng" w14:algn="ctr">
            <w14:noFill/>
            <w14:prstDash w14:val="solid"/>
            <w14:bevel/>
          </w14:textOutline>
        </w:rPr>
      </w:pPr>
    </w:p>
    <w:p w14:paraId="5D4C8985" w14:textId="5C2113FE" w:rsidR="00CD62E4" w:rsidRPr="00F16864" w:rsidRDefault="00CD62E4" w:rsidP="00871B7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rPr>
          <w:rFonts w:ascii="Arial" w:eastAsia="Times New Roman" w:hAnsi="Arial" w:cs="Arial"/>
          <w:color w:val="auto"/>
          <w:u w:val="single"/>
          <w:bdr w:val="none" w:sz="0" w:space="0" w:color="auto"/>
          <w:lang w:eastAsia="en-US"/>
          <w14:textOutline w14:w="0" w14:cap="rnd" w14:cmpd="sng" w14:algn="ctr">
            <w14:noFill/>
            <w14:prstDash w14:val="solid"/>
            <w14:bevel/>
          </w14:textOutline>
        </w:rPr>
      </w:pPr>
      <w:proofErr w:type="spellStart"/>
      <w:r>
        <w:rPr>
          <w:rFonts w:ascii="Arial" w:eastAsia="Times New Roman" w:hAnsi="Arial" w:cs="Arial"/>
          <w:color w:val="auto"/>
          <w:u w:val="single"/>
          <w:bdr w:val="none" w:sz="0" w:space="0" w:color="auto"/>
          <w:lang w:eastAsia="en-US"/>
          <w14:textOutline w14:w="0" w14:cap="rnd" w14:cmpd="sng" w14:algn="ctr">
            <w14:noFill/>
            <w14:prstDash w14:val="solid"/>
            <w14:bevel/>
          </w14:textOutline>
        </w:rPr>
        <w:t>sdfdsf</w:t>
      </w:r>
      <w:proofErr w:type="spellEnd"/>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1"/>
        <w:gridCol w:w="4819"/>
        <w:gridCol w:w="1418"/>
        <w:gridCol w:w="709"/>
        <w:gridCol w:w="1988"/>
      </w:tblGrid>
      <w:tr w:rsidR="00E97958" w:rsidRPr="00F16864" w14:paraId="3B50C826" w14:textId="77777777" w:rsidTr="00093AC9">
        <w:trPr>
          <w:trHeight w:val="258"/>
        </w:trPr>
        <w:tc>
          <w:tcPr>
            <w:tcW w:w="851" w:type="dxa"/>
            <w:tcBorders>
              <w:top w:val="single" w:sz="4" w:space="0" w:color="000000"/>
              <w:left w:val="single" w:sz="4" w:space="0" w:color="000000"/>
              <w:bottom w:val="single" w:sz="4" w:space="0" w:color="000000"/>
              <w:right w:val="single" w:sz="4" w:space="0" w:color="000000"/>
            </w:tcBorders>
            <w:shd w:val="clear" w:color="auto" w:fill="D9D9D9"/>
            <w:hideMark/>
          </w:tcPr>
          <w:bookmarkEnd w:id="1"/>
          <w:p w14:paraId="28F72B41" w14:textId="77777777" w:rsidR="00E97958" w:rsidRPr="00F16864" w:rsidRDefault="00E97958" w:rsidP="00703306">
            <w:pPr>
              <w:spacing w:after="0" w:line="240" w:lineRule="auto"/>
              <w:jc w:val="center"/>
              <w:rPr>
                <w:rFonts w:ascii="Arial" w:eastAsia="Times New Roman" w:hAnsi="Arial" w:cs="Arial"/>
                <w:b/>
              </w:rPr>
            </w:pPr>
            <w:r w:rsidRPr="00F16864">
              <w:rPr>
                <w:rFonts w:ascii="Arial" w:eastAsia="Times New Roman" w:hAnsi="Arial" w:cs="Arial"/>
                <w:b/>
              </w:rPr>
              <w:t>NO</w:t>
            </w:r>
          </w:p>
        </w:tc>
        <w:tc>
          <w:tcPr>
            <w:tcW w:w="4819" w:type="dxa"/>
            <w:tcBorders>
              <w:top w:val="single" w:sz="4" w:space="0" w:color="000000"/>
              <w:left w:val="single" w:sz="4" w:space="0" w:color="000000"/>
              <w:bottom w:val="single" w:sz="4" w:space="0" w:color="000000"/>
              <w:right w:val="single" w:sz="4" w:space="0" w:color="000000"/>
            </w:tcBorders>
            <w:shd w:val="clear" w:color="auto" w:fill="D9D9D9"/>
            <w:hideMark/>
          </w:tcPr>
          <w:p w14:paraId="2D432A04" w14:textId="77777777" w:rsidR="00E97958" w:rsidRPr="00F16864" w:rsidRDefault="00E97958" w:rsidP="00703306">
            <w:pPr>
              <w:spacing w:after="0" w:line="240" w:lineRule="auto"/>
              <w:jc w:val="center"/>
              <w:rPr>
                <w:rFonts w:ascii="Arial" w:eastAsia="Times New Roman" w:hAnsi="Arial" w:cs="Arial"/>
                <w:b/>
              </w:rPr>
            </w:pPr>
            <w:r w:rsidRPr="00F16864">
              <w:rPr>
                <w:rFonts w:ascii="Arial" w:eastAsia="Times New Roman" w:hAnsi="Arial" w:cs="Arial"/>
                <w:b/>
              </w:rPr>
              <w:t>ITEM</w:t>
            </w:r>
          </w:p>
        </w:tc>
        <w:tc>
          <w:tcPr>
            <w:tcW w:w="1418" w:type="dxa"/>
            <w:tcBorders>
              <w:top w:val="single" w:sz="4" w:space="0" w:color="000000"/>
              <w:left w:val="single" w:sz="4" w:space="0" w:color="000000"/>
              <w:bottom w:val="single" w:sz="4" w:space="0" w:color="000000"/>
              <w:right w:val="single" w:sz="4" w:space="0" w:color="000000"/>
            </w:tcBorders>
            <w:shd w:val="clear" w:color="auto" w:fill="D9D9D9"/>
            <w:hideMark/>
          </w:tcPr>
          <w:p w14:paraId="04AFA749" w14:textId="77777777" w:rsidR="00E97958" w:rsidRPr="00F16864" w:rsidRDefault="00E97958" w:rsidP="00703306">
            <w:pPr>
              <w:spacing w:after="0" w:line="240" w:lineRule="auto"/>
              <w:jc w:val="center"/>
              <w:rPr>
                <w:rFonts w:ascii="Arial" w:eastAsia="Times New Roman" w:hAnsi="Arial" w:cs="Arial"/>
                <w:b/>
              </w:rPr>
            </w:pPr>
            <w:r w:rsidRPr="00F16864">
              <w:rPr>
                <w:rFonts w:ascii="Arial" w:eastAsia="Times New Roman" w:hAnsi="Arial" w:cs="Arial"/>
                <w:b/>
              </w:rPr>
              <w:t>UNIT PRICE</w:t>
            </w:r>
          </w:p>
        </w:tc>
        <w:tc>
          <w:tcPr>
            <w:tcW w:w="709" w:type="dxa"/>
            <w:tcBorders>
              <w:top w:val="single" w:sz="4" w:space="0" w:color="000000"/>
              <w:left w:val="single" w:sz="4" w:space="0" w:color="000000"/>
              <w:bottom w:val="single" w:sz="4" w:space="0" w:color="000000"/>
              <w:right w:val="single" w:sz="4" w:space="0" w:color="000000"/>
            </w:tcBorders>
            <w:shd w:val="clear" w:color="auto" w:fill="D9D9D9"/>
            <w:hideMark/>
          </w:tcPr>
          <w:p w14:paraId="61B1481A" w14:textId="77777777" w:rsidR="00E97958" w:rsidRPr="00F16864" w:rsidRDefault="00E97958" w:rsidP="00703306">
            <w:pPr>
              <w:spacing w:after="0" w:line="240" w:lineRule="auto"/>
              <w:jc w:val="center"/>
              <w:rPr>
                <w:rFonts w:ascii="Arial" w:eastAsia="Times New Roman" w:hAnsi="Arial" w:cs="Arial"/>
                <w:b/>
              </w:rPr>
            </w:pPr>
            <w:r w:rsidRPr="00F16864">
              <w:rPr>
                <w:rFonts w:ascii="Arial" w:eastAsia="Times New Roman" w:hAnsi="Arial" w:cs="Arial"/>
                <w:b/>
              </w:rPr>
              <w:t>QTY</w:t>
            </w:r>
          </w:p>
        </w:tc>
        <w:tc>
          <w:tcPr>
            <w:tcW w:w="1988" w:type="dxa"/>
            <w:tcBorders>
              <w:top w:val="single" w:sz="4" w:space="0" w:color="000000"/>
              <w:left w:val="single" w:sz="4" w:space="0" w:color="000000"/>
              <w:bottom w:val="single" w:sz="4" w:space="0" w:color="000000"/>
              <w:right w:val="single" w:sz="4" w:space="0" w:color="000000"/>
            </w:tcBorders>
            <w:shd w:val="clear" w:color="auto" w:fill="D9D9D9"/>
            <w:hideMark/>
          </w:tcPr>
          <w:p w14:paraId="6927EA34" w14:textId="77777777" w:rsidR="00E97958" w:rsidRPr="00F16864" w:rsidRDefault="00E97958" w:rsidP="00703306">
            <w:pPr>
              <w:spacing w:after="0" w:line="240" w:lineRule="auto"/>
              <w:jc w:val="center"/>
              <w:rPr>
                <w:rFonts w:ascii="Arial" w:eastAsia="Times New Roman" w:hAnsi="Arial" w:cs="Arial"/>
                <w:b/>
              </w:rPr>
            </w:pPr>
            <w:r w:rsidRPr="00F16864">
              <w:rPr>
                <w:rFonts w:ascii="Arial" w:eastAsia="Times New Roman" w:hAnsi="Arial" w:cs="Arial"/>
                <w:b/>
              </w:rPr>
              <w:t>TOTAL PRICE</w:t>
            </w:r>
          </w:p>
        </w:tc>
      </w:tr>
      <w:tr w:rsidR="00E97958" w:rsidRPr="00F16864" w14:paraId="576E42E7" w14:textId="77777777" w:rsidTr="00093AC9">
        <w:trPr>
          <w:trHeight w:val="758"/>
        </w:trPr>
        <w:tc>
          <w:tcPr>
            <w:tcW w:w="851" w:type="dxa"/>
            <w:tcBorders>
              <w:top w:val="single" w:sz="4" w:space="0" w:color="000000"/>
              <w:left w:val="single" w:sz="4" w:space="0" w:color="000000"/>
              <w:bottom w:val="single" w:sz="4" w:space="0" w:color="000000"/>
              <w:right w:val="single" w:sz="4" w:space="0" w:color="000000"/>
            </w:tcBorders>
            <w:hideMark/>
          </w:tcPr>
          <w:p w14:paraId="1F173D58" w14:textId="77777777" w:rsidR="00E97958" w:rsidRPr="00F16864" w:rsidRDefault="00E97958" w:rsidP="00703306">
            <w:pPr>
              <w:spacing w:after="0" w:line="240" w:lineRule="auto"/>
              <w:jc w:val="center"/>
              <w:rPr>
                <w:rFonts w:ascii="Arial" w:eastAsia="Times New Roman" w:hAnsi="Arial" w:cs="Arial"/>
                <w:b/>
              </w:rPr>
            </w:pPr>
          </w:p>
          <w:p w14:paraId="59991210" w14:textId="77777777" w:rsidR="00E97958" w:rsidRPr="00F16864" w:rsidRDefault="00E97958" w:rsidP="00703306">
            <w:pPr>
              <w:spacing w:after="0" w:line="240" w:lineRule="auto"/>
              <w:jc w:val="center"/>
              <w:rPr>
                <w:rFonts w:ascii="Arial" w:eastAsia="Times New Roman" w:hAnsi="Arial" w:cs="Arial"/>
                <w:b/>
              </w:rPr>
            </w:pPr>
            <w:r w:rsidRPr="00F16864">
              <w:rPr>
                <w:rFonts w:ascii="Arial" w:eastAsia="Times New Roman" w:hAnsi="Arial" w:cs="Arial"/>
                <w:b/>
              </w:rPr>
              <w:t>1</w:t>
            </w:r>
          </w:p>
        </w:tc>
        <w:tc>
          <w:tcPr>
            <w:tcW w:w="4819" w:type="dxa"/>
            <w:tcBorders>
              <w:top w:val="single" w:sz="4" w:space="0" w:color="000000"/>
              <w:left w:val="single" w:sz="4" w:space="0" w:color="000000"/>
              <w:bottom w:val="single" w:sz="4" w:space="0" w:color="000000"/>
              <w:right w:val="single" w:sz="4" w:space="0" w:color="000000"/>
            </w:tcBorders>
            <w:hideMark/>
          </w:tcPr>
          <w:p w14:paraId="7EDE822E" w14:textId="388DBC37" w:rsidR="00E97958" w:rsidRPr="00F16864" w:rsidRDefault="00455EFB" w:rsidP="009B4038">
            <w:pPr>
              <w:spacing w:after="0" w:line="240" w:lineRule="auto"/>
              <w:jc w:val="center"/>
              <w:rPr>
                <w:rFonts w:ascii="Arial" w:eastAsia="Times New Roman" w:hAnsi="Arial" w:cs="Arial"/>
              </w:rPr>
            </w:pPr>
            <w:r w:rsidRPr="00F16864">
              <w:rPr>
                <w:rFonts w:ascii="Arial" w:eastAsia="Times New Roman" w:hAnsi="Arial" w:cs="Arial"/>
              </w:rPr>
              <w:t>1016</w:t>
            </w:r>
            <w:r w:rsidR="00FC6D86" w:rsidRPr="00F16864">
              <w:rPr>
                <w:rFonts w:ascii="Arial" w:eastAsia="Times New Roman" w:hAnsi="Arial" w:cs="Arial"/>
              </w:rPr>
              <w:t xml:space="preserve">mm Diameter </w:t>
            </w:r>
            <w:r w:rsidR="009E0A57" w:rsidRPr="00F16864">
              <w:rPr>
                <w:rFonts w:ascii="Arial" w:eastAsia="Times New Roman" w:hAnsi="Arial" w:cs="Arial"/>
              </w:rPr>
              <w:t>Aux Fan</w:t>
            </w:r>
            <w:r w:rsidR="003A1248" w:rsidRPr="00F16864">
              <w:rPr>
                <w:rFonts w:ascii="Arial" w:eastAsia="Times New Roman" w:hAnsi="Arial" w:cs="Arial"/>
              </w:rPr>
              <w:t xml:space="preserve"> that includes</w:t>
            </w:r>
            <w:r w:rsidR="00093AC9" w:rsidRPr="00F16864">
              <w:rPr>
                <w:rFonts w:ascii="Arial" w:eastAsia="Times New Roman" w:hAnsi="Arial" w:cs="Arial"/>
              </w:rPr>
              <w:t xml:space="preserve"> the mechanical components</w:t>
            </w:r>
            <w:r w:rsidR="009E0A57" w:rsidRPr="00F16864">
              <w:rPr>
                <w:rFonts w:ascii="Arial" w:eastAsia="Times New Roman" w:hAnsi="Arial" w:cs="Arial"/>
              </w:rPr>
              <w:t xml:space="preserve"> and </w:t>
            </w:r>
            <w:r w:rsidR="009B4038" w:rsidRPr="00F16864">
              <w:rPr>
                <w:rFonts w:ascii="Arial" w:eastAsia="Times New Roman" w:hAnsi="Arial" w:cs="Arial"/>
              </w:rPr>
              <w:t>Variable Pitch Rotor</w:t>
            </w:r>
            <w:r w:rsidR="009E0A57" w:rsidRPr="00F16864">
              <w:rPr>
                <w:rFonts w:ascii="Arial" w:eastAsia="Times New Roman" w:hAnsi="Arial" w:cs="Arial"/>
              </w:rPr>
              <w:t>.</w:t>
            </w:r>
          </w:p>
        </w:tc>
        <w:tc>
          <w:tcPr>
            <w:tcW w:w="1418" w:type="dxa"/>
            <w:tcBorders>
              <w:top w:val="single" w:sz="4" w:space="0" w:color="000000"/>
              <w:left w:val="single" w:sz="4" w:space="0" w:color="000000"/>
              <w:bottom w:val="single" w:sz="4" w:space="0" w:color="000000"/>
              <w:right w:val="single" w:sz="4" w:space="0" w:color="000000"/>
            </w:tcBorders>
            <w:hideMark/>
          </w:tcPr>
          <w:p w14:paraId="39350909" w14:textId="77777777" w:rsidR="00E97958" w:rsidRPr="00F16864" w:rsidRDefault="00E97958" w:rsidP="00703306">
            <w:pPr>
              <w:spacing w:after="0" w:line="240" w:lineRule="auto"/>
              <w:jc w:val="center"/>
              <w:rPr>
                <w:rFonts w:ascii="Arial" w:eastAsia="Times New Roman" w:hAnsi="Arial" w:cs="Arial"/>
              </w:rPr>
            </w:pPr>
          </w:p>
          <w:p w14:paraId="42A86E85" w14:textId="2B196DC3" w:rsidR="00E97958" w:rsidRPr="00F16864" w:rsidRDefault="00E97958" w:rsidP="00703306">
            <w:pPr>
              <w:spacing w:after="0" w:line="240" w:lineRule="auto"/>
              <w:jc w:val="center"/>
              <w:rPr>
                <w:rFonts w:ascii="Arial" w:eastAsia="Times New Roman" w:hAnsi="Arial" w:cs="Arial"/>
              </w:rPr>
            </w:pPr>
            <w:r w:rsidRPr="00F16864">
              <w:rPr>
                <w:rFonts w:ascii="Arial" w:eastAsia="Times New Roman" w:hAnsi="Arial" w:cs="Arial"/>
              </w:rPr>
              <w:t xml:space="preserve">R </w:t>
            </w:r>
            <w:r w:rsidR="00CD4EF7" w:rsidRPr="00F16864">
              <w:rPr>
                <w:rFonts w:ascii="Arial" w:eastAsia="Times New Roman" w:hAnsi="Arial" w:cs="Arial"/>
              </w:rPr>
              <w:t>68 780,66</w:t>
            </w:r>
          </w:p>
        </w:tc>
        <w:tc>
          <w:tcPr>
            <w:tcW w:w="709" w:type="dxa"/>
            <w:tcBorders>
              <w:top w:val="single" w:sz="4" w:space="0" w:color="000000"/>
              <w:left w:val="single" w:sz="4" w:space="0" w:color="000000"/>
              <w:bottom w:val="single" w:sz="4" w:space="0" w:color="000000"/>
              <w:right w:val="single" w:sz="4" w:space="0" w:color="000000"/>
            </w:tcBorders>
            <w:hideMark/>
          </w:tcPr>
          <w:p w14:paraId="52A4AC66" w14:textId="77777777" w:rsidR="00E97958" w:rsidRPr="00F16864" w:rsidRDefault="00E97958" w:rsidP="00703306">
            <w:pPr>
              <w:spacing w:after="0" w:line="240" w:lineRule="auto"/>
              <w:jc w:val="center"/>
              <w:rPr>
                <w:rFonts w:ascii="Arial" w:eastAsia="Times New Roman" w:hAnsi="Arial" w:cs="Arial"/>
                <w:b/>
              </w:rPr>
            </w:pPr>
          </w:p>
          <w:p w14:paraId="127694DB" w14:textId="411B2ABD" w:rsidR="00E97958" w:rsidRPr="00F16864" w:rsidRDefault="008B00DE" w:rsidP="00703306">
            <w:pPr>
              <w:spacing w:after="0" w:line="240" w:lineRule="auto"/>
              <w:jc w:val="center"/>
              <w:rPr>
                <w:rFonts w:ascii="Arial" w:eastAsia="Times New Roman" w:hAnsi="Arial" w:cs="Arial"/>
                <w:b/>
              </w:rPr>
            </w:pPr>
            <w:r w:rsidRPr="00F16864">
              <w:rPr>
                <w:rFonts w:ascii="Arial" w:eastAsia="Times New Roman" w:hAnsi="Arial" w:cs="Arial"/>
                <w:b/>
              </w:rPr>
              <w:t>1</w:t>
            </w:r>
          </w:p>
        </w:tc>
        <w:tc>
          <w:tcPr>
            <w:tcW w:w="1988" w:type="dxa"/>
            <w:tcBorders>
              <w:top w:val="single" w:sz="4" w:space="0" w:color="000000"/>
              <w:left w:val="single" w:sz="4" w:space="0" w:color="000000"/>
              <w:bottom w:val="single" w:sz="4" w:space="0" w:color="000000"/>
              <w:right w:val="single" w:sz="4" w:space="0" w:color="000000"/>
            </w:tcBorders>
            <w:hideMark/>
          </w:tcPr>
          <w:p w14:paraId="6A395A31" w14:textId="77777777" w:rsidR="00E97958" w:rsidRPr="00F16864" w:rsidRDefault="00E97958" w:rsidP="00703306">
            <w:pPr>
              <w:spacing w:after="0" w:line="240" w:lineRule="auto"/>
              <w:jc w:val="center"/>
              <w:rPr>
                <w:rFonts w:ascii="Arial" w:eastAsia="Times New Roman" w:hAnsi="Arial" w:cs="Arial"/>
                <w:b/>
              </w:rPr>
            </w:pPr>
          </w:p>
          <w:p w14:paraId="3545F254" w14:textId="7294879D" w:rsidR="00E97958" w:rsidRPr="00F16864" w:rsidRDefault="00E97958" w:rsidP="00703306">
            <w:pPr>
              <w:spacing w:after="0" w:line="240" w:lineRule="auto"/>
              <w:jc w:val="center"/>
              <w:rPr>
                <w:rFonts w:ascii="Arial" w:eastAsia="Times New Roman" w:hAnsi="Arial" w:cs="Arial"/>
                <w:b/>
              </w:rPr>
            </w:pPr>
            <w:r w:rsidRPr="00F16864">
              <w:rPr>
                <w:rFonts w:ascii="Arial" w:eastAsia="Times New Roman" w:hAnsi="Arial" w:cs="Arial"/>
                <w:b/>
              </w:rPr>
              <w:t xml:space="preserve">R </w:t>
            </w:r>
            <w:r w:rsidR="00CD4EF7" w:rsidRPr="00F16864">
              <w:rPr>
                <w:rFonts w:ascii="Arial" w:eastAsia="Times New Roman" w:hAnsi="Arial" w:cs="Arial"/>
                <w:b/>
                <w:bCs/>
              </w:rPr>
              <w:t>68 780,66</w:t>
            </w:r>
          </w:p>
        </w:tc>
      </w:tr>
      <w:tr w:rsidR="007721BB" w:rsidRPr="00F16864" w14:paraId="042ABECB" w14:textId="77777777" w:rsidTr="00093AC9">
        <w:trPr>
          <w:trHeight w:val="758"/>
        </w:trPr>
        <w:tc>
          <w:tcPr>
            <w:tcW w:w="851" w:type="dxa"/>
            <w:tcBorders>
              <w:top w:val="single" w:sz="4" w:space="0" w:color="000000"/>
              <w:left w:val="single" w:sz="4" w:space="0" w:color="000000"/>
              <w:bottom w:val="single" w:sz="4" w:space="0" w:color="000000"/>
              <w:right w:val="single" w:sz="4" w:space="0" w:color="000000"/>
            </w:tcBorders>
          </w:tcPr>
          <w:p w14:paraId="7354BBE1" w14:textId="77777777" w:rsidR="007721BB" w:rsidRPr="00F16864" w:rsidRDefault="007721BB" w:rsidP="00703306">
            <w:pPr>
              <w:spacing w:after="0" w:line="240" w:lineRule="auto"/>
              <w:jc w:val="center"/>
              <w:rPr>
                <w:rFonts w:ascii="Arial" w:eastAsia="Times New Roman" w:hAnsi="Arial" w:cs="Arial"/>
                <w:b/>
              </w:rPr>
            </w:pPr>
          </w:p>
          <w:p w14:paraId="6BBBC942" w14:textId="14B8ABE4" w:rsidR="007721BB" w:rsidRPr="00F16864" w:rsidRDefault="007721BB" w:rsidP="00703306">
            <w:pPr>
              <w:spacing w:after="0" w:line="240" w:lineRule="auto"/>
              <w:jc w:val="center"/>
              <w:rPr>
                <w:rFonts w:ascii="Arial" w:eastAsia="Times New Roman" w:hAnsi="Arial" w:cs="Arial"/>
                <w:b/>
              </w:rPr>
            </w:pPr>
            <w:r w:rsidRPr="00F16864">
              <w:rPr>
                <w:rFonts w:ascii="Arial" w:eastAsia="Times New Roman" w:hAnsi="Arial" w:cs="Arial"/>
                <w:b/>
              </w:rPr>
              <w:t>2</w:t>
            </w:r>
          </w:p>
        </w:tc>
        <w:tc>
          <w:tcPr>
            <w:tcW w:w="4819" w:type="dxa"/>
            <w:tcBorders>
              <w:top w:val="single" w:sz="4" w:space="0" w:color="000000"/>
              <w:left w:val="single" w:sz="4" w:space="0" w:color="000000"/>
              <w:bottom w:val="single" w:sz="4" w:space="0" w:color="000000"/>
              <w:right w:val="single" w:sz="4" w:space="0" w:color="000000"/>
            </w:tcBorders>
          </w:tcPr>
          <w:p w14:paraId="7DA36701" w14:textId="77777777" w:rsidR="007721BB" w:rsidRPr="00F16864" w:rsidRDefault="007721BB" w:rsidP="009B4038">
            <w:pPr>
              <w:spacing w:after="0" w:line="240" w:lineRule="auto"/>
              <w:jc w:val="center"/>
              <w:rPr>
                <w:rFonts w:ascii="Arial" w:eastAsia="Times New Roman" w:hAnsi="Arial" w:cs="Arial"/>
              </w:rPr>
            </w:pPr>
          </w:p>
          <w:p w14:paraId="1E24C8F6" w14:textId="611DCEED" w:rsidR="007721BB" w:rsidRPr="00F16864" w:rsidRDefault="00455EFB" w:rsidP="009B4038">
            <w:pPr>
              <w:spacing w:after="0" w:line="240" w:lineRule="auto"/>
              <w:jc w:val="center"/>
              <w:rPr>
                <w:rFonts w:ascii="Arial" w:eastAsia="Times New Roman" w:hAnsi="Arial" w:cs="Arial"/>
              </w:rPr>
            </w:pPr>
            <w:r w:rsidRPr="00F16864">
              <w:rPr>
                <w:rFonts w:ascii="Arial" w:eastAsia="Times New Roman" w:hAnsi="Arial" w:cs="Arial"/>
              </w:rPr>
              <w:t>7</w:t>
            </w:r>
            <w:r w:rsidR="007721BB" w:rsidRPr="00F16864">
              <w:rPr>
                <w:rFonts w:ascii="Arial" w:eastAsia="Times New Roman" w:hAnsi="Arial" w:cs="Arial"/>
              </w:rPr>
              <w:t xml:space="preserve">5kW, 2-pole, </w:t>
            </w:r>
            <w:r w:rsidR="008B00DE" w:rsidRPr="00F16864">
              <w:rPr>
                <w:rFonts w:ascii="Arial" w:eastAsia="Times New Roman" w:hAnsi="Arial" w:cs="Arial"/>
              </w:rPr>
              <w:t>525V, I.E.3 Motor.</w:t>
            </w:r>
          </w:p>
        </w:tc>
        <w:tc>
          <w:tcPr>
            <w:tcW w:w="1418" w:type="dxa"/>
            <w:tcBorders>
              <w:top w:val="single" w:sz="4" w:space="0" w:color="000000"/>
              <w:left w:val="single" w:sz="4" w:space="0" w:color="000000"/>
              <w:bottom w:val="single" w:sz="4" w:space="0" w:color="000000"/>
              <w:right w:val="single" w:sz="4" w:space="0" w:color="000000"/>
            </w:tcBorders>
          </w:tcPr>
          <w:p w14:paraId="0B3ADB66" w14:textId="77777777" w:rsidR="007721BB" w:rsidRPr="00F16864" w:rsidRDefault="007721BB" w:rsidP="00703306">
            <w:pPr>
              <w:spacing w:after="0" w:line="240" w:lineRule="auto"/>
              <w:jc w:val="center"/>
              <w:rPr>
                <w:rFonts w:ascii="Arial" w:eastAsia="Times New Roman" w:hAnsi="Arial" w:cs="Arial"/>
              </w:rPr>
            </w:pPr>
          </w:p>
          <w:p w14:paraId="043E5312" w14:textId="62AF4368" w:rsidR="008B00DE" w:rsidRPr="00F16864" w:rsidRDefault="008B00DE" w:rsidP="00703306">
            <w:pPr>
              <w:spacing w:after="0" w:line="240" w:lineRule="auto"/>
              <w:jc w:val="center"/>
              <w:rPr>
                <w:rFonts w:ascii="Arial" w:eastAsia="Times New Roman" w:hAnsi="Arial" w:cs="Arial"/>
              </w:rPr>
            </w:pPr>
            <w:r w:rsidRPr="00F16864">
              <w:rPr>
                <w:rFonts w:ascii="Arial" w:eastAsia="Times New Roman" w:hAnsi="Arial" w:cs="Arial"/>
              </w:rPr>
              <w:t>R</w:t>
            </w:r>
            <w:r w:rsidR="00CD4EF7" w:rsidRPr="00F16864">
              <w:rPr>
                <w:rFonts w:ascii="Arial" w:eastAsia="Times New Roman" w:hAnsi="Arial" w:cs="Arial"/>
              </w:rPr>
              <w:t xml:space="preserve"> </w:t>
            </w:r>
            <w:r w:rsidR="0044395A" w:rsidRPr="00F16864">
              <w:rPr>
                <w:rFonts w:ascii="Arial" w:eastAsia="Times New Roman" w:hAnsi="Arial" w:cs="Arial"/>
              </w:rPr>
              <w:t>46 741,50</w:t>
            </w:r>
          </w:p>
        </w:tc>
        <w:tc>
          <w:tcPr>
            <w:tcW w:w="709" w:type="dxa"/>
            <w:tcBorders>
              <w:top w:val="single" w:sz="4" w:space="0" w:color="000000"/>
              <w:left w:val="single" w:sz="4" w:space="0" w:color="000000"/>
              <w:bottom w:val="single" w:sz="4" w:space="0" w:color="000000"/>
              <w:right w:val="single" w:sz="4" w:space="0" w:color="000000"/>
            </w:tcBorders>
          </w:tcPr>
          <w:p w14:paraId="1893EEEF" w14:textId="77777777" w:rsidR="007721BB" w:rsidRPr="00F16864" w:rsidRDefault="007721BB" w:rsidP="00703306">
            <w:pPr>
              <w:spacing w:after="0" w:line="240" w:lineRule="auto"/>
              <w:jc w:val="center"/>
              <w:rPr>
                <w:rFonts w:ascii="Arial" w:eastAsia="Times New Roman" w:hAnsi="Arial" w:cs="Arial"/>
                <w:b/>
              </w:rPr>
            </w:pPr>
          </w:p>
          <w:p w14:paraId="66059AE0" w14:textId="7E41F93F" w:rsidR="008B00DE" w:rsidRPr="00F16864" w:rsidRDefault="008B00DE" w:rsidP="00703306">
            <w:pPr>
              <w:spacing w:after="0" w:line="240" w:lineRule="auto"/>
              <w:jc w:val="center"/>
              <w:rPr>
                <w:rFonts w:ascii="Arial" w:eastAsia="Times New Roman" w:hAnsi="Arial" w:cs="Arial"/>
                <w:b/>
              </w:rPr>
            </w:pPr>
            <w:r w:rsidRPr="00F16864">
              <w:rPr>
                <w:rFonts w:ascii="Arial" w:eastAsia="Times New Roman" w:hAnsi="Arial" w:cs="Arial"/>
                <w:b/>
              </w:rPr>
              <w:t>1</w:t>
            </w:r>
          </w:p>
        </w:tc>
        <w:tc>
          <w:tcPr>
            <w:tcW w:w="1988" w:type="dxa"/>
            <w:tcBorders>
              <w:top w:val="single" w:sz="4" w:space="0" w:color="000000"/>
              <w:left w:val="single" w:sz="4" w:space="0" w:color="000000"/>
              <w:bottom w:val="single" w:sz="4" w:space="0" w:color="000000"/>
              <w:right w:val="single" w:sz="4" w:space="0" w:color="000000"/>
            </w:tcBorders>
          </w:tcPr>
          <w:p w14:paraId="723C03DF" w14:textId="77777777" w:rsidR="007721BB" w:rsidRPr="00F16864" w:rsidRDefault="007721BB" w:rsidP="00703306">
            <w:pPr>
              <w:spacing w:after="0" w:line="240" w:lineRule="auto"/>
              <w:jc w:val="center"/>
              <w:rPr>
                <w:rFonts w:ascii="Arial" w:eastAsia="Times New Roman" w:hAnsi="Arial" w:cs="Arial"/>
                <w:b/>
              </w:rPr>
            </w:pPr>
          </w:p>
          <w:p w14:paraId="00136C34" w14:textId="0BBA7FC8" w:rsidR="008B00DE" w:rsidRPr="00F16864" w:rsidRDefault="008B00DE" w:rsidP="00703306">
            <w:pPr>
              <w:spacing w:after="0" w:line="240" w:lineRule="auto"/>
              <w:jc w:val="center"/>
              <w:rPr>
                <w:rFonts w:ascii="Arial" w:eastAsia="Times New Roman" w:hAnsi="Arial" w:cs="Arial"/>
                <w:b/>
              </w:rPr>
            </w:pPr>
            <w:r w:rsidRPr="00F16864">
              <w:rPr>
                <w:rFonts w:ascii="Arial" w:eastAsia="Times New Roman" w:hAnsi="Arial" w:cs="Arial"/>
                <w:b/>
              </w:rPr>
              <w:t>R</w:t>
            </w:r>
            <w:r w:rsidR="00CD4EF7" w:rsidRPr="00F16864">
              <w:rPr>
                <w:rFonts w:ascii="Arial" w:eastAsia="Times New Roman" w:hAnsi="Arial" w:cs="Arial"/>
                <w:b/>
              </w:rPr>
              <w:t xml:space="preserve"> </w:t>
            </w:r>
            <w:r w:rsidR="0044395A" w:rsidRPr="00F16864">
              <w:rPr>
                <w:rFonts w:ascii="Arial" w:eastAsia="Times New Roman" w:hAnsi="Arial" w:cs="Arial"/>
                <w:b/>
                <w:bCs/>
              </w:rPr>
              <w:t>46 741,50</w:t>
            </w:r>
          </w:p>
        </w:tc>
      </w:tr>
      <w:tr w:rsidR="00185826" w:rsidRPr="00F16864" w14:paraId="07DB3114" w14:textId="77777777" w:rsidTr="00093AC9">
        <w:trPr>
          <w:trHeight w:val="758"/>
        </w:trPr>
        <w:tc>
          <w:tcPr>
            <w:tcW w:w="851" w:type="dxa"/>
            <w:tcBorders>
              <w:top w:val="single" w:sz="4" w:space="0" w:color="000000"/>
              <w:left w:val="single" w:sz="4" w:space="0" w:color="000000"/>
              <w:bottom w:val="single" w:sz="4" w:space="0" w:color="000000"/>
              <w:right w:val="single" w:sz="4" w:space="0" w:color="000000"/>
            </w:tcBorders>
          </w:tcPr>
          <w:p w14:paraId="50789A3D" w14:textId="77777777" w:rsidR="00185826" w:rsidRPr="00F16864" w:rsidRDefault="00185826" w:rsidP="00703306">
            <w:pPr>
              <w:spacing w:after="0" w:line="240" w:lineRule="auto"/>
              <w:jc w:val="center"/>
              <w:rPr>
                <w:rFonts w:ascii="Arial" w:eastAsia="Times New Roman" w:hAnsi="Arial" w:cs="Arial"/>
                <w:b/>
              </w:rPr>
            </w:pPr>
          </w:p>
          <w:p w14:paraId="7F0A93AC" w14:textId="1F08B9C1" w:rsidR="00185826" w:rsidRPr="00F16864" w:rsidRDefault="007721BB" w:rsidP="00703306">
            <w:pPr>
              <w:spacing w:after="0" w:line="240" w:lineRule="auto"/>
              <w:jc w:val="center"/>
              <w:rPr>
                <w:rFonts w:ascii="Arial" w:eastAsia="Times New Roman" w:hAnsi="Arial" w:cs="Arial"/>
                <w:b/>
              </w:rPr>
            </w:pPr>
            <w:r w:rsidRPr="00F16864">
              <w:rPr>
                <w:rFonts w:ascii="Arial" w:eastAsia="Times New Roman" w:hAnsi="Arial" w:cs="Arial"/>
                <w:b/>
              </w:rPr>
              <w:t>3</w:t>
            </w:r>
          </w:p>
        </w:tc>
        <w:tc>
          <w:tcPr>
            <w:tcW w:w="4819" w:type="dxa"/>
            <w:tcBorders>
              <w:top w:val="single" w:sz="4" w:space="0" w:color="000000"/>
              <w:left w:val="single" w:sz="4" w:space="0" w:color="000000"/>
              <w:bottom w:val="single" w:sz="4" w:space="0" w:color="000000"/>
              <w:right w:val="single" w:sz="4" w:space="0" w:color="000000"/>
            </w:tcBorders>
          </w:tcPr>
          <w:p w14:paraId="6ED8066D" w14:textId="77777777" w:rsidR="00185826" w:rsidRPr="00F16864" w:rsidRDefault="00185826" w:rsidP="00703306">
            <w:pPr>
              <w:spacing w:after="0" w:line="240" w:lineRule="auto"/>
              <w:jc w:val="center"/>
              <w:rPr>
                <w:rFonts w:ascii="Arial" w:eastAsia="Times New Roman" w:hAnsi="Arial" w:cs="Arial"/>
                <w:b/>
              </w:rPr>
            </w:pPr>
          </w:p>
          <w:p w14:paraId="53D02572" w14:textId="7FDA7383" w:rsidR="00EB27CB" w:rsidRPr="00F16864" w:rsidRDefault="00EB27CB" w:rsidP="00703306">
            <w:pPr>
              <w:spacing w:after="0" w:line="240" w:lineRule="auto"/>
              <w:jc w:val="center"/>
              <w:rPr>
                <w:rFonts w:ascii="Arial" w:eastAsia="Times New Roman" w:hAnsi="Arial" w:cs="Arial"/>
                <w:bCs/>
              </w:rPr>
            </w:pPr>
            <w:r w:rsidRPr="00F16864">
              <w:rPr>
                <w:rFonts w:ascii="Arial" w:eastAsia="Times New Roman" w:hAnsi="Arial" w:cs="Arial"/>
                <w:bCs/>
              </w:rPr>
              <w:t>Databook</w:t>
            </w:r>
            <w:r w:rsidR="008B00DE" w:rsidRPr="00F16864">
              <w:rPr>
                <w:rFonts w:ascii="Arial" w:eastAsia="Times New Roman" w:hAnsi="Arial" w:cs="Arial"/>
                <w:bCs/>
              </w:rPr>
              <w:t>.</w:t>
            </w:r>
          </w:p>
        </w:tc>
        <w:tc>
          <w:tcPr>
            <w:tcW w:w="1418" w:type="dxa"/>
            <w:tcBorders>
              <w:top w:val="single" w:sz="4" w:space="0" w:color="000000"/>
              <w:left w:val="single" w:sz="4" w:space="0" w:color="000000"/>
              <w:bottom w:val="single" w:sz="4" w:space="0" w:color="000000"/>
              <w:right w:val="single" w:sz="4" w:space="0" w:color="000000"/>
            </w:tcBorders>
          </w:tcPr>
          <w:p w14:paraId="220DE1F9" w14:textId="77777777" w:rsidR="00185826" w:rsidRPr="00F16864" w:rsidRDefault="00185826" w:rsidP="00703306">
            <w:pPr>
              <w:spacing w:after="0" w:line="240" w:lineRule="auto"/>
              <w:jc w:val="center"/>
              <w:rPr>
                <w:rFonts w:ascii="Arial" w:eastAsia="Times New Roman" w:hAnsi="Arial" w:cs="Arial"/>
                <w:b/>
              </w:rPr>
            </w:pPr>
          </w:p>
          <w:p w14:paraId="733958E8" w14:textId="09259E69" w:rsidR="00EB27CB" w:rsidRPr="00F16864" w:rsidRDefault="00EB27CB" w:rsidP="00703306">
            <w:pPr>
              <w:spacing w:after="0" w:line="240" w:lineRule="auto"/>
              <w:jc w:val="center"/>
              <w:rPr>
                <w:rFonts w:ascii="Arial" w:eastAsia="Times New Roman" w:hAnsi="Arial" w:cs="Arial"/>
                <w:bCs/>
              </w:rPr>
            </w:pPr>
            <w:r w:rsidRPr="00F16864">
              <w:rPr>
                <w:rFonts w:ascii="Arial" w:eastAsia="Times New Roman" w:hAnsi="Arial" w:cs="Arial"/>
                <w:bCs/>
              </w:rPr>
              <w:t>Included</w:t>
            </w:r>
          </w:p>
        </w:tc>
        <w:tc>
          <w:tcPr>
            <w:tcW w:w="709" w:type="dxa"/>
            <w:tcBorders>
              <w:top w:val="single" w:sz="4" w:space="0" w:color="000000"/>
              <w:left w:val="single" w:sz="4" w:space="0" w:color="000000"/>
              <w:bottom w:val="single" w:sz="4" w:space="0" w:color="000000"/>
              <w:right w:val="single" w:sz="4" w:space="0" w:color="000000"/>
            </w:tcBorders>
          </w:tcPr>
          <w:p w14:paraId="4F2C167E" w14:textId="77777777" w:rsidR="00185826" w:rsidRPr="00F16864" w:rsidRDefault="00185826" w:rsidP="00703306">
            <w:pPr>
              <w:spacing w:after="0" w:line="240" w:lineRule="auto"/>
              <w:jc w:val="center"/>
              <w:rPr>
                <w:rFonts w:ascii="Arial" w:eastAsia="Times New Roman" w:hAnsi="Arial" w:cs="Arial"/>
                <w:b/>
              </w:rPr>
            </w:pPr>
          </w:p>
          <w:p w14:paraId="7A14BBF5" w14:textId="6967CDB1" w:rsidR="00EB27CB" w:rsidRPr="00F16864" w:rsidRDefault="00EB27CB" w:rsidP="00703306">
            <w:pPr>
              <w:spacing w:after="0" w:line="240" w:lineRule="auto"/>
              <w:jc w:val="center"/>
              <w:rPr>
                <w:rFonts w:ascii="Arial" w:eastAsia="Times New Roman" w:hAnsi="Arial" w:cs="Arial"/>
                <w:b/>
              </w:rPr>
            </w:pPr>
            <w:r w:rsidRPr="00F16864">
              <w:rPr>
                <w:rFonts w:ascii="Arial" w:eastAsia="Times New Roman" w:hAnsi="Arial" w:cs="Arial"/>
                <w:b/>
              </w:rPr>
              <w:t>1</w:t>
            </w:r>
          </w:p>
        </w:tc>
        <w:tc>
          <w:tcPr>
            <w:tcW w:w="1988" w:type="dxa"/>
            <w:tcBorders>
              <w:top w:val="single" w:sz="4" w:space="0" w:color="000000"/>
              <w:left w:val="single" w:sz="4" w:space="0" w:color="000000"/>
              <w:bottom w:val="single" w:sz="4" w:space="0" w:color="000000"/>
              <w:right w:val="single" w:sz="4" w:space="0" w:color="000000"/>
            </w:tcBorders>
          </w:tcPr>
          <w:p w14:paraId="4995E2C2" w14:textId="77777777" w:rsidR="00185826" w:rsidRPr="00F16864" w:rsidRDefault="00185826" w:rsidP="00703306">
            <w:pPr>
              <w:spacing w:after="0" w:line="240" w:lineRule="auto"/>
              <w:jc w:val="center"/>
              <w:rPr>
                <w:rFonts w:ascii="Arial" w:eastAsia="Times New Roman" w:hAnsi="Arial" w:cs="Arial"/>
                <w:b/>
              </w:rPr>
            </w:pPr>
          </w:p>
          <w:p w14:paraId="087B93A1" w14:textId="1629123A" w:rsidR="00EB27CB" w:rsidRPr="00F16864" w:rsidRDefault="00EB27CB" w:rsidP="00703306">
            <w:pPr>
              <w:spacing w:after="0" w:line="240" w:lineRule="auto"/>
              <w:jc w:val="center"/>
              <w:rPr>
                <w:rFonts w:ascii="Arial" w:eastAsia="Times New Roman" w:hAnsi="Arial" w:cs="Arial"/>
                <w:b/>
              </w:rPr>
            </w:pPr>
            <w:r w:rsidRPr="00F16864">
              <w:rPr>
                <w:rFonts w:ascii="Arial" w:eastAsia="Times New Roman" w:hAnsi="Arial" w:cs="Arial"/>
                <w:b/>
              </w:rPr>
              <w:t>Included</w:t>
            </w:r>
          </w:p>
        </w:tc>
      </w:tr>
      <w:tr w:rsidR="00E97958" w:rsidRPr="00F16864" w14:paraId="3BA53513" w14:textId="77777777" w:rsidTr="00093AC9">
        <w:trPr>
          <w:trHeight w:val="337"/>
        </w:trPr>
        <w:tc>
          <w:tcPr>
            <w:tcW w:w="851" w:type="dxa"/>
            <w:tcBorders>
              <w:top w:val="single" w:sz="4" w:space="0" w:color="auto"/>
              <w:left w:val="single" w:sz="4" w:space="0" w:color="auto"/>
              <w:bottom w:val="single" w:sz="4" w:space="0" w:color="auto"/>
              <w:right w:val="nil"/>
            </w:tcBorders>
          </w:tcPr>
          <w:p w14:paraId="2273B34A" w14:textId="77777777" w:rsidR="00E97958" w:rsidRPr="00F16864" w:rsidRDefault="00E97958" w:rsidP="00703306">
            <w:pPr>
              <w:spacing w:after="0" w:line="240" w:lineRule="auto"/>
              <w:jc w:val="center"/>
              <w:rPr>
                <w:rFonts w:ascii="Arial" w:eastAsia="Times New Roman" w:hAnsi="Arial" w:cs="Arial"/>
                <w:b/>
              </w:rPr>
            </w:pPr>
          </w:p>
        </w:tc>
        <w:tc>
          <w:tcPr>
            <w:tcW w:w="4819" w:type="dxa"/>
            <w:tcBorders>
              <w:top w:val="single" w:sz="4" w:space="0" w:color="auto"/>
              <w:left w:val="nil"/>
              <w:bottom w:val="single" w:sz="4" w:space="0" w:color="auto"/>
              <w:right w:val="single" w:sz="4" w:space="0" w:color="auto"/>
            </w:tcBorders>
          </w:tcPr>
          <w:p w14:paraId="4BB1D7F4" w14:textId="77777777" w:rsidR="00E97958" w:rsidRPr="00F16864" w:rsidRDefault="00E97958" w:rsidP="00703306">
            <w:pPr>
              <w:spacing w:after="0" w:line="240" w:lineRule="auto"/>
              <w:jc w:val="center"/>
              <w:rPr>
                <w:rFonts w:ascii="Arial" w:eastAsia="Times New Roman" w:hAnsi="Arial" w:cs="Arial"/>
              </w:rPr>
            </w:pPr>
          </w:p>
        </w:tc>
        <w:tc>
          <w:tcPr>
            <w:tcW w:w="1418" w:type="dxa"/>
            <w:tcBorders>
              <w:top w:val="single" w:sz="4" w:space="0" w:color="auto"/>
              <w:left w:val="single" w:sz="4" w:space="0" w:color="auto"/>
              <w:bottom w:val="single" w:sz="4" w:space="0" w:color="auto"/>
              <w:right w:val="single" w:sz="4" w:space="0" w:color="auto"/>
            </w:tcBorders>
          </w:tcPr>
          <w:p w14:paraId="00B68838" w14:textId="77777777" w:rsidR="00E97958" w:rsidRPr="00F16864" w:rsidRDefault="00E97958" w:rsidP="00703306">
            <w:pPr>
              <w:spacing w:after="0" w:line="240" w:lineRule="auto"/>
              <w:jc w:val="center"/>
              <w:rPr>
                <w:rFonts w:ascii="Arial" w:eastAsia="Times New Roman" w:hAnsi="Arial" w:cs="Arial"/>
                <w:b/>
                <w:color w:val="EE0000"/>
              </w:rPr>
            </w:pPr>
            <w:r w:rsidRPr="00F16864">
              <w:rPr>
                <w:rFonts w:ascii="Arial" w:eastAsia="Times New Roman" w:hAnsi="Arial" w:cs="Arial"/>
                <w:b/>
                <w:color w:val="EE0000"/>
              </w:rPr>
              <w:t>TOTAL</w:t>
            </w:r>
          </w:p>
        </w:tc>
        <w:tc>
          <w:tcPr>
            <w:tcW w:w="709" w:type="dxa"/>
            <w:tcBorders>
              <w:top w:val="single" w:sz="4" w:space="0" w:color="auto"/>
              <w:left w:val="single" w:sz="4" w:space="0" w:color="auto"/>
              <w:bottom w:val="single" w:sz="4" w:space="0" w:color="auto"/>
              <w:right w:val="single" w:sz="4" w:space="0" w:color="auto"/>
            </w:tcBorders>
          </w:tcPr>
          <w:p w14:paraId="75947C98" w14:textId="195BE36A" w:rsidR="00E97958" w:rsidRPr="00F16864" w:rsidRDefault="009A1B45" w:rsidP="00703306">
            <w:pPr>
              <w:spacing w:after="0" w:line="240" w:lineRule="auto"/>
              <w:jc w:val="center"/>
              <w:rPr>
                <w:rFonts w:ascii="Arial" w:eastAsia="Times New Roman" w:hAnsi="Arial" w:cs="Arial"/>
                <w:b/>
                <w:color w:val="EE0000"/>
              </w:rPr>
            </w:pPr>
            <w:r w:rsidRPr="00F16864">
              <w:rPr>
                <w:rFonts w:ascii="Arial" w:eastAsia="Times New Roman" w:hAnsi="Arial" w:cs="Arial"/>
                <w:b/>
                <w:color w:val="EE0000"/>
              </w:rPr>
              <w:t>=</w:t>
            </w:r>
          </w:p>
        </w:tc>
        <w:tc>
          <w:tcPr>
            <w:tcW w:w="1988" w:type="dxa"/>
            <w:tcBorders>
              <w:top w:val="single" w:sz="4" w:space="0" w:color="auto"/>
              <w:left w:val="single" w:sz="4" w:space="0" w:color="auto"/>
              <w:bottom w:val="single" w:sz="4" w:space="0" w:color="auto"/>
              <w:right w:val="single" w:sz="4" w:space="0" w:color="auto"/>
            </w:tcBorders>
          </w:tcPr>
          <w:p w14:paraId="5C7CD286" w14:textId="0D575C6A" w:rsidR="00E97958" w:rsidRPr="00F16864" w:rsidRDefault="009A1B45" w:rsidP="00703306">
            <w:pPr>
              <w:spacing w:after="0" w:line="240" w:lineRule="auto"/>
              <w:jc w:val="center"/>
              <w:rPr>
                <w:rFonts w:ascii="Arial" w:eastAsia="Times New Roman" w:hAnsi="Arial" w:cs="Arial"/>
                <w:b/>
                <w:color w:val="EE0000"/>
              </w:rPr>
            </w:pPr>
            <w:r w:rsidRPr="00F16864">
              <w:rPr>
                <w:rFonts w:ascii="Arial" w:eastAsia="Times New Roman" w:hAnsi="Arial" w:cs="Arial"/>
                <w:b/>
                <w:color w:val="EE0000"/>
              </w:rPr>
              <w:t xml:space="preserve">R </w:t>
            </w:r>
            <w:r w:rsidR="0002169F" w:rsidRPr="00F16864">
              <w:rPr>
                <w:rFonts w:ascii="Arial" w:eastAsia="Times New Roman" w:hAnsi="Arial" w:cs="Arial"/>
                <w:b/>
                <w:color w:val="EE0000"/>
              </w:rPr>
              <w:t>115 522,16</w:t>
            </w:r>
          </w:p>
        </w:tc>
      </w:tr>
    </w:tbl>
    <w:p w14:paraId="4F4B07CD" w14:textId="77777777" w:rsidR="00022CBA" w:rsidRPr="00F16864" w:rsidRDefault="00022CBA" w:rsidP="004C4483">
      <w:pPr>
        <w:spacing w:after="0" w:line="240" w:lineRule="auto"/>
        <w:jc w:val="both"/>
        <w:rPr>
          <w:rFonts w:ascii="Arial" w:eastAsia="Times New Roman" w:hAnsi="Arial" w:cs="Arial"/>
          <w:b/>
          <w:u w:val="single"/>
        </w:rPr>
      </w:pPr>
    </w:p>
    <w:p w14:paraId="29016D64" w14:textId="77777777" w:rsidR="00EF1BE5" w:rsidRPr="00F16864" w:rsidRDefault="00EF1BE5" w:rsidP="004C4483">
      <w:pPr>
        <w:pStyle w:val="ListParagraph"/>
        <w:numPr>
          <w:ilvl w:val="0"/>
          <w:numId w:val="2"/>
        </w:numPr>
        <w:spacing w:after="0" w:line="240" w:lineRule="auto"/>
        <w:jc w:val="both"/>
        <w:rPr>
          <w:rFonts w:ascii="Arial" w:eastAsia="Times New Roman" w:hAnsi="Arial" w:cs="Arial"/>
          <w:b/>
          <w:u w:val="single"/>
        </w:rPr>
      </w:pPr>
      <w:r w:rsidRPr="00F16864">
        <w:rPr>
          <w:rFonts w:ascii="Arial" w:eastAsia="Times New Roman" w:hAnsi="Arial" w:cs="Arial"/>
          <w:b/>
          <w:u w:val="single"/>
        </w:rPr>
        <w:t>EXCLUTIONS:</w:t>
      </w:r>
    </w:p>
    <w:p w14:paraId="4889E3D1" w14:textId="77777777" w:rsidR="00EF1BE5" w:rsidRPr="00F16864" w:rsidRDefault="00EF1BE5" w:rsidP="004C4483">
      <w:pPr>
        <w:spacing w:after="0" w:line="240" w:lineRule="auto"/>
        <w:jc w:val="both"/>
        <w:rPr>
          <w:rFonts w:ascii="Arial" w:eastAsia="Times New Roman" w:hAnsi="Arial" w:cs="Arial"/>
          <w:b/>
          <w:u w:val="single"/>
        </w:rPr>
      </w:pPr>
    </w:p>
    <w:p w14:paraId="4BCC09D0" w14:textId="4DF54D47" w:rsidR="000E0C25" w:rsidRPr="00F16864" w:rsidRDefault="000E0C25"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Bonds, retentions and penalties.</w:t>
      </w:r>
    </w:p>
    <w:p w14:paraId="4BCC09D2" w14:textId="2EE91253" w:rsidR="000E0C25" w:rsidRPr="00F16864" w:rsidRDefault="000E0C25"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VAT and taxes of any kind.</w:t>
      </w:r>
    </w:p>
    <w:p w14:paraId="2C3BA145" w14:textId="62B3FC5B" w:rsidR="003468DA" w:rsidRPr="00F16864" w:rsidRDefault="000E0C25"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All items not specifically included in the scope of supply.</w:t>
      </w:r>
    </w:p>
    <w:p w14:paraId="2E63E58F" w14:textId="1C1BEFF7" w:rsidR="005643CE" w:rsidRPr="00F16864" w:rsidRDefault="00607351"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Third party inspection.</w:t>
      </w:r>
    </w:p>
    <w:p w14:paraId="5B1A73E4" w14:textId="71AE184E" w:rsidR="00EB690C" w:rsidRPr="00F16864" w:rsidRDefault="00EB431D"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Installation and commissioning.</w:t>
      </w:r>
    </w:p>
    <w:p w14:paraId="6D445976" w14:textId="3B033201" w:rsidR="00884BE7" w:rsidRPr="00F16864" w:rsidRDefault="00884BE7" w:rsidP="00E97F22">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r w:rsidRPr="00F16864">
        <w:rPr>
          <w:rFonts w:ascii="Arial" w:eastAsia="Times New Roman" w:hAnsi="Arial" w:cs="Arial"/>
        </w:rPr>
        <w:t>Deli</w:t>
      </w:r>
      <w:r w:rsidR="00002324" w:rsidRPr="00F16864">
        <w:rPr>
          <w:rFonts w:ascii="Arial" w:eastAsia="Times New Roman" w:hAnsi="Arial" w:cs="Arial"/>
        </w:rPr>
        <w:t>very.</w:t>
      </w:r>
    </w:p>
    <w:p w14:paraId="30E576A1" w14:textId="77777777" w:rsidR="007526EA" w:rsidRPr="00F16864" w:rsidRDefault="007526EA" w:rsidP="00F82CE8">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rPr>
      </w:pPr>
    </w:p>
    <w:p w14:paraId="4BCC09D8" w14:textId="5F39132F" w:rsidR="000E0C25" w:rsidRPr="00F16864" w:rsidRDefault="008B12AF" w:rsidP="00780EB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u w:val="single"/>
        </w:rPr>
      </w:pPr>
      <w:r w:rsidRPr="00F16864">
        <w:rPr>
          <w:rFonts w:ascii="Arial" w:eastAsia="Times New Roman" w:hAnsi="Arial" w:cs="Arial"/>
          <w:b/>
          <w:u w:val="single"/>
        </w:rPr>
        <w:t>D</w:t>
      </w:r>
      <w:r w:rsidR="00B02F08" w:rsidRPr="00F16864">
        <w:rPr>
          <w:rFonts w:ascii="Arial" w:eastAsia="Times New Roman" w:hAnsi="Arial" w:cs="Arial"/>
          <w:b/>
          <w:u w:val="single"/>
        </w:rPr>
        <w:t>ELIVERY</w:t>
      </w:r>
      <w:r w:rsidRPr="00F16864">
        <w:rPr>
          <w:rFonts w:ascii="Arial" w:eastAsia="Times New Roman" w:hAnsi="Arial" w:cs="Arial"/>
          <w:b/>
          <w:u w:val="single"/>
        </w:rPr>
        <w:t xml:space="preserve"> </w:t>
      </w:r>
      <w:r w:rsidR="00B02F08" w:rsidRPr="00F16864">
        <w:rPr>
          <w:rFonts w:ascii="Arial" w:eastAsia="Times New Roman" w:hAnsi="Arial" w:cs="Arial"/>
          <w:b/>
          <w:u w:val="single"/>
        </w:rPr>
        <w:t>AND</w:t>
      </w:r>
      <w:r w:rsidRPr="00F16864">
        <w:rPr>
          <w:rFonts w:ascii="Arial" w:eastAsia="Times New Roman" w:hAnsi="Arial" w:cs="Arial"/>
          <w:b/>
          <w:u w:val="single"/>
        </w:rPr>
        <w:t xml:space="preserve"> </w:t>
      </w:r>
      <w:r w:rsidR="00B02F08" w:rsidRPr="00F16864">
        <w:rPr>
          <w:rFonts w:ascii="Arial" w:eastAsia="Times New Roman" w:hAnsi="Arial" w:cs="Arial"/>
          <w:b/>
          <w:u w:val="single"/>
        </w:rPr>
        <w:t>DURATIONS:</w:t>
      </w:r>
      <w:r w:rsidRPr="00F16864">
        <w:rPr>
          <w:rFonts w:ascii="Arial" w:eastAsia="Times New Roman" w:hAnsi="Arial" w:cs="Arial"/>
          <w:b/>
          <w:u w:val="single"/>
        </w:rPr>
        <w:t xml:space="preserve"> </w:t>
      </w:r>
    </w:p>
    <w:p w14:paraId="4FAA5D43" w14:textId="77777777" w:rsidR="00733203" w:rsidRPr="00F16864" w:rsidRDefault="00733203" w:rsidP="003560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ind w:left="0"/>
        <w:jc w:val="both"/>
        <w:rPr>
          <w:rFonts w:ascii="Arial" w:eastAsia="Times New Roman" w:hAnsi="Arial" w:cs="Arial"/>
          <w:b/>
          <w:u w:val="single"/>
        </w:rPr>
      </w:pPr>
    </w:p>
    <w:p w14:paraId="739EC139" w14:textId="406B2D39" w:rsidR="003560A2" w:rsidRPr="00F16864" w:rsidRDefault="003560A2" w:rsidP="00E97F22">
      <w:pPr>
        <w:pStyle w:val="ListParagraph"/>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ind w:left="720"/>
        <w:rPr>
          <w:rFonts w:ascii="Arial" w:eastAsia="Times New Roman" w:hAnsi="Arial" w:cs="Arial"/>
        </w:rPr>
      </w:pPr>
      <w:r w:rsidRPr="00F16864">
        <w:rPr>
          <w:rFonts w:ascii="Arial" w:eastAsia="Times New Roman" w:hAnsi="Arial" w:cs="Arial"/>
        </w:rPr>
        <w:t xml:space="preserve">Durations </w:t>
      </w:r>
      <w:r w:rsidR="008B00DE" w:rsidRPr="00F16864">
        <w:rPr>
          <w:rFonts w:ascii="Arial" w:eastAsia="Times New Roman" w:hAnsi="Arial" w:cs="Arial"/>
        </w:rPr>
        <w:t>4</w:t>
      </w:r>
      <w:r w:rsidRPr="00F16864">
        <w:rPr>
          <w:rFonts w:ascii="Arial" w:eastAsia="Times New Roman" w:hAnsi="Arial" w:cs="Arial"/>
        </w:rPr>
        <w:t xml:space="preserve"> </w:t>
      </w:r>
      <w:r w:rsidR="00022CBA" w:rsidRPr="00F16864">
        <w:rPr>
          <w:rFonts w:ascii="Arial" w:eastAsia="Times New Roman" w:hAnsi="Arial" w:cs="Arial"/>
        </w:rPr>
        <w:t>–</w:t>
      </w:r>
      <w:r w:rsidRPr="00F16864">
        <w:rPr>
          <w:rFonts w:ascii="Arial" w:eastAsia="Times New Roman" w:hAnsi="Arial" w:cs="Arial"/>
        </w:rPr>
        <w:t xml:space="preserve"> </w:t>
      </w:r>
      <w:r w:rsidR="008B00DE" w:rsidRPr="00F16864">
        <w:rPr>
          <w:rFonts w:ascii="Arial" w:eastAsia="Times New Roman" w:hAnsi="Arial" w:cs="Arial"/>
        </w:rPr>
        <w:t>6</w:t>
      </w:r>
      <w:r w:rsidR="00022CBA" w:rsidRPr="00F16864">
        <w:rPr>
          <w:rFonts w:ascii="Arial" w:eastAsia="Times New Roman" w:hAnsi="Arial" w:cs="Arial"/>
        </w:rPr>
        <w:t xml:space="preserve"> </w:t>
      </w:r>
      <w:r w:rsidR="00C0488F" w:rsidRPr="00F16864">
        <w:rPr>
          <w:rFonts w:ascii="Arial" w:eastAsia="Times New Roman" w:hAnsi="Arial" w:cs="Arial"/>
        </w:rPr>
        <w:t>w</w:t>
      </w:r>
      <w:r w:rsidRPr="00F16864">
        <w:rPr>
          <w:rFonts w:ascii="Arial" w:eastAsia="Times New Roman" w:hAnsi="Arial" w:cs="Arial"/>
        </w:rPr>
        <w:t xml:space="preserve">orking </w:t>
      </w:r>
      <w:r w:rsidR="00C0488F" w:rsidRPr="00F16864">
        <w:rPr>
          <w:rFonts w:ascii="Arial" w:eastAsia="Times New Roman" w:hAnsi="Arial" w:cs="Arial"/>
        </w:rPr>
        <w:t>w</w:t>
      </w:r>
      <w:r w:rsidRPr="00F16864">
        <w:rPr>
          <w:rFonts w:ascii="Arial" w:eastAsia="Times New Roman" w:hAnsi="Arial" w:cs="Arial"/>
        </w:rPr>
        <w:t>eeks</w:t>
      </w:r>
      <w:r w:rsidR="00C0488F" w:rsidRPr="00F16864">
        <w:rPr>
          <w:rFonts w:ascii="Arial" w:eastAsia="Times New Roman" w:hAnsi="Arial" w:cs="Arial"/>
        </w:rPr>
        <w:t xml:space="preserve"> depending on long lead items</w:t>
      </w:r>
      <w:r w:rsidRPr="00F16864">
        <w:rPr>
          <w:rFonts w:ascii="Arial" w:eastAsia="Times New Roman" w:hAnsi="Arial" w:cs="Arial"/>
        </w:rPr>
        <w:t xml:space="preserve"> </w:t>
      </w:r>
    </w:p>
    <w:p w14:paraId="6217AA01" w14:textId="295DF5D8" w:rsidR="006E5CEB" w:rsidRPr="00F16864" w:rsidRDefault="003560A2" w:rsidP="008B00DE">
      <w:pPr>
        <w:pStyle w:val="ListParagraph"/>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ind w:left="720"/>
        <w:rPr>
          <w:rFonts w:ascii="Arial" w:eastAsia="Times New Roman" w:hAnsi="Arial" w:cs="Arial"/>
        </w:rPr>
      </w:pPr>
      <w:r w:rsidRPr="00F16864">
        <w:rPr>
          <w:rFonts w:ascii="Arial" w:eastAsia="Times New Roman" w:hAnsi="Arial" w:cs="Arial"/>
        </w:rPr>
        <w:t xml:space="preserve">Delivery </w:t>
      </w:r>
      <w:r w:rsidR="00030FB2" w:rsidRPr="00F16864">
        <w:rPr>
          <w:rFonts w:ascii="Arial" w:eastAsia="Times New Roman" w:hAnsi="Arial" w:cs="Arial"/>
        </w:rPr>
        <w:t xml:space="preserve">available at </w:t>
      </w:r>
      <w:r w:rsidR="00D878DA" w:rsidRPr="00F16864">
        <w:rPr>
          <w:rFonts w:ascii="Arial" w:eastAsia="Times New Roman" w:hAnsi="Arial" w:cs="Arial"/>
        </w:rPr>
        <w:t>an</w:t>
      </w:r>
      <w:r w:rsidR="00030FB2" w:rsidRPr="00F16864">
        <w:rPr>
          <w:rFonts w:ascii="Arial" w:eastAsia="Times New Roman" w:hAnsi="Arial" w:cs="Arial"/>
        </w:rPr>
        <w:t xml:space="preserve"> additional cost.</w:t>
      </w:r>
    </w:p>
    <w:p w14:paraId="4FBC7413" w14:textId="77777777" w:rsidR="008B00DE" w:rsidRPr="00F16864" w:rsidRDefault="008B00DE" w:rsidP="008B00DE">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rPr>
          <w:rFonts w:ascii="Arial" w:eastAsia="Times New Roman" w:hAnsi="Arial" w:cs="Arial"/>
        </w:rPr>
      </w:pPr>
    </w:p>
    <w:p w14:paraId="4BCC09DC" w14:textId="2BA1E65D" w:rsidR="000E0C25" w:rsidRPr="00F16864" w:rsidRDefault="000E0C25" w:rsidP="00780EB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rPr>
      </w:pPr>
      <w:r w:rsidRPr="00F16864">
        <w:rPr>
          <w:rFonts w:ascii="Arial" w:eastAsia="Times New Roman" w:hAnsi="Arial" w:cs="Arial"/>
          <w:b/>
          <w:u w:val="single"/>
        </w:rPr>
        <w:t>PRICE AND VALIDITY</w:t>
      </w:r>
      <w:r w:rsidR="00B02F08" w:rsidRPr="00F16864">
        <w:rPr>
          <w:rFonts w:ascii="Arial" w:eastAsia="Times New Roman" w:hAnsi="Arial" w:cs="Arial"/>
          <w:b/>
          <w:u w:val="single"/>
        </w:rPr>
        <w:t>:</w:t>
      </w:r>
    </w:p>
    <w:p w14:paraId="7D6A5873" w14:textId="77777777" w:rsidR="00395E05" w:rsidRPr="00F16864" w:rsidRDefault="00395E05" w:rsidP="003560A2">
      <w:pPr>
        <w:spacing w:after="0" w:line="240" w:lineRule="auto"/>
        <w:jc w:val="both"/>
        <w:rPr>
          <w:rFonts w:ascii="Arial" w:eastAsia="Times New Roman" w:hAnsi="Arial" w:cs="Arial"/>
          <w:b/>
          <w:sz w:val="24"/>
          <w:szCs w:val="24"/>
        </w:rPr>
      </w:pPr>
    </w:p>
    <w:p w14:paraId="602776D6" w14:textId="77777777" w:rsidR="0057674E" w:rsidRPr="00F16864" w:rsidRDefault="0057674E" w:rsidP="0057674E">
      <w:pPr>
        <w:spacing w:after="0" w:line="240" w:lineRule="auto"/>
        <w:ind w:left="360"/>
        <w:jc w:val="both"/>
        <w:rPr>
          <w:rFonts w:ascii="Arial" w:eastAsia="Times New Roman" w:hAnsi="Arial" w:cs="Arial"/>
          <w:bCs/>
        </w:rPr>
      </w:pPr>
      <w:r w:rsidRPr="00F16864">
        <w:rPr>
          <w:rFonts w:ascii="Arial" w:eastAsia="Times New Roman" w:hAnsi="Arial" w:cs="Arial"/>
          <w:bCs/>
        </w:rPr>
        <w:t>All prices quoted are exclusive of VAT. Payment terms are subject to negotiation and will be agreed upon at the time of placing the order.</w:t>
      </w:r>
    </w:p>
    <w:p w14:paraId="162C6332" w14:textId="77777777" w:rsidR="00D83821" w:rsidRPr="00F16864" w:rsidRDefault="00D83821" w:rsidP="00884BE7">
      <w:pPr>
        <w:spacing w:after="0" w:line="240" w:lineRule="auto"/>
        <w:jc w:val="both"/>
        <w:rPr>
          <w:rFonts w:ascii="Arial" w:eastAsia="Times New Roman" w:hAnsi="Arial" w:cs="Arial"/>
        </w:rPr>
      </w:pPr>
    </w:p>
    <w:p w14:paraId="4BCC09E7" w14:textId="7D0F5406" w:rsidR="000E0C25" w:rsidRPr="00F16864" w:rsidRDefault="000E0C25" w:rsidP="00780EB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bCs/>
          <w:u w:val="single"/>
        </w:rPr>
      </w:pPr>
      <w:r w:rsidRPr="00F16864">
        <w:rPr>
          <w:rFonts w:ascii="Arial" w:eastAsia="Times New Roman" w:hAnsi="Arial" w:cs="Arial"/>
          <w:b/>
          <w:bCs/>
          <w:u w:val="single"/>
        </w:rPr>
        <w:t>TERMS AND CONDITIONS</w:t>
      </w:r>
      <w:r w:rsidR="00B02F08" w:rsidRPr="00F16864">
        <w:rPr>
          <w:rFonts w:ascii="Arial" w:eastAsia="Times New Roman" w:hAnsi="Arial" w:cs="Arial"/>
          <w:b/>
          <w:bCs/>
          <w:u w:val="single"/>
        </w:rPr>
        <w:t>:</w:t>
      </w:r>
    </w:p>
    <w:p w14:paraId="4BCC09E8" w14:textId="77777777" w:rsidR="000E0C25" w:rsidRPr="00F16864" w:rsidRDefault="000E0C25" w:rsidP="000E0C25">
      <w:pPr>
        <w:spacing w:after="0" w:line="240" w:lineRule="auto"/>
        <w:jc w:val="both"/>
        <w:rPr>
          <w:rFonts w:ascii="Arial" w:eastAsia="Times New Roman" w:hAnsi="Arial" w:cs="Arial"/>
        </w:rPr>
      </w:pPr>
    </w:p>
    <w:p w14:paraId="4BCC09EA" w14:textId="3E54B995" w:rsidR="000E0C25" w:rsidRPr="00F16864" w:rsidRDefault="000E0C25" w:rsidP="00E97F22">
      <w:pPr>
        <w:spacing w:after="0" w:line="240" w:lineRule="auto"/>
        <w:ind w:left="360"/>
        <w:jc w:val="both"/>
        <w:rPr>
          <w:rFonts w:ascii="Arial" w:eastAsia="Times New Roman" w:hAnsi="Arial" w:cs="Arial"/>
        </w:rPr>
      </w:pPr>
      <w:r w:rsidRPr="00F16864">
        <w:rPr>
          <w:rFonts w:ascii="Arial" w:eastAsia="Times New Roman" w:hAnsi="Arial" w:cs="Arial"/>
        </w:rPr>
        <w:t xml:space="preserve">Our offer and your subsequent order will be strictly based on </w:t>
      </w:r>
      <w:r w:rsidRPr="00F16864">
        <w:rPr>
          <w:rFonts w:ascii="Arial" w:eastAsia="Times New Roman" w:hAnsi="Arial" w:cs="Arial"/>
          <w:b/>
        </w:rPr>
        <w:t>Air Blow Fans (Pty) Ltd</w:t>
      </w:r>
      <w:r w:rsidRPr="00F16864">
        <w:rPr>
          <w:rFonts w:ascii="Arial" w:eastAsia="Times New Roman" w:hAnsi="Arial" w:cs="Arial"/>
        </w:rPr>
        <w:t xml:space="preserve"> Standard Terms and Conditions of Sale and Tender, a copy of which is available upon request.</w:t>
      </w:r>
    </w:p>
    <w:p w14:paraId="4BCC09EC" w14:textId="39B22593" w:rsidR="000E0C25" w:rsidRPr="00F16864" w:rsidRDefault="000E0C25" w:rsidP="000368ED">
      <w:pPr>
        <w:spacing w:after="0" w:line="240" w:lineRule="auto"/>
        <w:ind w:left="360"/>
        <w:jc w:val="both"/>
        <w:rPr>
          <w:rFonts w:ascii="Arial" w:eastAsia="Times New Roman" w:hAnsi="Arial" w:cs="Arial"/>
        </w:rPr>
      </w:pPr>
      <w:r w:rsidRPr="00F16864">
        <w:rPr>
          <w:rFonts w:ascii="Arial" w:eastAsia="Times New Roman" w:hAnsi="Arial" w:cs="Arial"/>
        </w:rPr>
        <w:lastRenderedPageBreak/>
        <w:t xml:space="preserve">These </w:t>
      </w:r>
      <w:proofErr w:type="gramStart"/>
      <w:r w:rsidRPr="00F16864">
        <w:rPr>
          <w:rFonts w:ascii="Arial" w:eastAsia="Times New Roman" w:hAnsi="Arial" w:cs="Arial"/>
        </w:rPr>
        <w:t>include, but</w:t>
      </w:r>
      <w:proofErr w:type="gramEnd"/>
      <w:r w:rsidRPr="00F16864">
        <w:rPr>
          <w:rFonts w:ascii="Arial" w:eastAsia="Times New Roman" w:hAnsi="Arial" w:cs="Arial"/>
        </w:rPr>
        <w:t xml:space="preserve"> shall not be limited to the non-acceptance of consequential damages or losses, and </w:t>
      </w:r>
      <w:proofErr w:type="gramStart"/>
      <w:r w:rsidRPr="00F16864">
        <w:rPr>
          <w:rFonts w:ascii="Arial" w:eastAsia="Times New Roman" w:hAnsi="Arial" w:cs="Arial"/>
        </w:rPr>
        <w:t>any and all</w:t>
      </w:r>
      <w:proofErr w:type="gramEnd"/>
      <w:r w:rsidRPr="00F16864">
        <w:rPr>
          <w:rFonts w:ascii="Arial" w:eastAsia="Times New Roman" w:hAnsi="Arial" w:cs="Arial"/>
        </w:rPr>
        <w:t xml:space="preserve"> liabilities on </w:t>
      </w:r>
      <w:r w:rsidRPr="00F16864">
        <w:rPr>
          <w:rFonts w:ascii="Arial" w:eastAsia="Times New Roman" w:hAnsi="Arial" w:cs="Arial"/>
          <w:b/>
        </w:rPr>
        <w:t xml:space="preserve">Air Blow Fans (Pty) Ltd </w:t>
      </w:r>
      <w:r w:rsidRPr="00F16864">
        <w:rPr>
          <w:rFonts w:ascii="Arial" w:eastAsia="Times New Roman" w:hAnsi="Arial" w:cs="Arial"/>
        </w:rPr>
        <w:t>shall be capped at 10% of our contract value.</w:t>
      </w:r>
    </w:p>
    <w:p w14:paraId="4BCC09EE" w14:textId="00091803" w:rsidR="003C1A31" w:rsidRPr="00F16864" w:rsidRDefault="000E0C25" w:rsidP="00E97F22">
      <w:pPr>
        <w:tabs>
          <w:tab w:val="left" w:pos="567"/>
        </w:tabs>
        <w:spacing w:after="0" w:line="240" w:lineRule="auto"/>
        <w:ind w:left="360"/>
        <w:jc w:val="both"/>
        <w:rPr>
          <w:rFonts w:ascii="Arial" w:eastAsia="Times New Roman" w:hAnsi="Arial" w:cs="Arial"/>
        </w:rPr>
      </w:pPr>
      <w:r w:rsidRPr="00F16864">
        <w:rPr>
          <w:rFonts w:ascii="Arial" w:eastAsia="Times New Roman" w:hAnsi="Arial" w:cs="Arial"/>
        </w:rPr>
        <w:t>However, should the above Terms and Conditions not meet with your approval, we confirm our willingness to negotiate a mutually agreed set of Terms and Conditions which will be required to be in writing and approved by both parties.</w:t>
      </w:r>
    </w:p>
    <w:p w14:paraId="3FAB23E8" w14:textId="77777777" w:rsidR="00A656D9" w:rsidRPr="00F16864" w:rsidRDefault="00A656D9" w:rsidP="000E0C25">
      <w:pPr>
        <w:spacing w:after="0" w:line="240" w:lineRule="auto"/>
        <w:jc w:val="both"/>
        <w:rPr>
          <w:rFonts w:ascii="Arial" w:eastAsia="Times New Roman" w:hAnsi="Arial" w:cs="Arial"/>
        </w:rPr>
      </w:pPr>
    </w:p>
    <w:p w14:paraId="4BCC09F0" w14:textId="50176D01" w:rsidR="000E0C25" w:rsidRPr="00F16864" w:rsidRDefault="000E0C25" w:rsidP="00780EB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u w:val="single"/>
        </w:rPr>
      </w:pPr>
      <w:r w:rsidRPr="00F16864">
        <w:rPr>
          <w:rFonts w:ascii="Arial" w:eastAsia="Times New Roman" w:hAnsi="Arial" w:cs="Arial"/>
          <w:b/>
          <w:u w:val="single"/>
        </w:rPr>
        <w:t>STANDARD WARRANTEE</w:t>
      </w:r>
      <w:r w:rsidR="00B02F08" w:rsidRPr="00F16864">
        <w:rPr>
          <w:rFonts w:ascii="Arial" w:eastAsia="Times New Roman" w:hAnsi="Arial" w:cs="Arial"/>
          <w:b/>
          <w:u w:val="single"/>
        </w:rPr>
        <w:t>:</w:t>
      </w:r>
    </w:p>
    <w:p w14:paraId="4BCC09F1" w14:textId="77777777" w:rsidR="000E0C25" w:rsidRPr="00F16864" w:rsidRDefault="000E0C25" w:rsidP="000E0C25">
      <w:pPr>
        <w:spacing w:after="0" w:line="240" w:lineRule="auto"/>
        <w:jc w:val="both"/>
        <w:rPr>
          <w:rFonts w:ascii="Arial" w:eastAsia="Times New Roman" w:hAnsi="Arial" w:cs="Arial"/>
        </w:rPr>
      </w:pPr>
    </w:p>
    <w:p w14:paraId="4BCC09F2" w14:textId="77777777" w:rsidR="000E0C25" w:rsidRPr="00F16864" w:rsidRDefault="000E0C25" w:rsidP="00E97F22">
      <w:pPr>
        <w:spacing w:after="0" w:line="240" w:lineRule="auto"/>
        <w:ind w:left="360"/>
        <w:jc w:val="both"/>
        <w:rPr>
          <w:rFonts w:ascii="Arial" w:eastAsia="Times New Roman" w:hAnsi="Arial" w:cs="Arial"/>
        </w:rPr>
      </w:pPr>
      <w:r w:rsidRPr="00F16864">
        <w:rPr>
          <w:rFonts w:ascii="Arial" w:eastAsia="Times New Roman" w:hAnsi="Arial" w:cs="Arial"/>
        </w:rPr>
        <w:t xml:space="preserve">Our equipment carries a warrantee period of 18 months from the date of delivery or 12 months from the date of installation, whichever takes place first, at which point any and </w:t>
      </w:r>
    </w:p>
    <w:p w14:paraId="4BCC09F3" w14:textId="77777777" w:rsidR="000E0C25" w:rsidRPr="00F16864" w:rsidRDefault="000E0C25" w:rsidP="00E97F22">
      <w:pPr>
        <w:spacing w:after="0" w:line="240" w:lineRule="auto"/>
        <w:ind w:left="360"/>
        <w:jc w:val="both"/>
        <w:rPr>
          <w:rFonts w:ascii="Arial" w:eastAsia="Times New Roman" w:hAnsi="Arial" w:cs="Arial"/>
        </w:rPr>
      </w:pPr>
    </w:p>
    <w:p w14:paraId="4BCC09F4" w14:textId="7288E29E" w:rsidR="000E0C25" w:rsidRPr="00F16864" w:rsidRDefault="000E0C25" w:rsidP="00E97F22">
      <w:pPr>
        <w:spacing w:after="0" w:line="240" w:lineRule="auto"/>
        <w:ind w:left="360"/>
        <w:jc w:val="both"/>
        <w:rPr>
          <w:rFonts w:ascii="Arial" w:eastAsia="Times New Roman" w:hAnsi="Arial" w:cs="Arial"/>
        </w:rPr>
      </w:pPr>
      <w:r w:rsidRPr="00F16864">
        <w:rPr>
          <w:rFonts w:ascii="Arial" w:eastAsia="Times New Roman" w:hAnsi="Arial" w:cs="Arial"/>
        </w:rPr>
        <w:t xml:space="preserve">all liabilities on </w:t>
      </w:r>
      <w:r w:rsidRPr="00F16864">
        <w:rPr>
          <w:rFonts w:ascii="Arial" w:eastAsia="Times New Roman" w:hAnsi="Arial" w:cs="Arial"/>
          <w:b/>
        </w:rPr>
        <w:t>Air Blow Fans (Pty) Ltd</w:t>
      </w:r>
      <w:r w:rsidRPr="00F16864">
        <w:rPr>
          <w:rFonts w:ascii="Arial" w:eastAsia="Times New Roman" w:hAnsi="Arial" w:cs="Arial"/>
        </w:rPr>
        <w:t xml:space="preserve"> and all its appointed sub-suppliers shall end. Should the </w:t>
      </w:r>
      <w:r w:rsidR="003B0C26" w:rsidRPr="00F16864">
        <w:rPr>
          <w:rFonts w:ascii="Arial" w:eastAsia="Times New Roman" w:hAnsi="Arial" w:cs="Arial"/>
        </w:rPr>
        <w:t>18-month</w:t>
      </w:r>
      <w:r w:rsidRPr="00F16864">
        <w:rPr>
          <w:rFonts w:ascii="Arial" w:eastAsia="Times New Roman" w:hAnsi="Arial" w:cs="Arial"/>
        </w:rPr>
        <w:t xml:space="preserve"> period become a factor for any warrantee claims, written proof of the fan installation date would need to be furnished to </w:t>
      </w:r>
      <w:r w:rsidRPr="00F16864">
        <w:rPr>
          <w:rFonts w:ascii="Arial" w:eastAsia="Times New Roman" w:hAnsi="Arial" w:cs="Arial"/>
          <w:b/>
        </w:rPr>
        <w:t>Air Blow Fans (Pty) Ltd</w:t>
      </w:r>
      <w:r w:rsidRPr="00F16864">
        <w:rPr>
          <w:rFonts w:ascii="Arial" w:eastAsia="Times New Roman" w:hAnsi="Arial" w:cs="Arial"/>
        </w:rPr>
        <w:t>?</w:t>
      </w:r>
    </w:p>
    <w:p w14:paraId="4BCC09F5" w14:textId="77777777" w:rsidR="000E0C25" w:rsidRPr="00F16864" w:rsidRDefault="000E0C25" w:rsidP="00E97F22">
      <w:pPr>
        <w:spacing w:after="0" w:line="240" w:lineRule="auto"/>
        <w:jc w:val="both"/>
        <w:rPr>
          <w:rFonts w:ascii="Arial" w:eastAsia="Times New Roman" w:hAnsi="Arial" w:cs="Arial"/>
        </w:rPr>
      </w:pPr>
    </w:p>
    <w:p w14:paraId="2590FBB5" w14:textId="7C994135" w:rsidR="00EC18E3" w:rsidRPr="00F16864" w:rsidRDefault="000E0C25" w:rsidP="00E97F22">
      <w:pPr>
        <w:spacing w:after="0" w:line="240" w:lineRule="auto"/>
        <w:ind w:left="360"/>
        <w:jc w:val="both"/>
        <w:rPr>
          <w:rFonts w:ascii="Arial" w:eastAsia="Times New Roman" w:hAnsi="Arial" w:cs="Arial"/>
        </w:rPr>
      </w:pPr>
      <w:r w:rsidRPr="00F16864">
        <w:rPr>
          <w:rFonts w:ascii="Arial" w:eastAsia="Times New Roman" w:hAnsi="Arial" w:cs="Arial"/>
        </w:rPr>
        <w:t xml:space="preserve">Our warrantee does not cover normal wear and tear caused through everyday operation and/or corrosive and erosive operating plant conditions. Furthermore, </w:t>
      </w:r>
      <w:r w:rsidRPr="00F16864">
        <w:rPr>
          <w:rFonts w:ascii="Arial" w:eastAsia="Times New Roman" w:hAnsi="Arial" w:cs="Arial"/>
          <w:b/>
        </w:rPr>
        <w:t>Air Blow Fans (Pty) Ltd</w:t>
      </w:r>
      <w:r w:rsidRPr="00F16864">
        <w:rPr>
          <w:rFonts w:ascii="Arial" w:eastAsia="Times New Roman" w:hAnsi="Arial" w:cs="Arial"/>
        </w:rPr>
        <w:t xml:space="preserve"> cannot be held responsible for fan equipment failure that is not correctly maintained, installed, commissioned, protected and operated according to </w:t>
      </w:r>
      <w:r w:rsidRPr="00F16864">
        <w:rPr>
          <w:rFonts w:ascii="Arial" w:eastAsia="Times New Roman" w:hAnsi="Arial" w:cs="Arial"/>
          <w:b/>
        </w:rPr>
        <w:t>Air Blow Fans (Pty) Ltd</w:t>
      </w:r>
      <w:r w:rsidRPr="00F16864">
        <w:rPr>
          <w:rFonts w:ascii="Arial" w:eastAsia="Times New Roman" w:hAnsi="Arial" w:cs="Arial"/>
        </w:rPr>
        <w:t xml:space="preserve"> recommendations and sound engineering standards and practices.</w:t>
      </w:r>
    </w:p>
    <w:p w14:paraId="5817623C" w14:textId="77777777" w:rsidR="00C0488F" w:rsidRPr="00F16864" w:rsidRDefault="00C0488F" w:rsidP="006D31C7">
      <w:pPr>
        <w:spacing w:after="0" w:line="240" w:lineRule="auto"/>
        <w:jc w:val="both"/>
        <w:rPr>
          <w:rFonts w:ascii="Arial" w:eastAsia="Times New Roman" w:hAnsi="Arial" w:cs="Arial"/>
        </w:rPr>
      </w:pPr>
    </w:p>
    <w:p w14:paraId="4BCC0A06" w14:textId="2DBD9EE6" w:rsidR="000E0C25" w:rsidRPr="00F16864" w:rsidRDefault="000E0C25" w:rsidP="00780EB1">
      <w:pPr>
        <w:pStyle w:val="ListParagraph"/>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eastAsia="Times New Roman" w:hAnsi="Arial" w:cs="Arial"/>
          <w:b/>
          <w:u w:val="single"/>
        </w:rPr>
      </w:pPr>
      <w:r w:rsidRPr="00F16864">
        <w:rPr>
          <w:rFonts w:ascii="Arial" w:eastAsia="Times New Roman" w:hAnsi="Arial" w:cs="Arial"/>
          <w:b/>
          <w:u w:val="single"/>
        </w:rPr>
        <w:t>COMPLIANCE</w:t>
      </w:r>
      <w:r w:rsidR="00B02F08" w:rsidRPr="00F16864">
        <w:rPr>
          <w:rFonts w:ascii="Arial" w:eastAsia="Times New Roman" w:hAnsi="Arial" w:cs="Arial"/>
          <w:b/>
          <w:u w:val="single"/>
        </w:rPr>
        <w:t>:</w:t>
      </w:r>
    </w:p>
    <w:p w14:paraId="4BCC0A07" w14:textId="77777777" w:rsidR="000E0C25" w:rsidRPr="00F16864" w:rsidRDefault="000E0C25" w:rsidP="000E0C25">
      <w:pPr>
        <w:spacing w:after="0" w:line="240" w:lineRule="auto"/>
        <w:jc w:val="both"/>
        <w:rPr>
          <w:rFonts w:ascii="Arial" w:eastAsia="Times New Roman" w:hAnsi="Arial" w:cs="Arial"/>
          <w:b/>
          <w:u w:val="single"/>
        </w:rPr>
      </w:pPr>
    </w:p>
    <w:p w14:paraId="4BCC0A09" w14:textId="2FD4F409" w:rsidR="000E0C25" w:rsidRPr="00F16864" w:rsidRDefault="000E0C25" w:rsidP="00382339">
      <w:pPr>
        <w:spacing w:after="0" w:line="240" w:lineRule="auto"/>
        <w:ind w:left="567"/>
        <w:jc w:val="both"/>
        <w:rPr>
          <w:rFonts w:ascii="Times New Roman" w:eastAsia="Times New Roman" w:hAnsi="Times New Roman" w:cs="Arial"/>
          <w:b/>
          <w:sz w:val="28"/>
          <w:szCs w:val="28"/>
          <w:u w:val="single"/>
        </w:rPr>
      </w:pPr>
      <w:r w:rsidRPr="00F16864">
        <w:rPr>
          <w:rFonts w:ascii="Arial" w:eastAsia="Times New Roman" w:hAnsi="Arial" w:cs="Arial"/>
          <w:b/>
        </w:rPr>
        <w:t>Air Blow Fans (Pty) Ltd</w:t>
      </w:r>
      <w:r w:rsidRPr="00F16864">
        <w:rPr>
          <w:rFonts w:ascii="Arial" w:eastAsia="Times New Roman" w:hAnsi="Arial" w:cs="Arial"/>
        </w:rPr>
        <w:t xml:space="preserve"> confirm that every effort to interpret and comply with all your requirements have been met in our offer. However, should differences exist or you require changes to what we have offered, please do not hesitate to contact us for further assistance.</w:t>
      </w:r>
    </w:p>
    <w:p w14:paraId="4BCC0A0A" w14:textId="77777777" w:rsidR="000E0C25" w:rsidRPr="00F16864" w:rsidRDefault="000E0C25" w:rsidP="000E0C25">
      <w:pPr>
        <w:spacing w:after="0" w:line="240" w:lineRule="auto"/>
        <w:ind w:left="567"/>
        <w:jc w:val="both"/>
        <w:rPr>
          <w:rFonts w:ascii="Arial" w:eastAsia="Times New Roman" w:hAnsi="Arial" w:cs="Arial"/>
        </w:rPr>
      </w:pPr>
      <w:r w:rsidRPr="00F16864">
        <w:rPr>
          <w:rFonts w:ascii="Arial" w:eastAsia="Times New Roman" w:hAnsi="Arial" w:cs="Arial"/>
        </w:rPr>
        <w:t>We trust the above proposal meets with your approval. However, should you require any further assistance and or information, please do not hesitate to contact us.</w:t>
      </w:r>
    </w:p>
    <w:p w14:paraId="15FE8D5E" w14:textId="77777777" w:rsidR="00CE43DF" w:rsidRPr="00F16864" w:rsidRDefault="00CE43DF" w:rsidP="000E0C25">
      <w:pPr>
        <w:spacing w:after="0" w:line="240" w:lineRule="auto"/>
        <w:jc w:val="both"/>
        <w:rPr>
          <w:rFonts w:ascii="Arial" w:eastAsia="Times New Roman" w:hAnsi="Arial" w:cs="Arial"/>
        </w:rPr>
      </w:pPr>
    </w:p>
    <w:p w14:paraId="45288399" w14:textId="77777777" w:rsidR="0097632B" w:rsidRPr="00F16864" w:rsidRDefault="000E0C25" w:rsidP="0097632B">
      <w:pPr>
        <w:spacing w:after="0" w:line="240" w:lineRule="auto"/>
        <w:ind w:firstLine="567"/>
        <w:jc w:val="both"/>
        <w:rPr>
          <w:rFonts w:ascii="Arial" w:eastAsia="Times New Roman" w:hAnsi="Arial" w:cs="Arial"/>
          <w:b/>
        </w:rPr>
      </w:pPr>
      <w:r w:rsidRPr="00F16864">
        <w:rPr>
          <w:rFonts w:ascii="Arial" w:eastAsia="Times New Roman" w:hAnsi="Arial" w:cs="Arial"/>
          <w:b/>
        </w:rPr>
        <w:t>Best Regards,</w:t>
      </w:r>
    </w:p>
    <w:p w14:paraId="331F82AB" w14:textId="396DD245" w:rsidR="0093705B" w:rsidRPr="00F16864" w:rsidRDefault="000E0C25" w:rsidP="0097632B">
      <w:pPr>
        <w:spacing w:after="0" w:line="240" w:lineRule="auto"/>
        <w:ind w:firstLine="567"/>
        <w:jc w:val="both"/>
        <w:rPr>
          <w:rFonts w:ascii="Arial" w:eastAsia="Times New Roman" w:hAnsi="Arial" w:cs="Arial"/>
          <w:b/>
        </w:rPr>
      </w:pPr>
      <w:r w:rsidRPr="00F16864">
        <w:rPr>
          <w:rFonts w:ascii="Arial" w:eastAsia="Times New Roman" w:hAnsi="Arial" w:cs="Arial"/>
          <w:b/>
        </w:rPr>
        <w:t>_____________________</w:t>
      </w:r>
      <w:r w:rsidRPr="00F16864">
        <w:rPr>
          <w:rFonts w:ascii="Arial" w:eastAsia="Times New Roman" w:hAnsi="Arial" w:cs="Arial"/>
        </w:rPr>
        <w:tab/>
      </w:r>
      <w:r w:rsidRPr="00F16864">
        <w:rPr>
          <w:rFonts w:ascii="Arial" w:eastAsia="Times New Roman" w:hAnsi="Arial" w:cs="Arial"/>
        </w:rPr>
        <w:tab/>
      </w:r>
      <w:r w:rsidRPr="00F16864">
        <w:rPr>
          <w:rFonts w:ascii="Arial" w:eastAsia="Times New Roman" w:hAnsi="Arial" w:cs="Arial"/>
        </w:rPr>
        <w:tab/>
      </w:r>
      <w:r w:rsidRPr="00F16864">
        <w:rPr>
          <w:rFonts w:ascii="Arial" w:eastAsia="Times New Roman" w:hAnsi="Arial" w:cs="Arial"/>
          <w:b/>
          <w:u w:val="single"/>
        </w:rPr>
        <w:t xml:space="preserve">                                      </w:t>
      </w:r>
      <w:r w:rsidR="00232705" w:rsidRPr="00F16864">
        <w:t xml:space="preserve"> </w:t>
      </w:r>
    </w:p>
    <w:p w14:paraId="3322F25D" w14:textId="6DFB3742" w:rsidR="00D9494E" w:rsidRPr="00F16864" w:rsidRDefault="00AC4AA6" w:rsidP="00AC4AA6">
      <w:pPr>
        <w:rPr>
          <w:rFonts w:ascii="Arial" w:eastAsia="Times New Roman" w:hAnsi="Arial" w:cs="Arial"/>
          <w:b/>
        </w:rPr>
      </w:pPr>
      <w:r w:rsidRPr="00F16864">
        <w:rPr>
          <w:rFonts w:ascii="Arial" w:eastAsia="Times New Roman" w:hAnsi="Arial" w:cs="Arial"/>
          <w:b/>
          <w:bCs/>
        </w:rPr>
        <w:t xml:space="preserve"> </w:t>
      </w:r>
      <w:r w:rsidR="00872D2B" w:rsidRPr="00F16864">
        <w:rPr>
          <w:rFonts w:ascii="Arial" w:eastAsia="Times New Roman" w:hAnsi="Arial" w:cs="Arial"/>
          <w:b/>
          <w:bCs/>
        </w:rPr>
        <w:t xml:space="preserve">       </w:t>
      </w:r>
      <w:r w:rsidR="00E22A33" w:rsidRPr="00F16864">
        <w:rPr>
          <w:rFonts w:ascii="Arial" w:eastAsia="Times New Roman" w:hAnsi="Arial" w:cs="Arial"/>
          <w:b/>
          <w:bCs/>
        </w:rPr>
        <w:t xml:space="preserve"> </w:t>
      </w:r>
      <w:proofErr w:type="gramStart"/>
      <w:r w:rsidR="0021732D" w:rsidRPr="00F16864">
        <w:rPr>
          <w:rFonts w:ascii="Arial" w:eastAsia="Times New Roman" w:hAnsi="Arial" w:cs="Arial"/>
          <w:b/>
        </w:rPr>
        <w:t>{{</w:t>
      </w:r>
      <w:r w:rsidR="005B37D9" w:rsidRPr="00F16864">
        <w:rPr>
          <w:rFonts w:ascii="Arial" w:eastAsia="Times New Roman" w:hAnsi="Arial" w:cs="Arial"/>
          <w:b/>
        </w:rPr>
        <w:t xml:space="preserve"> </w:t>
      </w:r>
      <w:proofErr w:type="spellStart"/>
      <w:r w:rsidR="0021732D" w:rsidRPr="00F16864">
        <w:rPr>
          <w:rFonts w:ascii="Arial" w:eastAsia="Times New Roman" w:hAnsi="Arial" w:cs="Arial"/>
          <w:b/>
        </w:rPr>
        <w:t>user</w:t>
      </w:r>
      <w:proofErr w:type="gramEnd"/>
      <w:r w:rsidR="0021732D" w:rsidRPr="00F16864">
        <w:rPr>
          <w:rFonts w:ascii="Arial" w:eastAsia="Times New Roman" w:hAnsi="Arial" w:cs="Arial"/>
          <w:b/>
        </w:rPr>
        <w:t>_</w:t>
      </w:r>
      <w:proofErr w:type="gramStart"/>
      <w:r w:rsidR="0021732D" w:rsidRPr="00F16864">
        <w:rPr>
          <w:rFonts w:ascii="Arial" w:eastAsia="Times New Roman" w:hAnsi="Arial" w:cs="Arial"/>
          <w:b/>
        </w:rPr>
        <w:t>name</w:t>
      </w:r>
      <w:proofErr w:type="spellEnd"/>
      <w:r w:rsidR="005B37D9" w:rsidRPr="00F16864">
        <w:rPr>
          <w:rFonts w:ascii="Arial" w:eastAsia="Times New Roman" w:hAnsi="Arial" w:cs="Arial"/>
          <w:b/>
        </w:rPr>
        <w:t xml:space="preserve"> </w:t>
      </w:r>
      <w:r w:rsidR="0021732D" w:rsidRPr="00F16864">
        <w:rPr>
          <w:rFonts w:ascii="Arial" w:eastAsia="Times New Roman" w:hAnsi="Arial" w:cs="Arial"/>
          <w:b/>
        </w:rPr>
        <w:t>}</w:t>
      </w:r>
      <w:proofErr w:type="gramEnd"/>
      <w:r w:rsidR="0021732D" w:rsidRPr="00F16864">
        <w:rPr>
          <w:rFonts w:ascii="Arial" w:eastAsia="Times New Roman" w:hAnsi="Arial" w:cs="Arial"/>
          <w:b/>
        </w:rPr>
        <w:t>}</w:t>
      </w:r>
    </w:p>
    <w:p w14:paraId="5EB8967A" w14:textId="2E449104" w:rsidR="00D9494E" w:rsidRPr="00F16864" w:rsidRDefault="0021732D" w:rsidP="00D9494E">
      <w:pPr>
        <w:spacing w:after="0" w:line="240" w:lineRule="auto"/>
        <w:ind w:left="567"/>
        <w:jc w:val="both"/>
        <w:rPr>
          <w:rFonts w:ascii="Arial" w:eastAsia="Times New Roman" w:hAnsi="Arial" w:cs="Arial"/>
          <w:b/>
        </w:rPr>
      </w:pPr>
      <w:proofErr w:type="gramStart"/>
      <w:r w:rsidRPr="00F16864">
        <w:rPr>
          <w:rFonts w:ascii="Arial" w:eastAsia="Times New Roman" w:hAnsi="Arial" w:cs="Arial"/>
          <w:b/>
        </w:rPr>
        <w:t>{{</w:t>
      </w:r>
      <w:r w:rsidR="005B37D9" w:rsidRPr="00F16864">
        <w:rPr>
          <w:rFonts w:ascii="Arial" w:eastAsia="Times New Roman" w:hAnsi="Arial" w:cs="Arial"/>
          <w:b/>
        </w:rPr>
        <w:t xml:space="preserve"> </w:t>
      </w:r>
      <w:proofErr w:type="spellStart"/>
      <w:r w:rsidRPr="00F16864">
        <w:rPr>
          <w:rFonts w:ascii="Arial" w:eastAsia="Times New Roman" w:hAnsi="Arial" w:cs="Arial"/>
          <w:b/>
        </w:rPr>
        <w:t>user</w:t>
      </w:r>
      <w:proofErr w:type="gramEnd"/>
      <w:r w:rsidRPr="00F16864">
        <w:rPr>
          <w:rFonts w:ascii="Arial" w:eastAsia="Times New Roman" w:hAnsi="Arial" w:cs="Arial"/>
          <w:b/>
        </w:rPr>
        <w:t>_</w:t>
      </w:r>
      <w:proofErr w:type="gramStart"/>
      <w:r w:rsidRPr="00F16864">
        <w:rPr>
          <w:rFonts w:ascii="Arial" w:eastAsia="Times New Roman" w:hAnsi="Arial" w:cs="Arial"/>
          <w:b/>
        </w:rPr>
        <w:t>position</w:t>
      </w:r>
      <w:proofErr w:type="spellEnd"/>
      <w:r w:rsidR="005B37D9" w:rsidRPr="00F16864">
        <w:rPr>
          <w:rFonts w:ascii="Arial" w:eastAsia="Times New Roman" w:hAnsi="Arial" w:cs="Arial"/>
          <w:b/>
        </w:rPr>
        <w:t xml:space="preserve"> </w:t>
      </w:r>
      <w:r w:rsidRPr="00F16864">
        <w:rPr>
          <w:rFonts w:ascii="Arial" w:eastAsia="Times New Roman" w:hAnsi="Arial" w:cs="Arial"/>
          <w:b/>
        </w:rPr>
        <w:t>}</w:t>
      </w:r>
      <w:proofErr w:type="gramEnd"/>
      <w:r w:rsidRPr="00F16864">
        <w:rPr>
          <w:rFonts w:ascii="Arial" w:eastAsia="Times New Roman" w:hAnsi="Arial" w:cs="Arial"/>
          <w:b/>
        </w:rPr>
        <w:t>}</w:t>
      </w:r>
      <w:r w:rsidR="004A6E9C" w:rsidRPr="00F16864">
        <w:rPr>
          <w:rFonts w:ascii="Arial" w:eastAsia="Times New Roman" w:hAnsi="Arial" w:cs="Arial"/>
          <w:b/>
        </w:rPr>
        <w:t xml:space="preserve"> </w:t>
      </w:r>
      <w:r w:rsidR="00D9494E" w:rsidRPr="00F16864">
        <w:rPr>
          <w:rFonts w:ascii="Arial" w:eastAsia="Times New Roman" w:hAnsi="Arial" w:cs="Arial"/>
          <w:b/>
        </w:rPr>
        <w:tab/>
      </w:r>
    </w:p>
    <w:p w14:paraId="24D7CE08" w14:textId="7D46239F" w:rsidR="00D9494E" w:rsidRPr="00F16864" w:rsidRDefault="00D9494E" w:rsidP="00AC4AA6">
      <w:pPr>
        <w:spacing w:after="0" w:line="240" w:lineRule="auto"/>
        <w:ind w:left="567"/>
        <w:jc w:val="both"/>
        <w:rPr>
          <w:rFonts w:ascii="Arial" w:eastAsia="Times New Roman" w:hAnsi="Arial" w:cs="Arial"/>
          <w:b/>
          <w:bCs/>
        </w:rPr>
      </w:pPr>
      <w:r w:rsidRPr="00F16864">
        <w:rPr>
          <w:rFonts w:ascii="Arial" w:eastAsia="Times New Roman" w:hAnsi="Arial" w:cs="Arial"/>
          <w:b/>
          <w:bCs/>
        </w:rPr>
        <w:t>Air Blow Fans (Pty) Ltd</w:t>
      </w:r>
      <w:r w:rsidRPr="00F16864">
        <w:rPr>
          <w:rFonts w:ascii="Arial" w:eastAsia="Times New Roman" w:hAnsi="Arial" w:cs="Arial"/>
          <w:b/>
          <w:bCs/>
        </w:rPr>
        <w:tab/>
      </w:r>
      <w:r w:rsidRPr="00F16864">
        <w:rPr>
          <w:rFonts w:ascii="Arial" w:eastAsia="Times New Roman" w:hAnsi="Arial" w:cs="Arial"/>
          <w:b/>
          <w:bCs/>
        </w:rPr>
        <w:tab/>
      </w:r>
      <w:r w:rsidRPr="00F16864">
        <w:rPr>
          <w:rFonts w:ascii="Arial" w:eastAsia="Times New Roman" w:hAnsi="Arial" w:cs="Arial"/>
          <w:b/>
          <w:bCs/>
        </w:rPr>
        <w:tab/>
      </w:r>
    </w:p>
    <w:p w14:paraId="0607DEDA" w14:textId="77777777" w:rsidR="00D9494E" w:rsidRPr="00F16864" w:rsidRDefault="00D9494E" w:rsidP="00D9494E">
      <w:pPr>
        <w:tabs>
          <w:tab w:val="left" w:pos="1701"/>
        </w:tabs>
        <w:spacing w:after="0" w:line="240" w:lineRule="auto"/>
        <w:ind w:left="1701" w:hanging="1134"/>
        <w:jc w:val="both"/>
        <w:rPr>
          <w:rFonts w:ascii="Arial" w:eastAsia="Times New Roman" w:hAnsi="Arial" w:cs="Arial"/>
          <w:b/>
          <w:bCs/>
        </w:rPr>
      </w:pPr>
      <w:r w:rsidRPr="00F16864">
        <w:rPr>
          <w:rFonts w:ascii="Arial" w:eastAsia="Times New Roman" w:hAnsi="Arial" w:cs="Arial"/>
          <w:b/>
          <w:bCs/>
        </w:rPr>
        <w:t>Tel No</w:t>
      </w:r>
      <w:r w:rsidRPr="00F16864">
        <w:rPr>
          <w:rFonts w:ascii="Arial" w:eastAsia="Times New Roman" w:hAnsi="Arial" w:cs="Arial"/>
          <w:b/>
          <w:bCs/>
        </w:rPr>
        <w:tab/>
      </w:r>
      <w:r w:rsidRPr="00F16864">
        <w:rPr>
          <w:rFonts w:ascii="Arial" w:eastAsia="Times New Roman" w:hAnsi="Arial" w:cs="Arial"/>
          <w:b/>
          <w:bCs/>
        </w:rPr>
        <w:tab/>
        <w:t>: +27 (0) 11 452 0726</w:t>
      </w:r>
      <w:r w:rsidRPr="00F16864">
        <w:rPr>
          <w:rFonts w:ascii="Arial" w:eastAsia="Times New Roman" w:hAnsi="Arial" w:cs="Arial"/>
          <w:b/>
          <w:bCs/>
        </w:rPr>
        <w:tab/>
      </w:r>
      <w:r w:rsidRPr="00F16864">
        <w:rPr>
          <w:rFonts w:ascii="Arial" w:eastAsia="Times New Roman" w:hAnsi="Arial" w:cs="Arial"/>
          <w:b/>
          <w:bCs/>
        </w:rPr>
        <w:tab/>
      </w:r>
    </w:p>
    <w:p w14:paraId="76FD11C8" w14:textId="0CB0F44C" w:rsidR="00D9494E" w:rsidRPr="00F16864" w:rsidRDefault="00D9494E" w:rsidP="00D9494E">
      <w:pPr>
        <w:tabs>
          <w:tab w:val="left" w:pos="1701"/>
        </w:tabs>
        <w:spacing w:after="0" w:line="240" w:lineRule="auto"/>
        <w:ind w:left="1701" w:hanging="1134"/>
        <w:jc w:val="both"/>
        <w:rPr>
          <w:rFonts w:ascii="Arial" w:eastAsia="Times New Roman" w:hAnsi="Arial" w:cs="Arial"/>
          <w:b/>
          <w:bCs/>
        </w:rPr>
      </w:pPr>
      <w:r w:rsidRPr="00F16864">
        <w:rPr>
          <w:rFonts w:ascii="Arial" w:eastAsia="Times New Roman" w:hAnsi="Arial" w:cs="Arial"/>
          <w:b/>
          <w:bCs/>
        </w:rPr>
        <w:t xml:space="preserve">Mobile </w:t>
      </w:r>
      <w:proofErr w:type="gramStart"/>
      <w:r w:rsidRPr="00F16864">
        <w:rPr>
          <w:rFonts w:ascii="Arial" w:eastAsia="Times New Roman" w:hAnsi="Arial" w:cs="Arial"/>
          <w:b/>
          <w:bCs/>
        </w:rPr>
        <w:t xml:space="preserve">No  </w:t>
      </w:r>
      <w:r w:rsidRPr="00F16864">
        <w:rPr>
          <w:rFonts w:ascii="Arial" w:eastAsia="Times New Roman" w:hAnsi="Arial" w:cs="Arial"/>
          <w:b/>
          <w:bCs/>
        </w:rPr>
        <w:tab/>
      </w:r>
      <w:proofErr w:type="gramEnd"/>
      <w:r w:rsidRPr="00F16864">
        <w:rPr>
          <w:rFonts w:ascii="Arial" w:eastAsia="Times New Roman" w:hAnsi="Arial" w:cs="Arial"/>
          <w:b/>
          <w:bCs/>
        </w:rPr>
        <w:t xml:space="preserve">: </w:t>
      </w:r>
      <w:proofErr w:type="gramStart"/>
      <w:r w:rsidR="0021732D" w:rsidRPr="00F16864">
        <w:rPr>
          <w:rFonts w:ascii="Arial" w:eastAsia="Times New Roman" w:hAnsi="Arial" w:cs="Arial"/>
          <w:b/>
          <w:bCs/>
        </w:rPr>
        <w:t>{{</w:t>
      </w:r>
      <w:r w:rsidR="005B37D9" w:rsidRPr="00F16864">
        <w:rPr>
          <w:rFonts w:ascii="Arial" w:eastAsia="Times New Roman" w:hAnsi="Arial" w:cs="Arial"/>
          <w:b/>
          <w:bCs/>
        </w:rPr>
        <w:t xml:space="preserve"> </w:t>
      </w:r>
      <w:proofErr w:type="spellStart"/>
      <w:r w:rsidR="0021732D" w:rsidRPr="00F16864">
        <w:rPr>
          <w:rFonts w:ascii="Arial" w:eastAsia="Times New Roman" w:hAnsi="Arial" w:cs="Arial"/>
          <w:b/>
          <w:bCs/>
        </w:rPr>
        <w:t>user</w:t>
      </w:r>
      <w:proofErr w:type="gramEnd"/>
      <w:r w:rsidR="0021732D" w:rsidRPr="00F16864">
        <w:rPr>
          <w:rFonts w:ascii="Arial" w:eastAsia="Times New Roman" w:hAnsi="Arial" w:cs="Arial"/>
          <w:b/>
          <w:bCs/>
        </w:rPr>
        <w:t>_tel_</w:t>
      </w:r>
      <w:proofErr w:type="gramStart"/>
      <w:r w:rsidR="0021732D" w:rsidRPr="00F16864">
        <w:rPr>
          <w:rFonts w:ascii="Arial" w:eastAsia="Times New Roman" w:hAnsi="Arial" w:cs="Arial"/>
          <w:b/>
          <w:bCs/>
        </w:rPr>
        <w:t>number</w:t>
      </w:r>
      <w:proofErr w:type="spellEnd"/>
      <w:r w:rsidR="005B37D9" w:rsidRPr="00F16864">
        <w:rPr>
          <w:rFonts w:ascii="Arial" w:eastAsia="Times New Roman" w:hAnsi="Arial" w:cs="Arial"/>
          <w:b/>
          <w:bCs/>
        </w:rPr>
        <w:t xml:space="preserve"> </w:t>
      </w:r>
      <w:r w:rsidR="0021732D" w:rsidRPr="00F16864">
        <w:rPr>
          <w:rFonts w:ascii="Arial" w:eastAsia="Times New Roman" w:hAnsi="Arial" w:cs="Arial"/>
          <w:b/>
          <w:bCs/>
        </w:rPr>
        <w:t>}</w:t>
      </w:r>
      <w:proofErr w:type="gramEnd"/>
      <w:r w:rsidR="0021732D" w:rsidRPr="00F16864">
        <w:rPr>
          <w:rFonts w:ascii="Arial" w:eastAsia="Times New Roman" w:hAnsi="Arial" w:cs="Arial"/>
          <w:b/>
          <w:bCs/>
        </w:rPr>
        <w:t>}</w:t>
      </w:r>
    </w:p>
    <w:p w14:paraId="1590F6CA" w14:textId="77B38CA7" w:rsidR="00D44936" w:rsidRPr="00F16864" w:rsidRDefault="00D9494E" w:rsidP="0029683B">
      <w:pPr>
        <w:tabs>
          <w:tab w:val="left" w:pos="1701"/>
        </w:tabs>
        <w:spacing w:after="0" w:line="240" w:lineRule="auto"/>
        <w:ind w:left="1701" w:hanging="1134"/>
        <w:jc w:val="both"/>
        <w:rPr>
          <w:rFonts w:ascii="Arial" w:eastAsia="Times New Roman" w:hAnsi="Arial" w:cs="Arial"/>
          <w:b/>
          <w:bCs/>
        </w:rPr>
      </w:pPr>
      <w:r w:rsidRPr="00F16864">
        <w:rPr>
          <w:rFonts w:ascii="Arial" w:eastAsia="Times New Roman" w:hAnsi="Arial" w:cs="Arial"/>
          <w:b/>
          <w:bCs/>
        </w:rPr>
        <w:t>Email</w:t>
      </w:r>
      <w:r w:rsidRPr="00F16864">
        <w:rPr>
          <w:rFonts w:ascii="Arial" w:eastAsia="Times New Roman" w:hAnsi="Arial" w:cs="Arial"/>
          <w:b/>
          <w:bCs/>
        </w:rPr>
        <w:tab/>
      </w:r>
      <w:r w:rsidRPr="00F16864">
        <w:rPr>
          <w:rFonts w:ascii="Arial" w:eastAsia="Times New Roman" w:hAnsi="Arial" w:cs="Arial"/>
          <w:b/>
          <w:bCs/>
        </w:rPr>
        <w:tab/>
        <w:t>:</w:t>
      </w:r>
      <w:r w:rsidR="002571A0">
        <w:rPr>
          <w:rFonts w:ascii="Arial" w:eastAsia="Times New Roman" w:hAnsi="Arial" w:cs="Arial"/>
          <w:b/>
          <w:bCs/>
        </w:rPr>
        <w:t xml:space="preserve"> </w:t>
      </w:r>
      <w:proofErr w:type="gramStart"/>
      <w:r w:rsidR="002571A0">
        <w:rPr>
          <w:rFonts w:ascii="Arial" w:eastAsia="Times New Roman" w:hAnsi="Arial" w:cs="Arial"/>
          <w:b/>
          <w:bCs/>
        </w:rPr>
        <w:t xml:space="preserve">{{ </w:t>
      </w:r>
      <w:proofErr w:type="spellStart"/>
      <w:r w:rsidR="002571A0">
        <w:rPr>
          <w:rFonts w:ascii="Arial" w:eastAsia="Times New Roman" w:hAnsi="Arial" w:cs="Arial"/>
          <w:b/>
          <w:bCs/>
        </w:rPr>
        <w:t>user</w:t>
      </w:r>
      <w:proofErr w:type="gramEnd"/>
      <w:r w:rsidR="002571A0">
        <w:rPr>
          <w:rFonts w:ascii="Arial" w:eastAsia="Times New Roman" w:hAnsi="Arial" w:cs="Arial"/>
          <w:b/>
          <w:bCs/>
        </w:rPr>
        <w:t>_</w:t>
      </w:r>
      <w:proofErr w:type="gramStart"/>
      <w:r w:rsidR="002571A0">
        <w:rPr>
          <w:rFonts w:ascii="Arial" w:eastAsia="Times New Roman" w:hAnsi="Arial" w:cs="Arial"/>
          <w:b/>
          <w:bCs/>
        </w:rPr>
        <w:t>email</w:t>
      </w:r>
      <w:proofErr w:type="spellEnd"/>
      <w:r w:rsidR="002571A0">
        <w:rPr>
          <w:rFonts w:ascii="Arial" w:eastAsia="Times New Roman" w:hAnsi="Arial" w:cs="Arial"/>
          <w:b/>
          <w:bCs/>
        </w:rPr>
        <w:t xml:space="preserve"> }</w:t>
      </w:r>
      <w:proofErr w:type="gramEnd"/>
      <w:r w:rsidR="002571A0">
        <w:rPr>
          <w:rFonts w:ascii="Arial" w:eastAsia="Times New Roman" w:hAnsi="Arial" w:cs="Arial"/>
          <w:b/>
          <w:bCs/>
        </w:rPr>
        <w:t>}</w:t>
      </w:r>
      <w:r w:rsidRPr="00F16864">
        <w:rPr>
          <w:rFonts w:ascii="Arial" w:eastAsia="Times New Roman" w:hAnsi="Arial" w:cs="Arial"/>
          <w:b/>
          <w:bCs/>
        </w:rPr>
        <w:tab/>
      </w:r>
    </w:p>
    <w:p w14:paraId="0A9363D4" w14:textId="06848BDB" w:rsidR="003A668A" w:rsidRPr="0097632B" w:rsidRDefault="003A668A" w:rsidP="001E02B8">
      <w:pPr>
        <w:tabs>
          <w:tab w:val="left" w:pos="1701"/>
        </w:tabs>
        <w:spacing w:after="0" w:line="240" w:lineRule="auto"/>
        <w:jc w:val="both"/>
        <w:rPr>
          <w:rFonts w:ascii="Arial" w:eastAsia="Times New Roman" w:hAnsi="Arial" w:cs="Arial"/>
          <w:b/>
          <w:bCs/>
        </w:rPr>
      </w:pPr>
    </w:p>
    <w:sectPr w:rsidR="003A668A" w:rsidRPr="0097632B" w:rsidSect="00F0236B">
      <w:headerReference w:type="default" r:id="rId11"/>
      <w:footerReference w:type="default" r:id="rId12"/>
      <w:pgSz w:w="11906" w:h="16838"/>
      <w:pgMar w:top="2552" w:right="566"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ACD93A" w14:textId="77777777" w:rsidR="00390382" w:rsidRPr="00F16864" w:rsidRDefault="00390382" w:rsidP="00631F1E">
      <w:pPr>
        <w:spacing w:after="0" w:line="240" w:lineRule="auto"/>
      </w:pPr>
      <w:r w:rsidRPr="00F16864">
        <w:separator/>
      </w:r>
    </w:p>
  </w:endnote>
  <w:endnote w:type="continuationSeparator" w:id="0">
    <w:p w14:paraId="6DC714BA" w14:textId="77777777" w:rsidR="00390382" w:rsidRPr="00F16864" w:rsidRDefault="00390382" w:rsidP="00631F1E">
      <w:pPr>
        <w:spacing w:after="0" w:line="240" w:lineRule="auto"/>
      </w:pPr>
      <w:r w:rsidRPr="00F16864">
        <w:continuationSeparator/>
      </w:r>
    </w:p>
  </w:endnote>
  <w:endnote w:type="continuationNotice" w:id="1">
    <w:p w14:paraId="1D78BF69" w14:textId="77777777" w:rsidR="00390382" w:rsidRPr="00F16864" w:rsidRDefault="003903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Praktika">
    <w:altName w:val="Courier New"/>
    <w:panose1 w:val="00000500000000000000"/>
    <w:charset w:val="00"/>
    <w:family w:val="modern"/>
    <w:notTrueType/>
    <w:pitch w:val="variable"/>
    <w:sig w:usb0="00000007" w:usb1="00000000" w:usb2="00000000" w:usb3="00000000" w:csb0="00000093" w:csb1="00000000"/>
  </w:font>
  <w:font w:name="Praktika Medium">
    <w:panose1 w:val="00000000000000000000"/>
    <w:charset w:val="00"/>
    <w:family w:val="modern"/>
    <w:notTrueType/>
    <w:pitch w:val="variable"/>
    <w:sig w:usb0="00000007" w:usb1="00000000" w:usb2="00000000" w:usb3="00000000" w:csb0="00000093" w:csb1="00000000"/>
  </w:font>
  <w:font w:name="Praktika ExtraBold">
    <w:altName w:val="Courier New"/>
    <w:panose1 w:val="00000900000000000000"/>
    <w:charset w:val="00"/>
    <w:family w:val="modern"/>
    <w:notTrueType/>
    <w:pitch w:val="variable"/>
    <w:sig w:usb0="00000007" w:usb1="00000000" w:usb2="00000000" w:usb3="00000000" w:csb0="00000093"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C0A23" w14:textId="77777777" w:rsidR="00631F1E" w:rsidRPr="00F16864" w:rsidRDefault="00631F1E" w:rsidP="00631F1E">
    <w:pPr>
      <w:autoSpaceDE w:val="0"/>
      <w:autoSpaceDN w:val="0"/>
      <w:adjustRightInd w:val="0"/>
      <w:spacing w:after="0" w:line="240" w:lineRule="auto"/>
      <w:ind w:left="-851"/>
      <w:jc w:val="center"/>
      <w:rPr>
        <w:rFonts w:ascii="Praktika" w:hAnsi="Praktika" w:cs="Praktika Medium"/>
        <w:sz w:val="20"/>
        <w:szCs w:val="20"/>
      </w:rPr>
    </w:pPr>
    <w:r w:rsidRPr="00F16864">
      <w:rPr>
        <w:rFonts w:ascii="Praktika" w:hAnsi="Praktika"/>
        <w:sz w:val="20"/>
        <w:szCs w:val="20"/>
      </w:rPr>
      <w:t xml:space="preserve">Directors: A Munetsi </w:t>
    </w:r>
    <w:r w:rsidRPr="00F16864">
      <w:rPr>
        <w:rFonts w:ascii="Praktika" w:hAnsi="Praktika" w:cs="Praktika Medium"/>
        <w:sz w:val="20"/>
        <w:szCs w:val="20"/>
      </w:rPr>
      <w:t>| AC Jensen | GC Ratner</w:t>
    </w:r>
  </w:p>
  <w:p w14:paraId="4BCC0A24" w14:textId="77777777" w:rsidR="00631F1E" w:rsidRPr="00F16864" w:rsidRDefault="00631F1E" w:rsidP="00631F1E">
    <w:pPr>
      <w:autoSpaceDE w:val="0"/>
      <w:autoSpaceDN w:val="0"/>
      <w:adjustRightInd w:val="0"/>
      <w:spacing w:after="0" w:line="240" w:lineRule="auto"/>
      <w:ind w:left="-851"/>
      <w:jc w:val="center"/>
      <w:rPr>
        <w:rFonts w:ascii="Praktika" w:hAnsi="Praktika" w:cs="Praktika Medium"/>
        <w:sz w:val="20"/>
        <w:szCs w:val="20"/>
      </w:rPr>
    </w:pPr>
    <w:r w:rsidRPr="00F16864">
      <w:rPr>
        <w:rFonts w:ascii="Praktika ExtraBold" w:hAnsi="Praktika ExtraBold" w:cs="Praktika Medium"/>
        <w:sz w:val="20"/>
        <w:szCs w:val="20"/>
      </w:rPr>
      <w:t>T</w:t>
    </w:r>
    <w:r w:rsidRPr="00F16864">
      <w:rPr>
        <w:rFonts w:ascii="Praktika" w:hAnsi="Praktika" w:cs="Praktika Medium"/>
        <w:sz w:val="20"/>
        <w:szCs w:val="20"/>
      </w:rPr>
      <w:t xml:space="preserve"> +27(0)11</w:t>
    </w:r>
    <w:r w:rsidRPr="00F16864">
      <w:rPr>
        <w:rFonts w:cs="Calibri"/>
        <w:sz w:val="20"/>
        <w:szCs w:val="20"/>
      </w:rPr>
      <w:t> </w:t>
    </w:r>
    <w:r w:rsidRPr="00F16864">
      <w:rPr>
        <w:rFonts w:ascii="Praktika" w:hAnsi="Praktika" w:cs="Praktika Medium"/>
        <w:sz w:val="20"/>
        <w:szCs w:val="20"/>
      </w:rPr>
      <w:t xml:space="preserve">452 0726 | </w:t>
    </w:r>
    <w:r w:rsidRPr="00F16864">
      <w:rPr>
        <w:rFonts w:ascii="Praktika ExtraBold" w:hAnsi="Praktika ExtraBold" w:cs="Praktika Medium"/>
        <w:sz w:val="20"/>
        <w:szCs w:val="20"/>
      </w:rPr>
      <w:t xml:space="preserve">D </w:t>
    </w:r>
    <w:r w:rsidRPr="00F16864">
      <w:rPr>
        <w:rFonts w:ascii="Praktika" w:hAnsi="Praktika" w:cs="Praktika Medium"/>
        <w:sz w:val="20"/>
        <w:szCs w:val="20"/>
      </w:rPr>
      <w:t>+27(0) 87</w:t>
    </w:r>
    <w:r w:rsidRPr="00F16864">
      <w:rPr>
        <w:rFonts w:cs="Calibri"/>
        <w:sz w:val="20"/>
        <w:szCs w:val="20"/>
      </w:rPr>
      <w:t> </w:t>
    </w:r>
    <w:r w:rsidRPr="00F16864">
      <w:rPr>
        <w:rFonts w:ascii="Praktika" w:hAnsi="Praktika" w:cs="Praktika Medium"/>
        <w:sz w:val="20"/>
        <w:szCs w:val="20"/>
      </w:rPr>
      <w:t xml:space="preserve">004 0321 | </w:t>
    </w:r>
    <w:r w:rsidRPr="00F16864">
      <w:rPr>
        <w:rFonts w:ascii="Praktika ExtraBold" w:hAnsi="Praktika ExtraBold" w:cs="Praktika Medium"/>
        <w:sz w:val="20"/>
        <w:szCs w:val="20"/>
      </w:rPr>
      <w:t>E</w:t>
    </w:r>
    <w:r w:rsidRPr="00F16864">
      <w:rPr>
        <w:rFonts w:ascii="Praktika" w:hAnsi="Praktika" w:cs="Praktika Medium"/>
        <w:color w:val="000000" w:themeColor="text1"/>
        <w:sz w:val="20"/>
        <w:szCs w:val="20"/>
      </w:rPr>
      <w:t xml:space="preserve"> </w:t>
    </w:r>
    <w:hyperlink r:id="rId1" w:history="1">
      <w:r w:rsidR="00EA7916" w:rsidRPr="00F16864">
        <w:rPr>
          <w:rStyle w:val="Hyperlink"/>
          <w:rFonts w:ascii="Praktika" w:hAnsi="Praktika" w:cs="Praktika Medium"/>
          <w:color w:val="000000" w:themeColor="text1"/>
          <w:sz w:val="20"/>
          <w:szCs w:val="20"/>
        </w:rPr>
        <w:t>info@airblowfans.co.za</w:t>
      </w:r>
    </w:hyperlink>
  </w:p>
  <w:p w14:paraId="4BCC0A25" w14:textId="77777777" w:rsidR="00631F1E" w:rsidRPr="00F16864" w:rsidRDefault="00631F1E" w:rsidP="00631F1E">
    <w:pPr>
      <w:autoSpaceDE w:val="0"/>
      <w:autoSpaceDN w:val="0"/>
      <w:adjustRightInd w:val="0"/>
      <w:spacing w:after="0" w:line="240" w:lineRule="auto"/>
      <w:ind w:left="-851"/>
      <w:jc w:val="center"/>
      <w:rPr>
        <w:rFonts w:ascii="Praktika" w:hAnsi="Praktika" w:cs="Praktika Medium"/>
        <w:sz w:val="20"/>
        <w:szCs w:val="20"/>
      </w:rPr>
    </w:pPr>
    <w:r w:rsidRPr="00F16864">
      <w:rPr>
        <w:rFonts w:ascii="Praktika" w:hAnsi="Praktika" w:cs="Praktika Medium"/>
        <w:sz w:val="20"/>
        <w:szCs w:val="20"/>
      </w:rPr>
      <w:t xml:space="preserve">Air Blow Fans (Pty) Ltd. | ICC Medical Building, Irene Corporate Corner, Irene, Centurion </w:t>
    </w:r>
    <w:proofErr w:type="gramStart"/>
    <w:r w:rsidRPr="00F16864">
      <w:rPr>
        <w:rFonts w:ascii="Praktika" w:hAnsi="Praktika" w:cs="Praktika Medium"/>
        <w:sz w:val="20"/>
        <w:szCs w:val="20"/>
      </w:rPr>
      <w:t>|  www.airblowfans.co.za</w:t>
    </w:r>
    <w:proofErr w:type="gramEnd"/>
  </w:p>
  <w:p w14:paraId="4BCC0A26" w14:textId="77777777" w:rsidR="00631F1E" w:rsidRPr="00F16864" w:rsidRDefault="00631F1E" w:rsidP="00631F1E">
    <w:pPr>
      <w:autoSpaceDE w:val="0"/>
      <w:autoSpaceDN w:val="0"/>
      <w:adjustRightInd w:val="0"/>
      <w:spacing w:after="0" w:line="240" w:lineRule="auto"/>
      <w:jc w:val="center"/>
      <w:rPr>
        <w:rFonts w:ascii="MS Shell Dlg 2" w:hAnsi="MS Shell Dlg 2" w:cs="MS Shell Dlg 2"/>
        <w:sz w:val="20"/>
        <w:szCs w:val="20"/>
      </w:rPr>
    </w:pPr>
  </w:p>
  <w:p w14:paraId="4BCC0A27" w14:textId="77777777" w:rsidR="00631F1E" w:rsidRPr="00F16864" w:rsidRDefault="00631F1E" w:rsidP="00631F1E">
    <w:pPr>
      <w:autoSpaceDE w:val="0"/>
      <w:autoSpaceDN w:val="0"/>
      <w:adjustRightInd w:val="0"/>
      <w:spacing w:after="0" w:line="240" w:lineRule="auto"/>
      <w:rPr>
        <w:rFonts w:ascii="Praktika" w:hAnsi="Praktika" w:cs="MS Shell Dlg 2"/>
        <w:sz w:val="20"/>
        <w:szCs w:val="20"/>
      </w:rPr>
    </w:pPr>
  </w:p>
  <w:p w14:paraId="4BCC0A28" w14:textId="77777777" w:rsidR="00631F1E" w:rsidRPr="00F16864" w:rsidRDefault="00631F1E" w:rsidP="00631F1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56813" w14:textId="77777777" w:rsidR="00390382" w:rsidRPr="00F16864" w:rsidRDefault="00390382" w:rsidP="00631F1E">
      <w:pPr>
        <w:spacing w:after="0" w:line="240" w:lineRule="auto"/>
      </w:pPr>
      <w:r w:rsidRPr="00F16864">
        <w:separator/>
      </w:r>
    </w:p>
  </w:footnote>
  <w:footnote w:type="continuationSeparator" w:id="0">
    <w:p w14:paraId="35FA9FCD" w14:textId="77777777" w:rsidR="00390382" w:rsidRPr="00F16864" w:rsidRDefault="00390382" w:rsidP="00631F1E">
      <w:pPr>
        <w:spacing w:after="0" w:line="240" w:lineRule="auto"/>
      </w:pPr>
      <w:r w:rsidRPr="00F16864">
        <w:continuationSeparator/>
      </w:r>
    </w:p>
  </w:footnote>
  <w:footnote w:type="continuationNotice" w:id="1">
    <w:p w14:paraId="79448C71" w14:textId="77777777" w:rsidR="00390382" w:rsidRPr="00F16864" w:rsidRDefault="003903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C0A22" w14:textId="77777777" w:rsidR="00631F1E" w:rsidRPr="00F16864" w:rsidRDefault="00F0236B" w:rsidP="00631F1E">
    <w:pPr>
      <w:pStyle w:val="Header"/>
      <w:tabs>
        <w:tab w:val="clear" w:pos="4513"/>
        <w:tab w:val="clear" w:pos="9026"/>
        <w:tab w:val="left" w:pos="930"/>
      </w:tabs>
    </w:pPr>
    <w:r w:rsidRPr="00F16864">
      <w:rPr>
        <w:lang w:eastAsia="en-ZA"/>
      </w:rPr>
      <w:drawing>
        <wp:anchor distT="0" distB="0" distL="114300" distR="114300" simplePos="0" relativeHeight="251658242" behindDoc="1" locked="0" layoutInCell="1" allowOverlap="1" wp14:anchorId="4BCC0A29" wp14:editId="4BCC0A2A">
          <wp:simplePos x="0" y="0"/>
          <wp:positionH relativeFrom="margin">
            <wp:align>left</wp:align>
          </wp:positionH>
          <wp:positionV relativeFrom="paragraph">
            <wp:posOffset>121920</wp:posOffset>
          </wp:positionV>
          <wp:extent cx="2575534" cy="8636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
                    <a:extLst>
                      <a:ext uri="{28A0092B-C50C-407E-A947-70E740481C1C}">
                        <a14:useLocalDpi xmlns:a14="http://schemas.microsoft.com/office/drawing/2010/main" val="0"/>
                      </a:ext>
                    </a:extLst>
                  </a:blip>
                  <a:stretch>
                    <a:fillRect/>
                  </a:stretch>
                </pic:blipFill>
                <pic:spPr>
                  <a:xfrm>
                    <a:off x="0" y="0"/>
                    <a:ext cx="2575534" cy="863600"/>
                  </a:xfrm>
                  <a:prstGeom prst="rect">
                    <a:avLst/>
                  </a:prstGeom>
                </pic:spPr>
              </pic:pic>
            </a:graphicData>
          </a:graphic>
          <wp14:sizeRelH relativeFrom="margin">
            <wp14:pctWidth>0</wp14:pctWidth>
          </wp14:sizeRelH>
          <wp14:sizeRelV relativeFrom="margin">
            <wp14:pctHeight>0</wp14:pctHeight>
          </wp14:sizeRelV>
        </wp:anchor>
      </w:drawing>
    </w:r>
    <w:r w:rsidR="007A451B" w:rsidRPr="00F16864">
      <w:rPr>
        <w:lang w:eastAsia="en-ZA"/>
      </w:rPr>
      <w:drawing>
        <wp:anchor distT="0" distB="0" distL="114300" distR="114300" simplePos="0" relativeHeight="251658241" behindDoc="1" locked="1" layoutInCell="1" allowOverlap="0" wp14:anchorId="4BCC0A2B" wp14:editId="4BCC0A2C">
          <wp:simplePos x="0" y="0"/>
          <wp:positionH relativeFrom="page">
            <wp:align>left</wp:align>
          </wp:positionH>
          <wp:positionV relativeFrom="page">
            <wp:posOffset>0</wp:posOffset>
          </wp:positionV>
          <wp:extent cx="7557770" cy="10695305"/>
          <wp:effectExtent l="0" t="0" r="508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
                    <a:extLst>
                      <a:ext uri="{28A0092B-C50C-407E-A947-70E740481C1C}">
                        <a14:useLocalDpi xmlns:a14="http://schemas.microsoft.com/office/drawing/2010/main" val="0"/>
                      </a:ext>
                    </a:extLst>
                  </a:blip>
                  <a:stretch>
                    <a:fillRect/>
                  </a:stretch>
                </pic:blipFill>
                <pic:spPr>
                  <a:xfrm>
                    <a:off x="0" y="0"/>
                    <a:ext cx="7558054" cy="10695599"/>
                  </a:xfrm>
                  <a:prstGeom prst="rect">
                    <a:avLst/>
                  </a:prstGeom>
                </pic:spPr>
              </pic:pic>
            </a:graphicData>
          </a:graphic>
          <wp14:sizeRelH relativeFrom="margin">
            <wp14:pctWidth>0</wp14:pctWidth>
          </wp14:sizeRelH>
          <wp14:sizeRelV relativeFrom="margin">
            <wp14:pctHeight>0</wp14:pctHeight>
          </wp14:sizeRelV>
        </wp:anchor>
      </w:drawing>
    </w:r>
    <w:r w:rsidR="00631F1E" w:rsidRPr="00F16864">
      <w:rPr>
        <w:lang w:eastAsia="en-ZA"/>
      </w:rPr>
      <w:drawing>
        <wp:anchor distT="0" distB="0" distL="114300" distR="114300" simplePos="0" relativeHeight="251658240" behindDoc="1" locked="0" layoutInCell="1" allowOverlap="1" wp14:anchorId="4BCC0A2D" wp14:editId="4BCC0A2E">
          <wp:simplePos x="0" y="0"/>
          <wp:positionH relativeFrom="margin">
            <wp:posOffset>1562100</wp:posOffset>
          </wp:positionH>
          <wp:positionV relativeFrom="paragraph">
            <wp:posOffset>3836670</wp:posOffset>
          </wp:positionV>
          <wp:extent cx="2543175" cy="852511"/>
          <wp:effectExtent l="0" t="0" r="0" b="508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543175" cy="852511"/>
                  </a:xfrm>
                  <a:prstGeom prst="rect">
                    <a:avLst/>
                  </a:prstGeom>
                </pic:spPr>
              </pic:pic>
            </a:graphicData>
          </a:graphic>
          <wp14:sizeRelH relativeFrom="margin">
            <wp14:pctWidth>0</wp14:pctWidth>
          </wp14:sizeRelH>
          <wp14:sizeRelV relativeFrom="margin">
            <wp14:pctHeight>0</wp14:pctHeight>
          </wp14:sizeRelV>
        </wp:anchor>
      </w:drawing>
    </w:r>
    <w:r w:rsidR="00631F1E" w:rsidRPr="00F16864">
      <w:tab/>
    </w:r>
    <w:r w:rsidR="007022C3" w:rsidRPr="00F16864">
      <w:rPr>
        <w:lang w:eastAsia="en-ZA"/>
      </w:rPr>
      <w:drawing>
        <wp:inline distT="0" distB="0" distL="0" distR="0" wp14:anchorId="4BCC0A2F" wp14:editId="4BCC0A30">
          <wp:extent cx="5764530" cy="815721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
                    <a:extLst>
                      <a:ext uri="{28A0092B-C50C-407E-A947-70E740481C1C}">
                        <a14:useLocalDpi xmlns:a14="http://schemas.microsoft.com/office/drawing/2010/main" val="0"/>
                      </a:ext>
                    </a:extLst>
                  </a:blip>
                  <a:stretch>
                    <a:fillRect/>
                  </a:stretch>
                </pic:blipFill>
                <pic:spPr>
                  <a:xfrm>
                    <a:off x="0" y="0"/>
                    <a:ext cx="5764530" cy="8157210"/>
                  </a:xfrm>
                  <a:prstGeom prst="rect">
                    <a:avLst/>
                  </a:prstGeom>
                </pic:spPr>
              </pic:pic>
            </a:graphicData>
          </a:graphic>
        </wp:inline>
      </w:drawing>
    </w:r>
    <w:r w:rsidR="007022C3" w:rsidRPr="00F16864">
      <w:rPr>
        <w:lang w:eastAsia="en-ZA"/>
      </w:rPr>
      <w:drawing>
        <wp:inline distT="0" distB="0" distL="0" distR="0" wp14:anchorId="4BCC0A31" wp14:editId="4BCC0A32">
          <wp:extent cx="5764530" cy="815721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
                    <a:extLst>
                      <a:ext uri="{28A0092B-C50C-407E-A947-70E740481C1C}">
                        <a14:useLocalDpi xmlns:a14="http://schemas.microsoft.com/office/drawing/2010/main" val="0"/>
                      </a:ext>
                    </a:extLst>
                  </a:blip>
                  <a:stretch>
                    <a:fillRect/>
                  </a:stretch>
                </pic:blipFill>
                <pic:spPr>
                  <a:xfrm>
                    <a:off x="0" y="0"/>
                    <a:ext cx="5764530" cy="81572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F4EC1"/>
    <w:multiLevelType w:val="hybridMultilevel"/>
    <w:tmpl w:val="6764D054"/>
    <w:lvl w:ilvl="0" w:tplc="1C09000B">
      <w:start w:val="1"/>
      <w:numFmt w:val="bullet"/>
      <w:lvlText w:val=""/>
      <w:lvlJc w:val="left"/>
      <w:pPr>
        <w:tabs>
          <w:tab w:val="num" w:pos="720"/>
        </w:tabs>
        <w:ind w:left="720" w:hanging="360"/>
      </w:pPr>
      <w:rPr>
        <w:rFonts w:ascii="Wingdings" w:hAnsi="Wingding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0C7F0EFB"/>
    <w:multiLevelType w:val="hybridMultilevel"/>
    <w:tmpl w:val="2CAC13E2"/>
    <w:lvl w:ilvl="0" w:tplc="FFFAB2A6">
      <w:start w:val="1"/>
      <w:numFmt w:val="lowerLetter"/>
      <w:lvlText w:val="%1)"/>
      <w:lvlJc w:val="left"/>
      <w:pPr>
        <w:ind w:left="360" w:hanging="360"/>
      </w:pPr>
      <w:rPr>
        <w:b/>
        <w:bCs/>
      </w:rPr>
    </w:lvl>
    <w:lvl w:ilvl="1" w:tplc="7D0CA0EC">
      <w:numFmt w:val="bullet"/>
      <w:lvlText w:val=""/>
      <w:lvlJc w:val="left"/>
      <w:pPr>
        <w:ind w:left="1080" w:hanging="360"/>
      </w:pPr>
      <w:rPr>
        <w:rFonts w:ascii="Arial" w:eastAsia="Times New Roman" w:hAnsi="Arial" w:cs="Arial" w:hint="default"/>
      </w:r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 w15:restartNumberingAfterBreak="0">
    <w:nsid w:val="294F7CEE"/>
    <w:multiLevelType w:val="hybridMultilevel"/>
    <w:tmpl w:val="F7F07DD6"/>
    <w:styleLink w:val="ImportedStyle2"/>
    <w:lvl w:ilvl="0" w:tplc="E32809EA">
      <w:start w:val="1"/>
      <w:numFmt w:val="bullet"/>
      <w:lvlText w:val="·"/>
      <w:lvlJc w:val="left"/>
      <w:pPr>
        <w:tabs>
          <w:tab w:val="num" w:pos="720"/>
          <w:tab w:val="left" w:pos="851"/>
        </w:tabs>
        <w:ind w:left="851"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594CFDE">
      <w:start w:val="1"/>
      <w:numFmt w:val="bullet"/>
      <w:lvlText w:val="·"/>
      <w:lvlJc w:val="left"/>
      <w:pPr>
        <w:tabs>
          <w:tab w:val="left" w:pos="720"/>
          <w:tab w:val="num" w:pos="873"/>
        </w:tabs>
        <w:ind w:left="100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023AB5AC">
      <w:start w:val="1"/>
      <w:numFmt w:val="bullet"/>
      <w:lvlText w:val="·"/>
      <w:lvlJc w:val="left"/>
      <w:pPr>
        <w:tabs>
          <w:tab w:val="left" w:pos="720"/>
          <w:tab w:val="left" w:pos="851"/>
          <w:tab w:val="num" w:pos="1593"/>
        </w:tabs>
        <w:ind w:left="172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F460C2BA">
      <w:start w:val="1"/>
      <w:numFmt w:val="bullet"/>
      <w:lvlText w:val="·"/>
      <w:lvlJc w:val="left"/>
      <w:pPr>
        <w:tabs>
          <w:tab w:val="left" w:pos="720"/>
          <w:tab w:val="left" w:pos="851"/>
          <w:tab w:val="num" w:pos="2313"/>
        </w:tabs>
        <w:ind w:left="244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570CB10">
      <w:start w:val="1"/>
      <w:numFmt w:val="bullet"/>
      <w:lvlText w:val="·"/>
      <w:lvlJc w:val="left"/>
      <w:pPr>
        <w:tabs>
          <w:tab w:val="left" w:pos="720"/>
          <w:tab w:val="left" w:pos="851"/>
          <w:tab w:val="num" w:pos="3033"/>
        </w:tabs>
        <w:ind w:left="316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D94CE9F6">
      <w:start w:val="1"/>
      <w:numFmt w:val="bullet"/>
      <w:lvlText w:val="·"/>
      <w:lvlJc w:val="left"/>
      <w:pPr>
        <w:tabs>
          <w:tab w:val="left" w:pos="720"/>
          <w:tab w:val="left" w:pos="851"/>
          <w:tab w:val="num" w:pos="3753"/>
        </w:tabs>
        <w:ind w:left="388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382071D0">
      <w:start w:val="1"/>
      <w:numFmt w:val="bullet"/>
      <w:lvlText w:val="·"/>
      <w:lvlJc w:val="left"/>
      <w:pPr>
        <w:tabs>
          <w:tab w:val="left" w:pos="720"/>
          <w:tab w:val="left" w:pos="851"/>
          <w:tab w:val="num" w:pos="4473"/>
        </w:tabs>
        <w:ind w:left="460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2FCBF58">
      <w:start w:val="1"/>
      <w:numFmt w:val="bullet"/>
      <w:lvlText w:val="·"/>
      <w:lvlJc w:val="left"/>
      <w:pPr>
        <w:tabs>
          <w:tab w:val="left" w:pos="720"/>
          <w:tab w:val="left" w:pos="851"/>
          <w:tab w:val="num" w:pos="5193"/>
        </w:tabs>
        <w:ind w:left="532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3842A612">
      <w:start w:val="1"/>
      <w:numFmt w:val="bullet"/>
      <w:lvlText w:val="·"/>
      <w:lvlJc w:val="left"/>
      <w:pPr>
        <w:tabs>
          <w:tab w:val="left" w:pos="720"/>
          <w:tab w:val="left" w:pos="851"/>
          <w:tab w:val="num" w:pos="5913"/>
        </w:tabs>
        <w:ind w:left="6044"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869433F"/>
    <w:multiLevelType w:val="hybridMultilevel"/>
    <w:tmpl w:val="2132D9B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4" w15:restartNumberingAfterBreak="0">
    <w:nsid w:val="3BB41B65"/>
    <w:multiLevelType w:val="hybridMultilevel"/>
    <w:tmpl w:val="4816D14E"/>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41830B99"/>
    <w:multiLevelType w:val="hybridMultilevel"/>
    <w:tmpl w:val="2B3C27A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BAC1185"/>
    <w:multiLevelType w:val="hybridMultilevel"/>
    <w:tmpl w:val="93E6656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20C27B4"/>
    <w:multiLevelType w:val="hybridMultilevel"/>
    <w:tmpl w:val="AD36913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41F3B21"/>
    <w:multiLevelType w:val="hybridMultilevel"/>
    <w:tmpl w:val="54D2670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2AA43E0"/>
    <w:multiLevelType w:val="hybridMultilevel"/>
    <w:tmpl w:val="CE7E6C3C"/>
    <w:lvl w:ilvl="0" w:tplc="1C09000F">
      <w:start w:val="1"/>
      <w:numFmt w:val="decimal"/>
      <w:lvlText w:val="%1."/>
      <w:lvlJc w:val="left"/>
      <w:pPr>
        <w:ind w:left="360" w:hanging="360"/>
      </w:pPr>
    </w:lvl>
    <w:lvl w:ilvl="1" w:tplc="4CFEFB78">
      <w:numFmt w:val="bullet"/>
      <w:lvlText w:val="•"/>
      <w:lvlJc w:val="left"/>
      <w:pPr>
        <w:ind w:left="1080" w:hanging="360"/>
      </w:pPr>
      <w:rPr>
        <w:rFonts w:ascii="Arial" w:eastAsia="Times New Roman" w:hAnsi="Arial" w:cs="Arial" w:hint="default"/>
      </w:r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0" w15:restartNumberingAfterBreak="0">
    <w:nsid w:val="72F91010"/>
    <w:multiLevelType w:val="hybridMultilevel"/>
    <w:tmpl w:val="72DE13E0"/>
    <w:lvl w:ilvl="0" w:tplc="FFFAB2A6">
      <w:start w:val="1"/>
      <w:numFmt w:val="lowerLetter"/>
      <w:lvlText w:val="%1)"/>
      <w:lvlJc w:val="left"/>
      <w:pPr>
        <w:ind w:left="720" w:hanging="360"/>
      </w:pPr>
      <w:rPr>
        <w:b/>
        <w:bCs/>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7F92643E"/>
    <w:multiLevelType w:val="hybridMultilevel"/>
    <w:tmpl w:val="8A823E44"/>
    <w:lvl w:ilvl="0" w:tplc="1C09000B">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num w:numId="1" w16cid:durableId="1343777564">
    <w:abstractNumId w:val="2"/>
  </w:num>
  <w:num w:numId="2" w16cid:durableId="1218316674">
    <w:abstractNumId w:val="9"/>
  </w:num>
  <w:num w:numId="3" w16cid:durableId="4747149">
    <w:abstractNumId w:val="0"/>
  </w:num>
  <w:num w:numId="4" w16cid:durableId="1851599312">
    <w:abstractNumId w:val="11"/>
  </w:num>
  <w:num w:numId="5" w16cid:durableId="1418090278">
    <w:abstractNumId w:val="3"/>
  </w:num>
  <w:num w:numId="6" w16cid:durableId="30570780">
    <w:abstractNumId w:val="1"/>
  </w:num>
  <w:num w:numId="7" w16cid:durableId="2136672254">
    <w:abstractNumId w:val="5"/>
  </w:num>
  <w:num w:numId="8" w16cid:durableId="1498576309">
    <w:abstractNumId w:val="10"/>
  </w:num>
  <w:num w:numId="9" w16cid:durableId="1631982977">
    <w:abstractNumId w:val="4"/>
  </w:num>
  <w:num w:numId="10" w16cid:durableId="1398432249">
    <w:abstractNumId w:val="7"/>
  </w:num>
  <w:num w:numId="11" w16cid:durableId="863981388">
    <w:abstractNumId w:val="8"/>
  </w:num>
  <w:num w:numId="12" w16cid:durableId="2021003737">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B90"/>
    <w:rsid w:val="0000143B"/>
    <w:rsid w:val="00002156"/>
    <w:rsid w:val="00002324"/>
    <w:rsid w:val="000033D4"/>
    <w:rsid w:val="00003627"/>
    <w:rsid w:val="000039C2"/>
    <w:rsid w:val="00006BBC"/>
    <w:rsid w:val="00006D1E"/>
    <w:rsid w:val="000073D3"/>
    <w:rsid w:val="000076BB"/>
    <w:rsid w:val="00010053"/>
    <w:rsid w:val="00010264"/>
    <w:rsid w:val="00010C27"/>
    <w:rsid w:val="00011D59"/>
    <w:rsid w:val="000121B0"/>
    <w:rsid w:val="00012778"/>
    <w:rsid w:val="00012E85"/>
    <w:rsid w:val="00013B10"/>
    <w:rsid w:val="00014ACE"/>
    <w:rsid w:val="0001564A"/>
    <w:rsid w:val="00016928"/>
    <w:rsid w:val="0002169F"/>
    <w:rsid w:val="00022431"/>
    <w:rsid w:val="000229E6"/>
    <w:rsid w:val="00022A63"/>
    <w:rsid w:val="00022AE8"/>
    <w:rsid w:val="00022CBA"/>
    <w:rsid w:val="00023AA0"/>
    <w:rsid w:val="00025063"/>
    <w:rsid w:val="0002557E"/>
    <w:rsid w:val="00027202"/>
    <w:rsid w:val="00027FA7"/>
    <w:rsid w:val="00030FB2"/>
    <w:rsid w:val="0003121B"/>
    <w:rsid w:val="00033926"/>
    <w:rsid w:val="000347B5"/>
    <w:rsid w:val="00035A9C"/>
    <w:rsid w:val="000368ED"/>
    <w:rsid w:val="000369E6"/>
    <w:rsid w:val="00036C1E"/>
    <w:rsid w:val="000400C2"/>
    <w:rsid w:val="000402A9"/>
    <w:rsid w:val="000416AB"/>
    <w:rsid w:val="00041AE3"/>
    <w:rsid w:val="0004210E"/>
    <w:rsid w:val="00042E29"/>
    <w:rsid w:val="00043FCF"/>
    <w:rsid w:val="00044CEB"/>
    <w:rsid w:val="00045140"/>
    <w:rsid w:val="00045555"/>
    <w:rsid w:val="00046046"/>
    <w:rsid w:val="000509C1"/>
    <w:rsid w:val="000517D1"/>
    <w:rsid w:val="00051C33"/>
    <w:rsid w:val="000522EB"/>
    <w:rsid w:val="000526BF"/>
    <w:rsid w:val="00052B4A"/>
    <w:rsid w:val="00053BFE"/>
    <w:rsid w:val="00053F94"/>
    <w:rsid w:val="000541D1"/>
    <w:rsid w:val="0005497E"/>
    <w:rsid w:val="00057269"/>
    <w:rsid w:val="00057577"/>
    <w:rsid w:val="00057958"/>
    <w:rsid w:val="00057F43"/>
    <w:rsid w:val="00060945"/>
    <w:rsid w:val="00060EFF"/>
    <w:rsid w:val="00061B38"/>
    <w:rsid w:val="00063BFE"/>
    <w:rsid w:val="000651F7"/>
    <w:rsid w:val="0006562E"/>
    <w:rsid w:val="000665A3"/>
    <w:rsid w:val="00070187"/>
    <w:rsid w:val="0007084D"/>
    <w:rsid w:val="0007087B"/>
    <w:rsid w:val="000714C1"/>
    <w:rsid w:val="00072136"/>
    <w:rsid w:val="00072939"/>
    <w:rsid w:val="000734DE"/>
    <w:rsid w:val="00075407"/>
    <w:rsid w:val="000757F5"/>
    <w:rsid w:val="00075D0C"/>
    <w:rsid w:val="00075D1E"/>
    <w:rsid w:val="00075F5F"/>
    <w:rsid w:val="00077C8D"/>
    <w:rsid w:val="000805E1"/>
    <w:rsid w:val="0008092A"/>
    <w:rsid w:val="0008161A"/>
    <w:rsid w:val="000821AD"/>
    <w:rsid w:val="00085056"/>
    <w:rsid w:val="00085849"/>
    <w:rsid w:val="00085879"/>
    <w:rsid w:val="00086BC5"/>
    <w:rsid w:val="0008757F"/>
    <w:rsid w:val="00087A28"/>
    <w:rsid w:val="00087DC8"/>
    <w:rsid w:val="00087E20"/>
    <w:rsid w:val="00090B47"/>
    <w:rsid w:val="00090C8A"/>
    <w:rsid w:val="000919C0"/>
    <w:rsid w:val="00092916"/>
    <w:rsid w:val="00092F8F"/>
    <w:rsid w:val="000932B9"/>
    <w:rsid w:val="00093AC9"/>
    <w:rsid w:val="00094199"/>
    <w:rsid w:val="00094462"/>
    <w:rsid w:val="00094C9A"/>
    <w:rsid w:val="00096C49"/>
    <w:rsid w:val="00096D8F"/>
    <w:rsid w:val="000971C0"/>
    <w:rsid w:val="000A0BDC"/>
    <w:rsid w:val="000A1276"/>
    <w:rsid w:val="000A1300"/>
    <w:rsid w:val="000A152E"/>
    <w:rsid w:val="000A2277"/>
    <w:rsid w:val="000A2BD7"/>
    <w:rsid w:val="000A3138"/>
    <w:rsid w:val="000A4531"/>
    <w:rsid w:val="000A46F8"/>
    <w:rsid w:val="000A683D"/>
    <w:rsid w:val="000B1E65"/>
    <w:rsid w:val="000B67AB"/>
    <w:rsid w:val="000B73EB"/>
    <w:rsid w:val="000C015F"/>
    <w:rsid w:val="000C0269"/>
    <w:rsid w:val="000C0BEB"/>
    <w:rsid w:val="000C22DC"/>
    <w:rsid w:val="000C2317"/>
    <w:rsid w:val="000C3C22"/>
    <w:rsid w:val="000C3CAF"/>
    <w:rsid w:val="000C4523"/>
    <w:rsid w:val="000C55C2"/>
    <w:rsid w:val="000C7616"/>
    <w:rsid w:val="000C76E7"/>
    <w:rsid w:val="000D0300"/>
    <w:rsid w:val="000D04C8"/>
    <w:rsid w:val="000D1DC1"/>
    <w:rsid w:val="000D20DE"/>
    <w:rsid w:val="000D2111"/>
    <w:rsid w:val="000D2E6D"/>
    <w:rsid w:val="000D34E5"/>
    <w:rsid w:val="000D3527"/>
    <w:rsid w:val="000D5E3D"/>
    <w:rsid w:val="000D6300"/>
    <w:rsid w:val="000D7330"/>
    <w:rsid w:val="000E06B0"/>
    <w:rsid w:val="000E0C25"/>
    <w:rsid w:val="000E0CF2"/>
    <w:rsid w:val="000E29E9"/>
    <w:rsid w:val="000E3680"/>
    <w:rsid w:val="000E4141"/>
    <w:rsid w:val="000E451F"/>
    <w:rsid w:val="000E4F60"/>
    <w:rsid w:val="000E5ED0"/>
    <w:rsid w:val="000E6950"/>
    <w:rsid w:val="000E70C6"/>
    <w:rsid w:val="000F1B7F"/>
    <w:rsid w:val="000F2440"/>
    <w:rsid w:val="000F3050"/>
    <w:rsid w:val="000F3339"/>
    <w:rsid w:val="000F3526"/>
    <w:rsid w:val="000F3BFC"/>
    <w:rsid w:val="000F5D03"/>
    <w:rsid w:val="001000E1"/>
    <w:rsid w:val="00100A46"/>
    <w:rsid w:val="001010C3"/>
    <w:rsid w:val="00102030"/>
    <w:rsid w:val="00102064"/>
    <w:rsid w:val="00102639"/>
    <w:rsid w:val="00103318"/>
    <w:rsid w:val="00103E84"/>
    <w:rsid w:val="00104239"/>
    <w:rsid w:val="00104354"/>
    <w:rsid w:val="00106B2C"/>
    <w:rsid w:val="00107530"/>
    <w:rsid w:val="00107CD8"/>
    <w:rsid w:val="001113E4"/>
    <w:rsid w:val="00111883"/>
    <w:rsid w:val="0011199C"/>
    <w:rsid w:val="00112287"/>
    <w:rsid w:val="00112C82"/>
    <w:rsid w:val="00112CDF"/>
    <w:rsid w:val="00112E75"/>
    <w:rsid w:val="0011486F"/>
    <w:rsid w:val="0011559B"/>
    <w:rsid w:val="00115877"/>
    <w:rsid w:val="00116090"/>
    <w:rsid w:val="00116524"/>
    <w:rsid w:val="001168CF"/>
    <w:rsid w:val="00116B21"/>
    <w:rsid w:val="001177C4"/>
    <w:rsid w:val="0012030C"/>
    <w:rsid w:val="00122010"/>
    <w:rsid w:val="001228D1"/>
    <w:rsid w:val="001253DA"/>
    <w:rsid w:val="00125540"/>
    <w:rsid w:val="00127780"/>
    <w:rsid w:val="00127EFA"/>
    <w:rsid w:val="00131934"/>
    <w:rsid w:val="00131AA7"/>
    <w:rsid w:val="00131B38"/>
    <w:rsid w:val="00133748"/>
    <w:rsid w:val="00134ED6"/>
    <w:rsid w:val="001365E5"/>
    <w:rsid w:val="001373A9"/>
    <w:rsid w:val="00137CA5"/>
    <w:rsid w:val="001413EB"/>
    <w:rsid w:val="00141D08"/>
    <w:rsid w:val="00142397"/>
    <w:rsid w:val="001427D9"/>
    <w:rsid w:val="00142F65"/>
    <w:rsid w:val="00143764"/>
    <w:rsid w:val="001444A6"/>
    <w:rsid w:val="00144D65"/>
    <w:rsid w:val="00145E0C"/>
    <w:rsid w:val="00145FE8"/>
    <w:rsid w:val="00146C65"/>
    <w:rsid w:val="001472CE"/>
    <w:rsid w:val="00151F32"/>
    <w:rsid w:val="00152132"/>
    <w:rsid w:val="001528E4"/>
    <w:rsid w:val="0015298A"/>
    <w:rsid w:val="001534CD"/>
    <w:rsid w:val="0015496B"/>
    <w:rsid w:val="0015619B"/>
    <w:rsid w:val="0015793E"/>
    <w:rsid w:val="001605F8"/>
    <w:rsid w:val="001612C1"/>
    <w:rsid w:val="001613CE"/>
    <w:rsid w:val="0016306E"/>
    <w:rsid w:val="0016510F"/>
    <w:rsid w:val="00165A86"/>
    <w:rsid w:val="00165EA1"/>
    <w:rsid w:val="001660B3"/>
    <w:rsid w:val="00167638"/>
    <w:rsid w:val="0016790A"/>
    <w:rsid w:val="00167D46"/>
    <w:rsid w:val="00170C9B"/>
    <w:rsid w:val="00171334"/>
    <w:rsid w:val="00172E81"/>
    <w:rsid w:val="00173320"/>
    <w:rsid w:val="00173499"/>
    <w:rsid w:val="0017349B"/>
    <w:rsid w:val="00174476"/>
    <w:rsid w:val="00174FBC"/>
    <w:rsid w:val="001756AD"/>
    <w:rsid w:val="00175A8D"/>
    <w:rsid w:val="00176E1C"/>
    <w:rsid w:val="00176ED7"/>
    <w:rsid w:val="00177FB9"/>
    <w:rsid w:val="001801BF"/>
    <w:rsid w:val="00180A00"/>
    <w:rsid w:val="00180AF6"/>
    <w:rsid w:val="001810DE"/>
    <w:rsid w:val="0018248F"/>
    <w:rsid w:val="00183AA4"/>
    <w:rsid w:val="001848E4"/>
    <w:rsid w:val="00184AC6"/>
    <w:rsid w:val="00185826"/>
    <w:rsid w:val="00185D41"/>
    <w:rsid w:val="00186FEB"/>
    <w:rsid w:val="001874F4"/>
    <w:rsid w:val="00190C4F"/>
    <w:rsid w:val="00192010"/>
    <w:rsid w:val="001934AD"/>
    <w:rsid w:val="001943F5"/>
    <w:rsid w:val="001944DC"/>
    <w:rsid w:val="00194A9C"/>
    <w:rsid w:val="00194D2F"/>
    <w:rsid w:val="00194E03"/>
    <w:rsid w:val="001956BC"/>
    <w:rsid w:val="00195796"/>
    <w:rsid w:val="00196452"/>
    <w:rsid w:val="00196E97"/>
    <w:rsid w:val="001A06D5"/>
    <w:rsid w:val="001A0C21"/>
    <w:rsid w:val="001A0E91"/>
    <w:rsid w:val="001A16BE"/>
    <w:rsid w:val="001A269B"/>
    <w:rsid w:val="001A3821"/>
    <w:rsid w:val="001A3F04"/>
    <w:rsid w:val="001A569F"/>
    <w:rsid w:val="001A5808"/>
    <w:rsid w:val="001A5B2E"/>
    <w:rsid w:val="001A5C06"/>
    <w:rsid w:val="001A5CE0"/>
    <w:rsid w:val="001A64CF"/>
    <w:rsid w:val="001A727C"/>
    <w:rsid w:val="001A7CE7"/>
    <w:rsid w:val="001B011A"/>
    <w:rsid w:val="001B0193"/>
    <w:rsid w:val="001B0AC8"/>
    <w:rsid w:val="001B2FF0"/>
    <w:rsid w:val="001B4240"/>
    <w:rsid w:val="001B440D"/>
    <w:rsid w:val="001B4CEC"/>
    <w:rsid w:val="001B5D24"/>
    <w:rsid w:val="001B6014"/>
    <w:rsid w:val="001B71C8"/>
    <w:rsid w:val="001B728C"/>
    <w:rsid w:val="001C1266"/>
    <w:rsid w:val="001C19F0"/>
    <w:rsid w:val="001C1F5D"/>
    <w:rsid w:val="001C22C7"/>
    <w:rsid w:val="001C28EA"/>
    <w:rsid w:val="001C2BFB"/>
    <w:rsid w:val="001C3A9B"/>
    <w:rsid w:val="001C4761"/>
    <w:rsid w:val="001C53AD"/>
    <w:rsid w:val="001C54A0"/>
    <w:rsid w:val="001C68A0"/>
    <w:rsid w:val="001C6EA3"/>
    <w:rsid w:val="001C7017"/>
    <w:rsid w:val="001C74C9"/>
    <w:rsid w:val="001D000E"/>
    <w:rsid w:val="001D0101"/>
    <w:rsid w:val="001D0E65"/>
    <w:rsid w:val="001D2795"/>
    <w:rsid w:val="001D3C1A"/>
    <w:rsid w:val="001D3F40"/>
    <w:rsid w:val="001D4B43"/>
    <w:rsid w:val="001D604F"/>
    <w:rsid w:val="001D6891"/>
    <w:rsid w:val="001D7C8C"/>
    <w:rsid w:val="001E02B8"/>
    <w:rsid w:val="001E4B3E"/>
    <w:rsid w:val="001E542F"/>
    <w:rsid w:val="001E5C19"/>
    <w:rsid w:val="001E5FAA"/>
    <w:rsid w:val="001E656D"/>
    <w:rsid w:val="001E6CE0"/>
    <w:rsid w:val="001E7A34"/>
    <w:rsid w:val="001F0042"/>
    <w:rsid w:val="001F181E"/>
    <w:rsid w:val="001F195F"/>
    <w:rsid w:val="001F1A70"/>
    <w:rsid w:val="001F327B"/>
    <w:rsid w:val="001F4930"/>
    <w:rsid w:val="001F716E"/>
    <w:rsid w:val="00200AE4"/>
    <w:rsid w:val="00200BA0"/>
    <w:rsid w:val="00200ED9"/>
    <w:rsid w:val="0020118A"/>
    <w:rsid w:val="002023D8"/>
    <w:rsid w:val="00204D51"/>
    <w:rsid w:val="00206B54"/>
    <w:rsid w:val="002107EA"/>
    <w:rsid w:val="002113BE"/>
    <w:rsid w:val="00212ADC"/>
    <w:rsid w:val="002132A3"/>
    <w:rsid w:val="00214447"/>
    <w:rsid w:val="0021451F"/>
    <w:rsid w:val="00214839"/>
    <w:rsid w:val="00215BCE"/>
    <w:rsid w:val="00216DE2"/>
    <w:rsid w:val="0021732D"/>
    <w:rsid w:val="002175E7"/>
    <w:rsid w:val="00217D22"/>
    <w:rsid w:val="00220739"/>
    <w:rsid w:val="002217AD"/>
    <w:rsid w:val="0022226B"/>
    <w:rsid w:val="00222E88"/>
    <w:rsid w:val="00222FA2"/>
    <w:rsid w:val="00225E6B"/>
    <w:rsid w:val="00225EDB"/>
    <w:rsid w:val="002265DA"/>
    <w:rsid w:val="00226E38"/>
    <w:rsid w:val="00227098"/>
    <w:rsid w:val="00230DB1"/>
    <w:rsid w:val="00230F8D"/>
    <w:rsid w:val="002310D9"/>
    <w:rsid w:val="00231904"/>
    <w:rsid w:val="00231954"/>
    <w:rsid w:val="002324B5"/>
    <w:rsid w:val="00232705"/>
    <w:rsid w:val="0023311D"/>
    <w:rsid w:val="00234200"/>
    <w:rsid w:val="0023495C"/>
    <w:rsid w:val="00235267"/>
    <w:rsid w:val="00235C25"/>
    <w:rsid w:val="0023612D"/>
    <w:rsid w:val="00236A8A"/>
    <w:rsid w:val="00240C38"/>
    <w:rsid w:val="0024243F"/>
    <w:rsid w:val="00242B03"/>
    <w:rsid w:val="00242F71"/>
    <w:rsid w:val="002433E5"/>
    <w:rsid w:val="0024640D"/>
    <w:rsid w:val="00250181"/>
    <w:rsid w:val="002504C7"/>
    <w:rsid w:val="00250CE3"/>
    <w:rsid w:val="00250E04"/>
    <w:rsid w:val="00252903"/>
    <w:rsid w:val="00252E62"/>
    <w:rsid w:val="00254820"/>
    <w:rsid w:val="00254967"/>
    <w:rsid w:val="00254DE0"/>
    <w:rsid w:val="002550FB"/>
    <w:rsid w:val="0025683A"/>
    <w:rsid w:val="002571A0"/>
    <w:rsid w:val="002603B4"/>
    <w:rsid w:val="00260FCF"/>
    <w:rsid w:val="002617F9"/>
    <w:rsid w:val="002639B6"/>
    <w:rsid w:val="00264CDD"/>
    <w:rsid w:val="002668D1"/>
    <w:rsid w:val="00266FC3"/>
    <w:rsid w:val="00270366"/>
    <w:rsid w:val="00271C06"/>
    <w:rsid w:val="00271E1B"/>
    <w:rsid w:val="00272975"/>
    <w:rsid w:val="00272D6B"/>
    <w:rsid w:val="00272EB8"/>
    <w:rsid w:val="00273EC3"/>
    <w:rsid w:val="00275753"/>
    <w:rsid w:val="00276DA2"/>
    <w:rsid w:val="0027749C"/>
    <w:rsid w:val="00280EE8"/>
    <w:rsid w:val="00280F02"/>
    <w:rsid w:val="002811E3"/>
    <w:rsid w:val="00281321"/>
    <w:rsid w:val="00281A05"/>
    <w:rsid w:val="00281E2F"/>
    <w:rsid w:val="00282F5A"/>
    <w:rsid w:val="002838D4"/>
    <w:rsid w:val="00284B7C"/>
    <w:rsid w:val="00284ED3"/>
    <w:rsid w:val="00286744"/>
    <w:rsid w:val="00287098"/>
    <w:rsid w:val="002874DB"/>
    <w:rsid w:val="00287C5E"/>
    <w:rsid w:val="0029079B"/>
    <w:rsid w:val="00290B26"/>
    <w:rsid w:val="00292C50"/>
    <w:rsid w:val="0029343C"/>
    <w:rsid w:val="0029555B"/>
    <w:rsid w:val="002965C9"/>
    <w:rsid w:val="0029683B"/>
    <w:rsid w:val="00296B5E"/>
    <w:rsid w:val="0029766F"/>
    <w:rsid w:val="002A1AFF"/>
    <w:rsid w:val="002A220C"/>
    <w:rsid w:val="002A332D"/>
    <w:rsid w:val="002A3810"/>
    <w:rsid w:val="002A4969"/>
    <w:rsid w:val="002A4EA9"/>
    <w:rsid w:val="002A533C"/>
    <w:rsid w:val="002A5EFD"/>
    <w:rsid w:val="002A6EF4"/>
    <w:rsid w:val="002B0309"/>
    <w:rsid w:val="002B17AC"/>
    <w:rsid w:val="002B37E2"/>
    <w:rsid w:val="002B4BB9"/>
    <w:rsid w:val="002B4E4D"/>
    <w:rsid w:val="002B57EF"/>
    <w:rsid w:val="002B5B3C"/>
    <w:rsid w:val="002B648F"/>
    <w:rsid w:val="002B72E6"/>
    <w:rsid w:val="002B7302"/>
    <w:rsid w:val="002C1297"/>
    <w:rsid w:val="002C13FE"/>
    <w:rsid w:val="002C2FAA"/>
    <w:rsid w:val="002C3EEA"/>
    <w:rsid w:val="002C5549"/>
    <w:rsid w:val="002C6285"/>
    <w:rsid w:val="002C744A"/>
    <w:rsid w:val="002D0DF4"/>
    <w:rsid w:val="002D2C4B"/>
    <w:rsid w:val="002D2F3E"/>
    <w:rsid w:val="002D33A0"/>
    <w:rsid w:val="002D3FA2"/>
    <w:rsid w:val="002D48F9"/>
    <w:rsid w:val="002D5B80"/>
    <w:rsid w:val="002D67CA"/>
    <w:rsid w:val="002D69A9"/>
    <w:rsid w:val="002D7E59"/>
    <w:rsid w:val="002E02A3"/>
    <w:rsid w:val="002E0D85"/>
    <w:rsid w:val="002E176A"/>
    <w:rsid w:val="002E1CF6"/>
    <w:rsid w:val="002E1FBA"/>
    <w:rsid w:val="002E278A"/>
    <w:rsid w:val="002E301D"/>
    <w:rsid w:val="002E3284"/>
    <w:rsid w:val="002E3B3F"/>
    <w:rsid w:val="002E4FDF"/>
    <w:rsid w:val="002E5BB3"/>
    <w:rsid w:val="002E67A9"/>
    <w:rsid w:val="002E6B63"/>
    <w:rsid w:val="002E7274"/>
    <w:rsid w:val="002E7C99"/>
    <w:rsid w:val="002E7FAD"/>
    <w:rsid w:val="002F0A1C"/>
    <w:rsid w:val="002F14F9"/>
    <w:rsid w:val="002F17E9"/>
    <w:rsid w:val="002F17FF"/>
    <w:rsid w:val="002F1A47"/>
    <w:rsid w:val="002F215B"/>
    <w:rsid w:val="002F25F8"/>
    <w:rsid w:val="002F3A4C"/>
    <w:rsid w:val="002F41AE"/>
    <w:rsid w:val="002F4BA2"/>
    <w:rsid w:val="002F4F14"/>
    <w:rsid w:val="002F5DA7"/>
    <w:rsid w:val="002F5F11"/>
    <w:rsid w:val="002F615C"/>
    <w:rsid w:val="002F71F3"/>
    <w:rsid w:val="002F7224"/>
    <w:rsid w:val="002F735B"/>
    <w:rsid w:val="0030033D"/>
    <w:rsid w:val="003024C5"/>
    <w:rsid w:val="00302968"/>
    <w:rsid w:val="003035B6"/>
    <w:rsid w:val="0030450D"/>
    <w:rsid w:val="00304568"/>
    <w:rsid w:val="0030594F"/>
    <w:rsid w:val="00307032"/>
    <w:rsid w:val="003104BD"/>
    <w:rsid w:val="00310FA4"/>
    <w:rsid w:val="0031187A"/>
    <w:rsid w:val="0031209E"/>
    <w:rsid w:val="003135FF"/>
    <w:rsid w:val="00313AAC"/>
    <w:rsid w:val="00314CA9"/>
    <w:rsid w:val="003164D7"/>
    <w:rsid w:val="00316583"/>
    <w:rsid w:val="00317562"/>
    <w:rsid w:val="00321402"/>
    <w:rsid w:val="00321630"/>
    <w:rsid w:val="00321CE6"/>
    <w:rsid w:val="00321F38"/>
    <w:rsid w:val="003227CA"/>
    <w:rsid w:val="0032398D"/>
    <w:rsid w:val="00323CF4"/>
    <w:rsid w:val="0032553C"/>
    <w:rsid w:val="00326BAE"/>
    <w:rsid w:val="00326BEA"/>
    <w:rsid w:val="00327502"/>
    <w:rsid w:val="00327768"/>
    <w:rsid w:val="00327C57"/>
    <w:rsid w:val="0033005C"/>
    <w:rsid w:val="003319CE"/>
    <w:rsid w:val="00331E0A"/>
    <w:rsid w:val="003329D4"/>
    <w:rsid w:val="00334529"/>
    <w:rsid w:val="0033474D"/>
    <w:rsid w:val="00334783"/>
    <w:rsid w:val="00335087"/>
    <w:rsid w:val="0033564B"/>
    <w:rsid w:val="0033698C"/>
    <w:rsid w:val="00342F6E"/>
    <w:rsid w:val="00343BF9"/>
    <w:rsid w:val="003449A9"/>
    <w:rsid w:val="00345838"/>
    <w:rsid w:val="00345DB7"/>
    <w:rsid w:val="003460F3"/>
    <w:rsid w:val="003468DA"/>
    <w:rsid w:val="00350DCD"/>
    <w:rsid w:val="00351897"/>
    <w:rsid w:val="00351A93"/>
    <w:rsid w:val="003539AD"/>
    <w:rsid w:val="00355019"/>
    <w:rsid w:val="00355113"/>
    <w:rsid w:val="003560A2"/>
    <w:rsid w:val="00356AA6"/>
    <w:rsid w:val="00360786"/>
    <w:rsid w:val="0036126D"/>
    <w:rsid w:val="00361771"/>
    <w:rsid w:val="003656C7"/>
    <w:rsid w:val="00365D1E"/>
    <w:rsid w:val="0036668D"/>
    <w:rsid w:val="0036695D"/>
    <w:rsid w:val="00366D64"/>
    <w:rsid w:val="00367123"/>
    <w:rsid w:val="00367EB0"/>
    <w:rsid w:val="0037020D"/>
    <w:rsid w:val="0037035F"/>
    <w:rsid w:val="00372139"/>
    <w:rsid w:val="00372286"/>
    <w:rsid w:val="003729B1"/>
    <w:rsid w:val="00373A5B"/>
    <w:rsid w:val="0037549F"/>
    <w:rsid w:val="00375B11"/>
    <w:rsid w:val="0037788D"/>
    <w:rsid w:val="00377D90"/>
    <w:rsid w:val="003801DE"/>
    <w:rsid w:val="00380C2E"/>
    <w:rsid w:val="00381683"/>
    <w:rsid w:val="00381E80"/>
    <w:rsid w:val="00382339"/>
    <w:rsid w:val="003823E3"/>
    <w:rsid w:val="00383B39"/>
    <w:rsid w:val="00386590"/>
    <w:rsid w:val="0038708E"/>
    <w:rsid w:val="00387355"/>
    <w:rsid w:val="00387421"/>
    <w:rsid w:val="00387A2E"/>
    <w:rsid w:val="00390382"/>
    <w:rsid w:val="00390621"/>
    <w:rsid w:val="00390B50"/>
    <w:rsid w:val="00391564"/>
    <w:rsid w:val="00391FB2"/>
    <w:rsid w:val="00392F1C"/>
    <w:rsid w:val="00393C27"/>
    <w:rsid w:val="00394804"/>
    <w:rsid w:val="00394EC2"/>
    <w:rsid w:val="00395459"/>
    <w:rsid w:val="00395E05"/>
    <w:rsid w:val="003978AD"/>
    <w:rsid w:val="003A0535"/>
    <w:rsid w:val="003A0587"/>
    <w:rsid w:val="003A1248"/>
    <w:rsid w:val="003A131A"/>
    <w:rsid w:val="003A19B5"/>
    <w:rsid w:val="003A1C55"/>
    <w:rsid w:val="003A3CC8"/>
    <w:rsid w:val="003A3FFD"/>
    <w:rsid w:val="003A449D"/>
    <w:rsid w:val="003A5A86"/>
    <w:rsid w:val="003A64A7"/>
    <w:rsid w:val="003A668A"/>
    <w:rsid w:val="003B058B"/>
    <w:rsid w:val="003B0C26"/>
    <w:rsid w:val="003B1AF4"/>
    <w:rsid w:val="003B1C0F"/>
    <w:rsid w:val="003B2B6A"/>
    <w:rsid w:val="003B2C02"/>
    <w:rsid w:val="003B333A"/>
    <w:rsid w:val="003B393B"/>
    <w:rsid w:val="003B3ADB"/>
    <w:rsid w:val="003B3B53"/>
    <w:rsid w:val="003B3B95"/>
    <w:rsid w:val="003B3BBB"/>
    <w:rsid w:val="003B3D57"/>
    <w:rsid w:val="003B3E03"/>
    <w:rsid w:val="003B4017"/>
    <w:rsid w:val="003B4212"/>
    <w:rsid w:val="003B4469"/>
    <w:rsid w:val="003B4598"/>
    <w:rsid w:val="003B4872"/>
    <w:rsid w:val="003B52B5"/>
    <w:rsid w:val="003B5521"/>
    <w:rsid w:val="003B6366"/>
    <w:rsid w:val="003B63B3"/>
    <w:rsid w:val="003B6561"/>
    <w:rsid w:val="003B680D"/>
    <w:rsid w:val="003B7945"/>
    <w:rsid w:val="003B7E84"/>
    <w:rsid w:val="003B7F84"/>
    <w:rsid w:val="003C12CB"/>
    <w:rsid w:val="003C1A31"/>
    <w:rsid w:val="003C4A9B"/>
    <w:rsid w:val="003C544D"/>
    <w:rsid w:val="003C55B5"/>
    <w:rsid w:val="003C6A91"/>
    <w:rsid w:val="003C6EA2"/>
    <w:rsid w:val="003D0521"/>
    <w:rsid w:val="003D0706"/>
    <w:rsid w:val="003D0E71"/>
    <w:rsid w:val="003D1178"/>
    <w:rsid w:val="003D1C2C"/>
    <w:rsid w:val="003D3345"/>
    <w:rsid w:val="003D3C01"/>
    <w:rsid w:val="003D42ED"/>
    <w:rsid w:val="003D4398"/>
    <w:rsid w:val="003D43D2"/>
    <w:rsid w:val="003D4908"/>
    <w:rsid w:val="003D5FA2"/>
    <w:rsid w:val="003D7755"/>
    <w:rsid w:val="003D7F90"/>
    <w:rsid w:val="003E0CD5"/>
    <w:rsid w:val="003E161A"/>
    <w:rsid w:val="003E280A"/>
    <w:rsid w:val="003E281E"/>
    <w:rsid w:val="003E38BA"/>
    <w:rsid w:val="003E4007"/>
    <w:rsid w:val="003E47E2"/>
    <w:rsid w:val="003E49C9"/>
    <w:rsid w:val="003E4A13"/>
    <w:rsid w:val="003E5B8E"/>
    <w:rsid w:val="003E6B15"/>
    <w:rsid w:val="003E7946"/>
    <w:rsid w:val="003E7C09"/>
    <w:rsid w:val="003F0403"/>
    <w:rsid w:val="003F08F4"/>
    <w:rsid w:val="003F0D33"/>
    <w:rsid w:val="003F132E"/>
    <w:rsid w:val="003F17AC"/>
    <w:rsid w:val="003F1E82"/>
    <w:rsid w:val="003F29D1"/>
    <w:rsid w:val="003F3041"/>
    <w:rsid w:val="003F3741"/>
    <w:rsid w:val="003F4D19"/>
    <w:rsid w:val="003F4FB0"/>
    <w:rsid w:val="003F5B06"/>
    <w:rsid w:val="003F5B86"/>
    <w:rsid w:val="003F5CA3"/>
    <w:rsid w:val="003F5EE4"/>
    <w:rsid w:val="003F5FC5"/>
    <w:rsid w:val="003F646F"/>
    <w:rsid w:val="003F6F38"/>
    <w:rsid w:val="003F72FE"/>
    <w:rsid w:val="003F7374"/>
    <w:rsid w:val="00401488"/>
    <w:rsid w:val="00402AA7"/>
    <w:rsid w:val="00402E74"/>
    <w:rsid w:val="00403EC9"/>
    <w:rsid w:val="00404085"/>
    <w:rsid w:val="00405DA0"/>
    <w:rsid w:val="00405F3B"/>
    <w:rsid w:val="00406439"/>
    <w:rsid w:val="00406651"/>
    <w:rsid w:val="00406D9B"/>
    <w:rsid w:val="00406F72"/>
    <w:rsid w:val="004073B6"/>
    <w:rsid w:val="00410D31"/>
    <w:rsid w:val="0041149D"/>
    <w:rsid w:val="00411F51"/>
    <w:rsid w:val="00412484"/>
    <w:rsid w:val="004129E0"/>
    <w:rsid w:val="00413078"/>
    <w:rsid w:val="00413281"/>
    <w:rsid w:val="0041460D"/>
    <w:rsid w:val="00416894"/>
    <w:rsid w:val="004178A7"/>
    <w:rsid w:val="004179BE"/>
    <w:rsid w:val="004179FD"/>
    <w:rsid w:val="00422C9A"/>
    <w:rsid w:val="004235B7"/>
    <w:rsid w:val="00424721"/>
    <w:rsid w:val="00424A72"/>
    <w:rsid w:val="004256CB"/>
    <w:rsid w:val="004321EE"/>
    <w:rsid w:val="00432A54"/>
    <w:rsid w:val="00434D84"/>
    <w:rsid w:val="00437BCC"/>
    <w:rsid w:val="00441AD5"/>
    <w:rsid w:val="00441FC6"/>
    <w:rsid w:val="00442619"/>
    <w:rsid w:val="0044272D"/>
    <w:rsid w:val="00442EAB"/>
    <w:rsid w:val="00443052"/>
    <w:rsid w:val="0044395A"/>
    <w:rsid w:val="00444555"/>
    <w:rsid w:val="00451FED"/>
    <w:rsid w:val="00452878"/>
    <w:rsid w:val="00452D5C"/>
    <w:rsid w:val="00454338"/>
    <w:rsid w:val="00455EFB"/>
    <w:rsid w:val="004568D9"/>
    <w:rsid w:val="00456A09"/>
    <w:rsid w:val="00456EC2"/>
    <w:rsid w:val="00462153"/>
    <w:rsid w:val="00462EEA"/>
    <w:rsid w:val="00462F66"/>
    <w:rsid w:val="004651BD"/>
    <w:rsid w:val="0046594D"/>
    <w:rsid w:val="00467883"/>
    <w:rsid w:val="00470AC6"/>
    <w:rsid w:val="00471A83"/>
    <w:rsid w:val="004721E1"/>
    <w:rsid w:val="00472B8B"/>
    <w:rsid w:val="00472B8C"/>
    <w:rsid w:val="0047497D"/>
    <w:rsid w:val="00475C1F"/>
    <w:rsid w:val="00477274"/>
    <w:rsid w:val="00477879"/>
    <w:rsid w:val="00477978"/>
    <w:rsid w:val="004806E2"/>
    <w:rsid w:val="0048108E"/>
    <w:rsid w:val="00481235"/>
    <w:rsid w:val="004812E0"/>
    <w:rsid w:val="004816E0"/>
    <w:rsid w:val="00482B08"/>
    <w:rsid w:val="00483591"/>
    <w:rsid w:val="004852BF"/>
    <w:rsid w:val="00485937"/>
    <w:rsid w:val="00486981"/>
    <w:rsid w:val="00486AD5"/>
    <w:rsid w:val="00486AE4"/>
    <w:rsid w:val="00486B7A"/>
    <w:rsid w:val="00486C6F"/>
    <w:rsid w:val="00487B10"/>
    <w:rsid w:val="00490359"/>
    <w:rsid w:val="00490639"/>
    <w:rsid w:val="00491828"/>
    <w:rsid w:val="00491D77"/>
    <w:rsid w:val="004922B7"/>
    <w:rsid w:val="00493646"/>
    <w:rsid w:val="00493677"/>
    <w:rsid w:val="00493C43"/>
    <w:rsid w:val="004942AC"/>
    <w:rsid w:val="00494465"/>
    <w:rsid w:val="0049447F"/>
    <w:rsid w:val="00495015"/>
    <w:rsid w:val="00495C19"/>
    <w:rsid w:val="00497D2C"/>
    <w:rsid w:val="004A0598"/>
    <w:rsid w:val="004A2982"/>
    <w:rsid w:val="004A3349"/>
    <w:rsid w:val="004A348A"/>
    <w:rsid w:val="004A3C78"/>
    <w:rsid w:val="004A4AF6"/>
    <w:rsid w:val="004A55B5"/>
    <w:rsid w:val="004A5753"/>
    <w:rsid w:val="004A6E9C"/>
    <w:rsid w:val="004B1158"/>
    <w:rsid w:val="004B1E5B"/>
    <w:rsid w:val="004B21BC"/>
    <w:rsid w:val="004B623F"/>
    <w:rsid w:val="004B6247"/>
    <w:rsid w:val="004C07AA"/>
    <w:rsid w:val="004C1A7A"/>
    <w:rsid w:val="004C1B5E"/>
    <w:rsid w:val="004C2484"/>
    <w:rsid w:val="004C4483"/>
    <w:rsid w:val="004C4A05"/>
    <w:rsid w:val="004C4E0F"/>
    <w:rsid w:val="004C5B12"/>
    <w:rsid w:val="004C69C2"/>
    <w:rsid w:val="004C767D"/>
    <w:rsid w:val="004C7F0F"/>
    <w:rsid w:val="004C7FA5"/>
    <w:rsid w:val="004D16A3"/>
    <w:rsid w:val="004D3191"/>
    <w:rsid w:val="004D3358"/>
    <w:rsid w:val="004D4276"/>
    <w:rsid w:val="004D463F"/>
    <w:rsid w:val="004D4682"/>
    <w:rsid w:val="004D4A70"/>
    <w:rsid w:val="004D6290"/>
    <w:rsid w:val="004D6691"/>
    <w:rsid w:val="004D71E2"/>
    <w:rsid w:val="004D7606"/>
    <w:rsid w:val="004D7CDE"/>
    <w:rsid w:val="004D7E3D"/>
    <w:rsid w:val="004E0117"/>
    <w:rsid w:val="004E17D9"/>
    <w:rsid w:val="004E181E"/>
    <w:rsid w:val="004E186A"/>
    <w:rsid w:val="004E2202"/>
    <w:rsid w:val="004E22E6"/>
    <w:rsid w:val="004E3751"/>
    <w:rsid w:val="004E45AF"/>
    <w:rsid w:val="004E5CAE"/>
    <w:rsid w:val="004E5E5A"/>
    <w:rsid w:val="004E60F3"/>
    <w:rsid w:val="004E6103"/>
    <w:rsid w:val="004E68BB"/>
    <w:rsid w:val="004E6B59"/>
    <w:rsid w:val="004E6DD2"/>
    <w:rsid w:val="004F14D1"/>
    <w:rsid w:val="004F1CF2"/>
    <w:rsid w:val="004F42E8"/>
    <w:rsid w:val="004F4DCC"/>
    <w:rsid w:val="004F56C9"/>
    <w:rsid w:val="004F60DF"/>
    <w:rsid w:val="004F6146"/>
    <w:rsid w:val="004F7379"/>
    <w:rsid w:val="005004E1"/>
    <w:rsid w:val="00501586"/>
    <w:rsid w:val="00501D97"/>
    <w:rsid w:val="0050243F"/>
    <w:rsid w:val="00503CCB"/>
    <w:rsid w:val="00504119"/>
    <w:rsid w:val="00504E85"/>
    <w:rsid w:val="005057A6"/>
    <w:rsid w:val="0050675D"/>
    <w:rsid w:val="00507299"/>
    <w:rsid w:val="0051026C"/>
    <w:rsid w:val="00510EC9"/>
    <w:rsid w:val="005126F2"/>
    <w:rsid w:val="005139D6"/>
    <w:rsid w:val="00513E7B"/>
    <w:rsid w:val="00514094"/>
    <w:rsid w:val="00515708"/>
    <w:rsid w:val="00515921"/>
    <w:rsid w:val="00515DD8"/>
    <w:rsid w:val="00516FD1"/>
    <w:rsid w:val="00517378"/>
    <w:rsid w:val="00521406"/>
    <w:rsid w:val="00521756"/>
    <w:rsid w:val="00521D51"/>
    <w:rsid w:val="00522CBB"/>
    <w:rsid w:val="00523DE4"/>
    <w:rsid w:val="00524FA3"/>
    <w:rsid w:val="00525089"/>
    <w:rsid w:val="00525593"/>
    <w:rsid w:val="00527049"/>
    <w:rsid w:val="00527613"/>
    <w:rsid w:val="00527C62"/>
    <w:rsid w:val="0053032F"/>
    <w:rsid w:val="00530568"/>
    <w:rsid w:val="00530A77"/>
    <w:rsid w:val="00531573"/>
    <w:rsid w:val="0053182E"/>
    <w:rsid w:val="00531BE5"/>
    <w:rsid w:val="00531CFA"/>
    <w:rsid w:val="0053344A"/>
    <w:rsid w:val="00533E2F"/>
    <w:rsid w:val="005340A0"/>
    <w:rsid w:val="005340F3"/>
    <w:rsid w:val="00534500"/>
    <w:rsid w:val="00535F69"/>
    <w:rsid w:val="0053640C"/>
    <w:rsid w:val="005376FC"/>
    <w:rsid w:val="005402B3"/>
    <w:rsid w:val="00540415"/>
    <w:rsid w:val="00540B14"/>
    <w:rsid w:val="00543011"/>
    <w:rsid w:val="005434A2"/>
    <w:rsid w:val="0054361E"/>
    <w:rsid w:val="00543F1A"/>
    <w:rsid w:val="005442BF"/>
    <w:rsid w:val="0054465D"/>
    <w:rsid w:val="00544B8F"/>
    <w:rsid w:val="00544DBE"/>
    <w:rsid w:val="0054500E"/>
    <w:rsid w:val="00547117"/>
    <w:rsid w:val="005473E4"/>
    <w:rsid w:val="00547DCE"/>
    <w:rsid w:val="005511E4"/>
    <w:rsid w:val="00551810"/>
    <w:rsid w:val="00551FF8"/>
    <w:rsid w:val="00552A93"/>
    <w:rsid w:val="00552E77"/>
    <w:rsid w:val="00553BB4"/>
    <w:rsid w:val="00553E92"/>
    <w:rsid w:val="00554C28"/>
    <w:rsid w:val="005555A9"/>
    <w:rsid w:val="00555DC6"/>
    <w:rsid w:val="00560881"/>
    <w:rsid w:val="00560B9E"/>
    <w:rsid w:val="00560E4A"/>
    <w:rsid w:val="0056139F"/>
    <w:rsid w:val="005620E2"/>
    <w:rsid w:val="00562AD7"/>
    <w:rsid w:val="005635B6"/>
    <w:rsid w:val="00564076"/>
    <w:rsid w:val="00564238"/>
    <w:rsid w:val="005643CE"/>
    <w:rsid w:val="00565195"/>
    <w:rsid w:val="005659C4"/>
    <w:rsid w:val="005665A1"/>
    <w:rsid w:val="00566EDB"/>
    <w:rsid w:val="0056753C"/>
    <w:rsid w:val="00570E60"/>
    <w:rsid w:val="00571290"/>
    <w:rsid w:val="00571FB1"/>
    <w:rsid w:val="00572F6F"/>
    <w:rsid w:val="00572F91"/>
    <w:rsid w:val="00574A71"/>
    <w:rsid w:val="00574EF2"/>
    <w:rsid w:val="005756A3"/>
    <w:rsid w:val="00575A0A"/>
    <w:rsid w:val="00575B04"/>
    <w:rsid w:val="00575ECB"/>
    <w:rsid w:val="00575F35"/>
    <w:rsid w:val="0057674E"/>
    <w:rsid w:val="00576C9C"/>
    <w:rsid w:val="005771A4"/>
    <w:rsid w:val="00577A1F"/>
    <w:rsid w:val="005802B3"/>
    <w:rsid w:val="00581EC9"/>
    <w:rsid w:val="005820F3"/>
    <w:rsid w:val="0058423F"/>
    <w:rsid w:val="005907A4"/>
    <w:rsid w:val="00590AF3"/>
    <w:rsid w:val="005916B9"/>
    <w:rsid w:val="00593C98"/>
    <w:rsid w:val="005940A6"/>
    <w:rsid w:val="00594976"/>
    <w:rsid w:val="00595875"/>
    <w:rsid w:val="005973F6"/>
    <w:rsid w:val="00597761"/>
    <w:rsid w:val="005A07C9"/>
    <w:rsid w:val="005A0CBB"/>
    <w:rsid w:val="005A1F61"/>
    <w:rsid w:val="005A305E"/>
    <w:rsid w:val="005A33DA"/>
    <w:rsid w:val="005A4D3D"/>
    <w:rsid w:val="005A5009"/>
    <w:rsid w:val="005A51A4"/>
    <w:rsid w:val="005A5952"/>
    <w:rsid w:val="005A607A"/>
    <w:rsid w:val="005A728C"/>
    <w:rsid w:val="005B1705"/>
    <w:rsid w:val="005B23D1"/>
    <w:rsid w:val="005B2F51"/>
    <w:rsid w:val="005B2FDC"/>
    <w:rsid w:val="005B331D"/>
    <w:rsid w:val="005B334C"/>
    <w:rsid w:val="005B37D9"/>
    <w:rsid w:val="005B3D85"/>
    <w:rsid w:val="005B400C"/>
    <w:rsid w:val="005B5810"/>
    <w:rsid w:val="005B5900"/>
    <w:rsid w:val="005B6EE0"/>
    <w:rsid w:val="005B6F5F"/>
    <w:rsid w:val="005B736B"/>
    <w:rsid w:val="005C07CF"/>
    <w:rsid w:val="005C0929"/>
    <w:rsid w:val="005C22D7"/>
    <w:rsid w:val="005C28A3"/>
    <w:rsid w:val="005C4655"/>
    <w:rsid w:val="005C516B"/>
    <w:rsid w:val="005C575F"/>
    <w:rsid w:val="005C5B1F"/>
    <w:rsid w:val="005C5B36"/>
    <w:rsid w:val="005C7A47"/>
    <w:rsid w:val="005D0280"/>
    <w:rsid w:val="005D03BA"/>
    <w:rsid w:val="005D23D0"/>
    <w:rsid w:val="005D2D3F"/>
    <w:rsid w:val="005D32DB"/>
    <w:rsid w:val="005D38C4"/>
    <w:rsid w:val="005D3DB8"/>
    <w:rsid w:val="005D4936"/>
    <w:rsid w:val="005D74A5"/>
    <w:rsid w:val="005E029C"/>
    <w:rsid w:val="005E0E8E"/>
    <w:rsid w:val="005E0EEA"/>
    <w:rsid w:val="005E0FE5"/>
    <w:rsid w:val="005E1209"/>
    <w:rsid w:val="005E22F0"/>
    <w:rsid w:val="005E390C"/>
    <w:rsid w:val="005E4200"/>
    <w:rsid w:val="005E5F51"/>
    <w:rsid w:val="005E60D1"/>
    <w:rsid w:val="005E6459"/>
    <w:rsid w:val="005E751C"/>
    <w:rsid w:val="005F07BB"/>
    <w:rsid w:val="005F07E9"/>
    <w:rsid w:val="005F0AF3"/>
    <w:rsid w:val="005F1C02"/>
    <w:rsid w:val="005F25F0"/>
    <w:rsid w:val="005F290B"/>
    <w:rsid w:val="005F293B"/>
    <w:rsid w:val="005F2D62"/>
    <w:rsid w:val="005F2F23"/>
    <w:rsid w:val="005F339F"/>
    <w:rsid w:val="005F3F0E"/>
    <w:rsid w:val="005F598C"/>
    <w:rsid w:val="005F7302"/>
    <w:rsid w:val="00601FDC"/>
    <w:rsid w:val="006065C8"/>
    <w:rsid w:val="006070D3"/>
    <w:rsid w:val="00607351"/>
    <w:rsid w:val="0061042A"/>
    <w:rsid w:val="00611003"/>
    <w:rsid w:val="00611168"/>
    <w:rsid w:val="00611C85"/>
    <w:rsid w:val="0061359D"/>
    <w:rsid w:val="00614BA1"/>
    <w:rsid w:val="006209BC"/>
    <w:rsid w:val="006210C8"/>
    <w:rsid w:val="00621F9E"/>
    <w:rsid w:val="00621FA7"/>
    <w:rsid w:val="006220C5"/>
    <w:rsid w:val="0062318E"/>
    <w:rsid w:val="00623359"/>
    <w:rsid w:val="0063009D"/>
    <w:rsid w:val="00630230"/>
    <w:rsid w:val="00631F1E"/>
    <w:rsid w:val="0063250E"/>
    <w:rsid w:val="00632ABB"/>
    <w:rsid w:val="00633884"/>
    <w:rsid w:val="0063495C"/>
    <w:rsid w:val="00635E9A"/>
    <w:rsid w:val="00636D51"/>
    <w:rsid w:val="00636F72"/>
    <w:rsid w:val="0063733C"/>
    <w:rsid w:val="006379C4"/>
    <w:rsid w:val="006400D4"/>
    <w:rsid w:val="006406EB"/>
    <w:rsid w:val="006409C3"/>
    <w:rsid w:val="00641922"/>
    <w:rsid w:val="006419A8"/>
    <w:rsid w:val="0064296D"/>
    <w:rsid w:val="00643344"/>
    <w:rsid w:val="00643DD0"/>
    <w:rsid w:val="00645C69"/>
    <w:rsid w:val="00645EF0"/>
    <w:rsid w:val="006463D8"/>
    <w:rsid w:val="006469BA"/>
    <w:rsid w:val="00650957"/>
    <w:rsid w:val="006518DD"/>
    <w:rsid w:val="00651EA8"/>
    <w:rsid w:val="006522C0"/>
    <w:rsid w:val="00652575"/>
    <w:rsid w:val="00652754"/>
    <w:rsid w:val="00653F47"/>
    <w:rsid w:val="00653FA9"/>
    <w:rsid w:val="0065475C"/>
    <w:rsid w:val="00654B26"/>
    <w:rsid w:val="006551B5"/>
    <w:rsid w:val="00656986"/>
    <w:rsid w:val="00656CBB"/>
    <w:rsid w:val="00657E25"/>
    <w:rsid w:val="00660077"/>
    <w:rsid w:val="00660400"/>
    <w:rsid w:val="00660572"/>
    <w:rsid w:val="00660CCA"/>
    <w:rsid w:val="00660FC6"/>
    <w:rsid w:val="006619E2"/>
    <w:rsid w:val="00661C64"/>
    <w:rsid w:val="00662585"/>
    <w:rsid w:val="00662E43"/>
    <w:rsid w:val="00663231"/>
    <w:rsid w:val="00664246"/>
    <w:rsid w:val="0066432F"/>
    <w:rsid w:val="0066513D"/>
    <w:rsid w:val="0066657A"/>
    <w:rsid w:val="006669C1"/>
    <w:rsid w:val="00666A3C"/>
    <w:rsid w:val="0066759E"/>
    <w:rsid w:val="006678E5"/>
    <w:rsid w:val="0067022D"/>
    <w:rsid w:val="0067093D"/>
    <w:rsid w:val="00671491"/>
    <w:rsid w:val="00672521"/>
    <w:rsid w:val="00672983"/>
    <w:rsid w:val="00672DE8"/>
    <w:rsid w:val="006734F8"/>
    <w:rsid w:val="006739A3"/>
    <w:rsid w:val="00673DE3"/>
    <w:rsid w:val="006752A2"/>
    <w:rsid w:val="0067651A"/>
    <w:rsid w:val="00676D90"/>
    <w:rsid w:val="00680113"/>
    <w:rsid w:val="00680545"/>
    <w:rsid w:val="006823E3"/>
    <w:rsid w:val="00683D73"/>
    <w:rsid w:val="00683DAA"/>
    <w:rsid w:val="006842DE"/>
    <w:rsid w:val="00684CDD"/>
    <w:rsid w:val="0068591C"/>
    <w:rsid w:val="00690A1C"/>
    <w:rsid w:val="0069258D"/>
    <w:rsid w:val="00692E8B"/>
    <w:rsid w:val="00693476"/>
    <w:rsid w:val="00693F6F"/>
    <w:rsid w:val="00694696"/>
    <w:rsid w:val="00694B2B"/>
    <w:rsid w:val="00694FF5"/>
    <w:rsid w:val="00695861"/>
    <w:rsid w:val="00695A77"/>
    <w:rsid w:val="0069619E"/>
    <w:rsid w:val="00696BDE"/>
    <w:rsid w:val="00696CA9"/>
    <w:rsid w:val="006A10F9"/>
    <w:rsid w:val="006A1A37"/>
    <w:rsid w:val="006A1CE2"/>
    <w:rsid w:val="006A1E4C"/>
    <w:rsid w:val="006A24A3"/>
    <w:rsid w:val="006A3CC3"/>
    <w:rsid w:val="006A4050"/>
    <w:rsid w:val="006A4344"/>
    <w:rsid w:val="006A4891"/>
    <w:rsid w:val="006A6D2F"/>
    <w:rsid w:val="006A7251"/>
    <w:rsid w:val="006A7888"/>
    <w:rsid w:val="006A7AB0"/>
    <w:rsid w:val="006B1848"/>
    <w:rsid w:val="006B197C"/>
    <w:rsid w:val="006B32FB"/>
    <w:rsid w:val="006B4479"/>
    <w:rsid w:val="006B4BD4"/>
    <w:rsid w:val="006B520C"/>
    <w:rsid w:val="006B6D43"/>
    <w:rsid w:val="006B6F58"/>
    <w:rsid w:val="006B78BE"/>
    <w:rsid w:val="006C1853"/>
    <w:rsid w:val="006C1A96"/>
    <w:rsid w:val="006C21A4"/>
    <w:rsid w:val="006C2A4A"/>
    <w:rsid w:val="006C3366"/>
    <w:rsid w:val="006C3714"/>
    <w:rsid w:val="006C4024"/>
    <w:rsid w:val="006C44BC"/>
    <w:rsid w:val="006C4C22"/>
    <w:rsid w:val="006C5377"/>
    <w:rsid w:val="006C585E"/>
    <w:rsid w:val="006C7ADD"/>
    <w:rsid w:val="006D0288"/>
    <w:rsid w:val="006D1169"/>
    <w:rsid w:val="006D2172"/>
    <w:rsid w:val="006D31C7"/>
    <w:rsid w:val="006D32AD"/>
    <w:rsid w:val="006D3349"/>
    <w:rsid w:val="006D3451"/>
    <w:rsid w:val="006D3807"/>
    <w:rsid w:val="006D58FF"/>
    <w:rsid w:val="006D5A2A"/>
    <w:rsid w:val="006D5F30"/>
    <w:rsid w:val="006D60F0"/>
    <w:rsid w:val="006D67E4"/>
    <w:rsid w:val="006D6A83"/>
    <w:rsid w:val="006D71BD"/>
    <w:rsid w:val="006E121A"/>
    <w:rsid w:val="006E1658"/>
    <w:rsid w:val="006E1F22"/>
    <w:rsid w:val="006E2ED2"/>
    <w:rsid w:val="006E3AD1"/>
    <w:rsid w:val="006E3C1E"/>
    <w:rsid w:val="006E3F74"/>
    <w:rsid w:val="006E5CEB"/>
    <w:rsid w:val="006E644F"/>
    <w:rsid w:val="006E71EF"/>
    <w:rsid w:val="006E7689"/>
    <w:rsid w:val="006E7C3D"/>
    <w:rsid w:val="006F0CA6"/>
    <w:rsid w:val="006F1ACE"/>
    <w:rsid w:val="006F2D14"/>
    <w:rsid w:val="006F4493"/>
    <w:rsid w:val="006F47D5"/>
    <w:rsid w:val="006F58D7"/>
    <w:rsid w:val="006F5F69"/>
    <w:rsid w:val="006F5FB8"/>
    <w:rsid w:val="006F684E"/>
    <w:rsid w:val="006F6AE0"/>
    <w:rsid w:val="006F6CCA"/>
    <w:rsid w:val="006F6D56"/>
    <w:rsid w:val="006F6D9B"/>
    <w:rsid w:val="006F7477"/>
    <w:rsid w:val="006F7B2A"/>
    <w:rsid w:val="00700E63"/>
    <w:rsid w:val="00701F7A"/>
    <w:rsid w:val="007022C3"/>
    <w:rsid w:val="00703CB8"/>
    <w:rsid w:val="00705862"/>
    <w:rsid w:val="007062FD"/>
    <w:rsid w:val="0070682B"/>
    <w:rsid w:val="00706F96"/>
    <w:rsid w:val="00707A9F"/>
    <w:rsid w:val="00707AC6"/>
    <w:rsid w:val="0071098E"/>
    <w:rsid w:val="00711176"/>
    <w:rsid w:val="007118C5"/>
    <w:rsid w:val="007119B0"/>
    <w:rsid w:val="00711B45"/>
    <w:rsid w:val="007123BE"/>
    <w:rsid w:val="0071475D"/>
    <w:rsid w:val="00716917"/>
    <w:rsid w:val="00717963"/>
    <w:rsid w:val="007207A6"/>
    <w:rsid w:val="007208B3"/>
    <w:rsid w:val="00720A86"/>
    <w:rsid w:val="00720E82"/>
    <w:rsid w:val="00720F93"/>
    <w:rsid w:val="00721E92"/>
    <w:rsid w:val="007221AF"/>
    <w:rsid w:val="007223C1"/>
    <w:rsid w:val="00722A4F"/>
    <w:rsid w:val="00722D8A"/>
    <w:rsid w:val="007235BC"/>
    <w:rsid w:val="0072394F"/>
    <w:rsid w:val="00724826"/>
    <w:rsid w:val="00725165"/>
    <w:rsid w:val="0072523B"/>
    <w:rsid w:val="0072749A"/>
    <w:rsid w:val="00730FC7"/>
    <w:rsid w:val="00731B4C"/>
    <w:rsid w:val="0073244D"/>
    <w:rsid w:val="00733203"/>
    <w:rsid w:val="00733530"/>
    <w:rsid w:val="00734833"/>
    <w:rsid w:val="007352D1"/>
    <w:rsid w:val="0073565A"/>
    <w:rsid w:val="00735851"/>
    <w:rsid w:val="0073644D"/>
    <w:rsid w:val="00742535"/>
    <w:rsid w:val="007425AF"/>
    <w:rsid w:val="007442A0"/>
    <w:rsid w:val="0074459A"/>
    <w:rsid w:val="00744B28"/>
    <w:rsid w:val="007456D3"/>
    <w:rsid w:val="00745A5B"/>
    <w:rsid w:val="0074645D"/>
    <w:rsid w:val="0074672A"/>
    <w:rsid w:val="007469D9"/>
    <w:rsid w:val="007517B5"/>
    <w:rsid w:val="007526EA"/>
    <w:rsid w:val="00754F8A"/>
    <w:rsid w:val="00756E3C"/>
    <w:rsid w:val="007606E4"/>
    <w:rsid w:val="00760AD4"/>
    <w:rsid w:val="0076268A"/>
    <w:rsid w:val="00762CC2"/>
    <w:rsid w:val="00767320"/>
    <w:rsid w:val="007674B9"/>
    <w:rsid w:val="00771AD6"/>
    <w:rsid w:val="00771E90"/>
    <w:rsid w:val="007721BB"/>
    <w:rsid w:val="0077314C"/>
    <w:rsid w:val="00773F4C"/>
    <w:rsid w:val="007749BD"/>
    <w:rsid w:val="00775C99"/>
    <w:rsid w:val="00776548"/>
    <w:rsid w:val="00776C39"/>
    <w:rsid w:val="00777122"/>
    <w:rsid w:val="0077750A"/>
    <w:rsid w:val="00777555"/>
    <w:rsid w:val="00780543"/>
    <w:rsid w:val="00780EB1"/>
    <w:rsid w:val="007829B6"/>
    <w:rsid w:val="00783E7B"/>
    <w:rsid w:val="00784D78"/>
    <w:rsid w:val="00785094"/>
    <w:rsid w:val="007850B2"/>
    <w:rsid w:val="00785A72"/>
    <w:rsid w:val="007873FB"/>
    <w:rsid w:val="00787658"/>
    <w:rsid w:val="007879A7"/>
    <w:rsid w:val="007904BB"/>
    <w:rsid w:val="0079067D"/>
    <w:rsid w:val="007924D9"/>
    <w:rsid w:val="00792576"/>
    <w:rsid w:val="00795619"/>
    <w:rsid w:val="007961D0"/>
    <w:rsid w:val="00796427"/>
    <w:rsid w:val="00796602"/>
    <w:rsid w:val="00796C65"/>
    <w:rsid w:val="00796F11"/>
    <w:rsid w:val="0079701B"/>
    <w:rsid w:val="007A0B2A"/>
    <w:rsid w:val="007A1742"/>
    <w:rsid w:val="007A1C34"/>
    <w:rsid w:val="007A451B"/>
    <w:rsid w:val="007A4EAE"/>
    <w:rsid w:val="007A50F2"/>
    <w:rsid w:val="007A6B32"/>
    <w:rsid w:val="007A73AC"/>
    <w:rsid w:val="007A7971"/>
    <w:rsid w:val="007B00F5"/>
    <w:rsid w:val="007B11E0"/>
    <w:rsid w:val="007B1DA5"/>
    <w:rsid w:val="007B39A3"/>
    <w:rsid w:val="007B3AB7"/>
    <w:rsid w:val="007B40AB"/>
    <w:rsid w:val="007B4EA5"/>
    <w:rsid w:val="007B627F"/>
    <w:rsid w:val="007B707D"/>
    <w:rsid w:val="007B73EB"/>
    <w:rsid w:val="007B7710"/>
    <w:rsid w:val="007B7976"/>
    <w:rsid w:val="007B7F08"/>
    <w:rsid w:val="007C0950"/>
    <w:rsid w:val="007C096B"/>
    <w:rsid w:val="007C0E67"/>
    <w:rsid w:val="007C0EAC"/>
    <w:rsid w:val="007C17BE"/>
    <w:rsid w:val="007C2F84"/>
    <w:rsid w:val="007C6CD3"/>
    <w:rsid w:val="007C719D"/>
    <w:rsid w:val="007C7E6C"/>
    <w:rsid w:val="007D0652"/>
    <w:rsid w:val="007D1E5B"/>
    <w:rsid w:val="007D445E"/>
    <w:rsid w:val="007D62CC"/>
    <w:rsid w:val="007D69DF"/>
    <w:rsid w:val="007D7558"/>
    <w:rsid w:val="007D75D0"/>
    <w:rsid w:val="007D79DA"/>
    <w:rsid w:val="007E1166"/>
    <w:rsid w:val="007E13F9"/>
    <w:rsid w:val="007E1C80"/>
    <w:rsid w:val="007E1E8A"/>
    <w:rsid w:val="007E2164"/>
    <w:rsid w:val="007E2372"/>
    <w:rsid w:val="007E2500"/>
    <w:rsid w:val="007E270B"/>
    <w:rsid w:val="007E2E36"/>
    <w:rsid w:val="007E326F"/>
    <w:rsid w:val="007E3A8B"/>
    <w:rsid w:val="007E48B4"/>
    <w:rsid w:val="007E515F"/>
    <w:rsid w:val="007E59D5"/>
    <w:rsid w:val="007E5E43"/>
    <w:rsid w:val="007E659D"/>
    <w:rsid w:val="007E6799"/>
    <w:rsid w:val="007E7854"/>
    <w:rsid w:val="007E7AD2"/>
    <w:rsid w:val="007E7D7F"/>
    <w:rsid w:val="007F00B7"/>
    <w:rsid w:val="007F0848"/>
    <w:rsid w:val="007F12BC"/>
    <w:rsid w:val="007F132E"/>
    <w:rsid w:val="007F385E"/>
    <w:rsid w:val="007F3A74"/>
    <w:rsid w:val="007F3AA2"/>
    <w:rsid w:val="007F5CCB"/>
    <w:rsid w:val="007F628C"/>
    <w:rsid w:val="007F7150"/>
    <w:rsid w:val="007F774B"/>
    <w:rsid w:val="007F776F"/>
    <w:rsid w:val="008008CB"/>
    <w:rsid w:val="00800DE2"/>
    <w:rsid w:val="00801B31"/>
    <w:rsid w:val="00802C3E"/>
    <w:rsid w:val="00803BE3"/>
    <w:rsid w:val="00804BD5"/>
    <w:rsid w:val="00804DC9"/>
    <w:rsid w:val="008056E9"/>
    <w:rsid w:val="00805B9B"/>
    <w:rsid w:val="00806554"/>
    <w:rsid w:val="0080675A"/>
    <w:rsid w:val="00806F18"/>
    <w:rsid w:val="00807A1B"/>
    <w:rsid w:val="00810226"/>
    <w:rsid w:val="00810688"/>
    <w:rsid w:val="00811DAA"/>
    <w:rsid w:val="0081343D"/>
    <w:rsid w:val="00813ADF"/>
    <w:rsid w:val="00814688"/>
    <w:rsid w:val="00815DDD"/>
    <w:rsid w:val="00815FD1"/>
    <w:rsid w:val="008164D3"/>
    <w:rsid w:val="0082049B"/>
    <w:rsid w:val="00821711"/>
    <w:rsid w:val="00821DD8"/>
    <w:rsid w:val="00821EA0"/>
    <w:rsid w:val="00823B99"/>
    <w:rsid w:val="008242D1"/>
    <w:rsid w:val="00824E67"/>
    <w:rsid w:val="008257A9"/>
    <w:rsid w:val="00830104"/>
    <w:rsid w:val="0083050B"/>
    <w:rsid w:val="00831219"/>
    <w:rsid w:val="00831CAD"/>
    <w:rsid w:val="0083263C"/>
    <w:rsid w:val="00835A76"/>
    <w:rsid w:val="008366C4"/>
    <w:rsid w:val="008408E5"/>
    <w:rsid w:val="008409B3"/>
    <w:rsid w:val="00840E44"/>
    <w:rsid w:val="008421FD"/>
    <w:rsid w:val="00842270"/>
    <w:rsid w:val="00842C3A"/>
    <w:rsid w:val="00842C9D"/>
    <w:rsid w:val="008434B8"/>
    <w:rsid w:val="008435F6"/>
    <w:rsid w:val="008437A8"/>
    <w:rsid w:val="00843E27"/>
    <w:rsid w:val="0084421F"/>
    <w:rsid w:val="00844F4E"/>
    <w:rsid w:val="00846E11"/>
    <w:rsid w:val="0085193D"/>
    <w:rsid w:val="008519B0"/>
    <w:rsid w:val="00852A57"/>
    <w:rsid w:val="00854BA4"/>
    <w:rsid w:val="008554C1"/>
    <w:rsid w:val="00855C64"/>
    <w:rsid w:val="00856BB5"/>
    <w:rsid w:val="00856C46"/>
    <w:rsid w:val="00857D46"/>
    <w:rsid w:val="00860BB4"/>
    <w:rsid w:val="00861BE4"/>
    <w:rsid w:val="00861C64"/>
    <w:rsid w:val="00863297"/>
    <w:rsid w:val="008639A1"/>
    <w:rsid w:val="00863E67"/>
    <w:rsid w:val="00863EE3"/>
    <w:rsid w:val="00863FCA"/>
    <w:rsid w:val="008649F0"/>
    <w:rsid w:val="00864A3D"/>
    <w:rsid w:val="00865F93"/>
    <w:rsid w:val="00866091"/>
    <w:rsid w:val="00866EB9"/>
    <w:rsid w:val="00867C74"/>
    <w:rsid w:val="00867CCE"/>
    <w:rsid w:val="008704BA"/>
    <w:rsid w:val="00870E5D"/>
    <w:rsid w:val="00871082"/>
    <w:rsid w:val="00871B78"/>
    <w:rsid w:val="00871FC4"/>
    <w:rsid w:val="00872BC2"/>
    <w:rsid w:val="00872D2B"/>
    <w:rsid w:val="00873CEB"/>
    <w:rsid w:val="008749FE"/>
    <w:rsid w:val="00874CF2"/>
    <w:rsid w:val="0087556B"/>
    <w:rsid w:val="00875724"/>
    <w:rsid w:val="008770F6"/>
    <w:rsid w:val="008772B2"/>
    <w:rsid w:val="0087772E"/>
    <w:rsid w:val="00877E43"/>
    <w:rsid w:val="00880BAD"/>
    <w:rsid w:val="00881169"/>
    <w:rsid w:val="0088186B"/>
    <w:rsid w:val="00881D58"/>
    <w:rsid w:val="008822EC"/>
    <w:rsid w:val="0088371A"/>
    <w:rsid w:val="00883C8F"/>
    <w:rsid w:val="00884277"/>
    <w:rsid w:val="008847DD"/>
    <w:rsid w:val="00884BE7"/>
    <w:rsid w:val="00886A7F"/>
    <w:rsid w:val="00887285"/>
    <w:rsid w:val="008875A0"/>
    <w:rsid w:val="00887E75"/>
    <w:rsid w:val="00887FE0"/>
    <w:rsid w:val="008901B9"/>
    <w:rsid w:val="008909AD"/>
    <w:rsid w:val="00891470"/>
    <w:rsid w:val="008929DF"/>
    <w:rsid w:val="00892C3F"/>
    <w:rsid w:val="00893862"/>
    <w:rsid w:val="008939C7"/>
    <w:rsid w:val="00894287"/>
    <w:rsid w:val="00894781"/>
    <w:rsid w:val="008956B4"/>
    <w:rsid w:val="00897B9B"/>
    <w:rsid w:val="008A03CF"/>
    <w:rsid w:val="008A0E1C"/>
    <w:rsid w:val="008A10DD"/>
    <w:rsid w:val="008A2A20"/>
    <w:rsid w:val="008A37C2"/>
    <w:rsid w:val="008A55A2"/>
    <w:rsid w:val="008A587D"/>
    <w:rsid w:val="008A6C84"/>
    <w:rsid w:val="008A7488"/>
    <w:rsid w:val="008A7696"/>
    <w:rsid w:val="008A7D1B"/>
    <w:rsid w:val="008B00DE"/>
    <w:rsid w:val="008B0150"/>
    <w:rsid w:val="008B0AFB"/>
    <w:rsid w:val="008B12AF"/>
    <w:rsid w:val="008B1325"/>
    <w:rsid w:val="008B1B76"/>
    <w:rsid w:val="008B1DB4"/>
    <w:rsid w:val="008B306C"/>
    <w:rsid w:val="008B3716"/>
    <w:rsid w:val="008B3BF9"/>
    <w:rsid w:val="008B565B"/>
    <w:rsid w:val="008B5FCE"/>
    <w:rsid w:val="008B66DE"/>
    <w:rsid w:val="008B702D"/>
    <w:rsid w:val="008C00C4"/>
    <w:rsid w:val="008C01D8"/>
    <w:rsid w:val="008C2BAE"/>
    <w:rsid w:val="008C38A9"/>
    <w:rsid w:val="008C4367"/>
    <w:rsid w:val="008C5120"/>
    <w:rsid w:val="008C5E09"/>
    <w:rsid w:val="008C5E34"/>
    <w:rsid w:val="008C5F4D"/>
    <w:rsid w:val="008C62B8"/>
    <w:rsid w:val="008C69AB"/>
    <w:rsid w:val="008C78B8"/>
    <w:rsid w:val="008D0F13"/>
    <w:rsid w:val="008D2902"/>
    <w:rsid w:val="008D2942"/>
    <w:rsid w:val="008D2B65"/>
    <w:rsid w:val="008D371F"/>
    <w:rsid w:val="008D3FCC"/>
    <w:rsid w:val="008D425F"/>
    <w:rsid w:val="008D506A"/>
    <w:rsid w:val="008D5845"/>
    <w:rsid w:val="008E003A"/>
    <w:rsid w:val="008E0EB4"/>
    <w:rsid w:val="008E108B"/>
    <w:rsid w:val="008E1FFF"/>
    <w:rsid w:val="008E2387"/>
    <w:rsid w:val="008E2ACF"/>
    <w:rsid w:val="008E3B6B"/>
    <w:rsid w:val="008E3C1F"/>
    <w:rsid w:val="008E4201"/>
    <w:rsid w:val="008E4885"/>
    <w:rsid w:val="008E50E1"/>
    <w:rsid w:val="008E5860"/>
    <w:rsid w:val="008E5A15"/>
    <w:rsid w:val="008E6284"/>
    <w:rsid w:val="008E63E3"/>
    <w:rsid w:val="008F106E"/>
    <w:rsid w:val="008F10D5"/>
    <w:rsid w:val="008F1BCF"/>
    <w:rsid w:val="008F4264"/>
    <w:rsid w:val="008F43BF"/>
    <w:rsid w:val="008F699B"/>
    <w:rsid w:val="008F6C90"/>
    <w:rsid w:val="009023FE"/>
    <w:rsid w:val="009029ED"/>
    <w:rsid w:val="0090428C"/>
    <w:rsid w:val="00904B86"/>
    <w:rsid w:val="00904FBF"/>
    <w:rsid w:val="00905B0C"/>
    <w:rsid w:val="00907385"/>
    <w:rsid w:val="0090755E"/>
    <w:rsid w:val="009078A6"/>
    <w:rsid w:val="0090798C"/>
    <w:rsid w:val="0091014F"/>
    <w:rsid w:val="00910C2A"/>
    <w:rsid w:val="00911EB5"/>
    <w:rsid w:val="009123A1"/>
    <w:rsid w:val="00912F43"/>
    <w:rsid w:val="00913BC7"/>
    <w:rsid w:val="00913DC3"/>
    <w:rsid w:val="009143CB"/>
    <w:rsid w:val="009146BB"/>
    <w:rsid w:val="00914896"/>
    <w:rsid w:val="009149FD"/>
    <w:rsid w:val="00914B16"/>
    <w:rsid w:val="00914C01"/>
    <w:rsid w:val="0091627B"/>
    <w:rsid w:val="0092100A"/>
    <w:rsid w:val="00921DAF"/>
    <w:rsid w:val="00922995"/>
    <w:rsid w:val="00922F5F"/>
    <w:rsid w:val="0092358D"/>
    <w:rsid w:val="00924741"/>
    <w:rsid w:val="0092509A"/>
    <w:rsid w:val="00926094"/>
    <w:rsid w:val="00926186"/>
    <w:rsid w:val="009272DC"/>
    <w:rsid w:val="00927598"/>
    <w:rsid w:val="00927701"/>
    <w:rsid w:val="00927ECF"/>
    <w:rsid w:val="00932703"/>
    <w:rsid w:val="00932AF6"/>
    <w:rsid w:val="00934B94"/>
    <w:rsid w:val="00934EBC"/>
    <w:rsid w:val="00935949"/>
    <w:rsid w:val="00935D55"/>
    <w:rsid w:val="00935E57"/>
    <w:rsid w:val="0093705B"/>
    <w:rsid w:val="00937FF9"/>
    <w:rsid w:val="009400D4"/>
    <w:rsid w:val="009401DE"/>
    <w:rsid w:val="00940682"/>
    <w:rsid w:val="00942026"/>
    <w:rsid w:val="00944574"/>
    <w:rsid w:val="00944CD0"/>
    <w:rsid w:val="00945332"/>
    <w:rsid w:val="00947CCB"/>
    <w:rsid w:val="00950839"/>
    <w:rsid w:val="009515D2"/>
    <w:rsid w:val="00953376"/>
    <w:rsid w:val="0095338A"/>
    <w:rsid w:val="00953AD5"/>
    <w:rsid w:val="00954AD4"/>
    <w:rsid w:val="0095525F"/>
    <w:rsid w:val="009555A2"/>
    <w:rsid w:val="00955871"/>
    <w:rsid w:val="00957129"/>
    <w:rsid w:val="00957F5C"/>
    <w:rsid w:val="0096064A"/>
    <w:rsid w:val="00960DC9"/>
    <w:rsid w:val="00960FB6"/>
    <w:rsid w:val="0096156C"/>
    <w:rsid w:val="009623F0"/>
    <w:rsid w:val="00962AA5"/>
    <w:rsid w:val="009631E4"/>
    <w:rsid w:val="00963214"/>
    <w:rsid w:val="00963C3D"/>
    <w:rsid w:val="00963DAB"/>
    <w:rsid w:val="0096462C"/>
    <w:rsid w:val="009654A0"/>
    <w:rsid w:val="00966A33"/>
    <w:rsid w:val="009672E4"/>
    <w:rsid w:val="009676DA"/>
    <w:rsid w:val="00967AD5"/>
    <w:rsid w:val="00967B82"/>
    <w:rsid w:val="00970BEF"/>
    <w:rsid w:val="00971F5B"/>
    <w:rsid w:val="00972A11"/>
    <w:rsid w:val="00975AAB"/>
    <w:rsid w:val="00975E72"/>
    <w:rsid w:val="0097632B"/>
    <w:rsid w:val="00976655"/>
    <w:rsid w:val="00976939"/>
    <w:rsid w:val="00976E0B"/>
    <w:rsid w:val="0097733C"/>
    <w:rsid w:val="0098020E"/>
    <w:rsid w:val="00980EF9"/>
    <w:rsid w:val="0098150F"/>
    <w:rsid w:val="00981D64"/>
    <w:rsid w:val="009831C5"/>
    <w:rsid w:val="00983461"/>
    <w:rsid w:val="009836B5"/>
    <w:rsid w:val="00983CCD"/>
    <w:rsid w:val="00984E8C"/>
    <w:rsid w:val="0098708A"/>
    <w:rsid w:val="00987163"/>
    <w:rsid w:val="0098724C"/>
    <w:rsid w:val="00987770"/>
    <w:rsid w:val="00990186"/>
    <w:rsid w:val="00990310"/>
    <w:rsid w:val="00990C2F"/>
    <w:rsid w:val="00991219"/>
    <w:rsid w:val="009915EE"/>
    <w:rsid w:val="00991D44"/>
    <w:rsid w:val="009931B8"/>
    <w:rsid w:val="0099333C"/>
    <w:rsid w:val="00993423"/>
    <w:rsid w:val="00993842"/>
    <w:rsid w:val="0099385E"/>
    <w:rsid w:val="0099421B"/>
    <w:rsid w:val="00994935"/>
    <w:rsid w:val="00994BB6"/>
    <w:rsid w:val="00994F06"/>
    <w:rsid w:val="00995BCE"/>
    <w:rsid w:val="00996C67"/>
    <w:rsid w:val="00997C92"/>
    <w:rsid w:val="009A0256"/>
    <w:rsid w:val="009A15B0"/>
    <w:rsid w:val="009A1B45"/>
    <w:rsid w:val="009A1BF4"/>
    <w:rsid w:val="009A1FF0"/>
    <w:rsid w:val="009A2B21"/>
    <w:rsid w:val="009A439C"/>
    <w:rsid w:val="009A4AB8"/>
    <w:rsid w:val="009A4C0B"/>
    <w:rsid w:val="009A6642"/>
    <w:rsid w:val="009A7800"/>
    <w:rsid w:val="009B20F4"/>
    <w:rsid w:val="009B2FBE"/>
    <w:rsid w:val="009B3848"/>
    <w:rsid w:val="009B3AEE"/>
    <w:rsid w:val="009B3D4C"/>
    <w:rsid w:val="009B4038"/>
    <w:rsid w:val="009B5006"/>
    <w:rsid w:val="009B55E7"/>
    <w:rsid w:val="009B6479"/>
    <w:rsid w:val="009B6C10"/>
    <w:rsid w:val="009B6D8F"/>
    <w:rsid w:val="009B781B"/>
    <w:rsid w:val="009B7AD9"/>
    <w:rsid w:val="009C254F"/>
    <w:rsid w:val="009C25A1"/>
    <w:rsid w:val="009C336A"/>
    <w:rsid w:val="009C394C"/>
    <w:rsid w:val="009C4151"/>
    <w:rsid w:val="009C4D5D"/>
    <w:rsid w:val="009C57A1"/>
    <w:rsid w:val="009C5F49"/>
    <w:rsid w:val="009C61AB"/>
    <w:rsid w:val="009C6796"/>
    <w:rsid w:val="009C727A"/>
    <w:rsid w:val="009C7B36"/>
    <w:rsid w:val="009C7EAE"/>
    <w:rsid w:val="009D1656"/>
    <w:rsid w:val="009D23E2"/>
    <w:rsid w:val="009D376F"/>
    <w:rsid w:val="009D3A3B"/>
    <w:rsid w:val="009D3C76"/>
    <w:rsid w:val="009D477E"/>
    <w:rsid w:val="009D5870"/>
    <w:rsid w:val="009D5C3E"/>
    <w:rsid w:val="009D5CFD"/>
    <w:rsid w:val="009D5FE6"/>
    <w:rsid w:val="009D6AE8"/>
    <w:rsid w:val="009D74D9"/>
    <w:rsid w:val="009D7EE3"/>
    <w:rsid w:val="009E0A57"/>
    <w:rsid w:val="009E0BCB"/>
    <w:rsid w:val="009E0D5D"/>
    <w:rsid w:val="009E1421"/>
    <w:rsid w:val="009E1F03"/>
    <w:rsid w:val="009E2562"/>
    <w:rsid w:val="009E3B69"/>
    <w:rsid w:val="009E55D9"/>
    <w:rsid w:val="009E6856"/>
    <w:rsid w:val="009E6B76"/>
    <w:rsid w:val="009E783B"/>
    <w:rsid w:val="009F0451"/>
    <w:rsid w:val="009F11D0"/>
    <w:rsid w:val="009F1326"/>
    <w:rsid w:val="009F1770"/>
    <w:rsid w:val="009F2F73"/>
    <w:rsid w:val="009F3036"/>
    <w:rsid w:val="009F3E48"/>
    <w:rsid w:val="009F481D"/>
    <w:rsid w:val="009F4CF8"/>
    <w:rsid w:val="009F5A41"/>
    <w:rsid w:val="009F5D2C"/>
    <w:rsid w:val="009F72EB"/>
    <w:rsid w:val="00A0092F"/>
    <w:rsid w:val="00A00A40"/>
    <w:rsid w:val="00A01177"/>
    <w:rsid w:val="00A014E5"/>
    <w:rsid w:val="00A01588"/>
    <w:rsid w:val="00A01E6C"/>
    <w:rsid w:val="00A024FD"/>
    <w:rsid w:val="00A02884"/>
    <w:rsid w:val="00A03836"/>
    <w:rsid w:val="00A03AB2"/>
    <w:rsid w:val="00A05487"/>
    <w:rsid w:val="00A0566C"/>
    <w:rsid w:val="00A06296"/>
    <w:rsid w:val="00A067F4"/>
    <w:rsid w:val="00A073E3"/>
    <w:rsid w:val="00A1085D"/>
    <w:rsid w:val="00A10C6C"/>
    <w:rsid w:val="00A1114C"/>
    <w:rsid w:val="00A12565"/>
    <w:rsid w:val="00A12EC0"/>
    <w:rsid w:val="00A134B0"/>
    <w:rsid w:val="00A13591"/>
    <w:rsid w:val="00A14394"/>
    <w:rsid w:val="00A158F8"/>
    <w:rsid w:val="00A16514"/>
    <w:rsid w:val="00A172C5"/>
    <w:rsid w:val="00A17FA1"/>
    <w:rsid w:val="00A20109"/>
    <w:rsid w:val="00A20D2B"/>
    <w:rsid w:val="00A2146A"/>
    <w:rsid w:val="00A21D8D"/>
    <w:rsid w:val="00A234C4"/>
    <w:rsid w:val="00A235C5"/>
    <w:rsid w:val="00A23BB6"/>
    <w:rsid w:val="00A240A4"/>
    <w:rsid w:val="00A24218"/>
    <w:rsid w:val="00A242B4"/>
    <w:rsid w:val="00A24397"/>
    <w:rsid w:val="00A2564B"/>
    <w:rsid w:val="00A25EF0"/>
    <w:rsid w:val="00A265CD"/>
    <w:rsid w:val="00A26758"/>
    <w:rsid w:val="00A27D02"/>
    <w:rsid w:val="00A30B30"/>
    <w:rsid w:val="00A3239F"/>
    <w:rsid w:val="00A32641"/>
    <w:rsid w:val="00A332A4"/>
    <w:rsid w:val="00A35D2E"/>
    <w:rsid w:val="00A36B89"/>
    <w:rsid w:val="00A3754A"/>
    <w:rsid w:val="00A40145"/>
    <w:rsid w:val="00A4280D"/>
    <w:rsid w:val="00A43242"/>
    <w:rsid w:val="00A43BE4"/>
    <w:rsid w:val="00A453C4"/>
    <w:rsid w:val="00A4540D"/>
    <w:rsid w:val="00A45C12"/>
    <w:rsid w:val="00A45D0A"/>
    <w:rsid w:val="00A45EDE"/>
    <w:rsid w:val="00A471AF"/>
    <w:rsid w:val="00A5056B"/>
    <w:rsid w:val="00A5095E"/>
    <w:rsid w:val="00A50BCB"/>
    <w:rsid w:val="00A51272"/>
    <w:rsid w:val="00A52308"/>
    <w:rsid w:val="00A526E1"/>
    <w:rsid w:val="00A52F83"/>
    <w:rsid w:val="00A53902"/>
    <w:rsid w:val="00A54768"/>
    <w:rsid w:val="00A54DCC"/>
    <w:rsid w:val="00A5595D"/>
    <w:rsid w:val="00A56879"/>
    <w:rsid w:val="00A56B69"/>
    <w:rsid w:val="00A571A6"/>
    <w:rsid w:val="00A60249"/>
    <w:rsid w:val="00A6045C"/>
    <w:rsid w:val="00A62959"/>
    <w:rsid w:val="00A63592"/>
    <w:rsid w:val="00A645AD"/>
    <w:rsid w:val="00A656D9"/>
    <w:rsid w:val="00A660A2"/>
    <w:rsid w:val="00A6656E"/>
    <w:rsid w:val="00A66644"/>
    <w:rsid w:val="00A670D2"/>
    <w:rsid w:val="00A679B4"/>
    <w:rsid w:val="00A70132"/>
    <w:rsid w:val="00A7094F"/>
    <w:rsid w:val="00A70B8A"/>
    <w:rsid w:val="00A70D07"/>
    <w:rsid w:val="00A70F5A"/>
    <w:rsid w:val="00A71CAF"/>
    <w:rsid w:val="00A72F1A"/>
    <w:rsid w:val="00A73AA9"/>
    <w:rsid w:val="00A73E3C"/>
    <w:rsid w:val="00A74128"/>
    <w:rsid w:val="00A7517E"/>
    <w:rsid w:val="00A7569F"/>
    <w:rsid w:val="00A75EF0"/>
    <w:rsid w:val="00A76484"/>
    <w:rsid w:val="00A76565"/>
    <w:rsid w:val="00A7713C"/>
    <w:rsid w:val="00A779B6"/>
    <w:rsid w:val="00A803FA"/>
    <w:rsid w:val="00A80C34"/>
    <w:rsid w:val="00A81374"/>
    <w:rsid w:val="00A8273A"/>
    <w:rsid w:val="00A838B8"/>
    <w:rsid w:val="00A83E72"/>
    <w:rsid w:val="00A85945"/>
    <w:rsid w:val="00A85B5B"/>
    <w:rsid w:val="00A8677B"/>
    <w:rsid w:val="00A90AC1"/>
    <w:rsid w:val="00A930B8"/>
    <w:rsid w:val="00A932FD"/>
    <w:rsid w:val="00A934B6"/>
    <w:rsid w:val="00A939EF"/>
    <w:rsid w:val="00A96716"/>
    <w:rsid w:val="00A96B5E"/>
    <w:rsid w:val="00AA198A"/>
    <w:rsid w:val="00AA1B9B"/>
    <w:rsid w:val="00AA2723"/>
    <w:rsid w:val="00AA29F8"/>
    <w:rsid w:val="00AA2ECC"/>
    <w:rsid w:val="00AA313A"/>
    <w:rsid w:val="00AA4D5E"/>
    <w:rsid w:val="00AA5653"/>
    <w:rsid w:val="00AA5B8F"/>
    <w:rsid w:val="00AA682F"/>
    <w:rsid w:val="00AA7DBE"/>
    <w:rsid w:val="00AA7F24"/>
    <w:rsid w:val="00AB2129"/>
    <w:rsid w:val="00AB2AD8"/>
    <w:rsid w:val="00AB2BAD"/>
    <w:rsid w:val="00AB2F78"/>
    <w:rsid w:val="00AB3641"/>
    <w:rsid w:val="00AB48B7"/>
    <w:rsid w:val="00AB4969"/>
    <w:rsid w:val="00AB4EA9"/>
    <w:rsid w:val="00AB58B0"/>
    <w:rsid w:val="00AB5FD1"/>
    <w:rsid w:val="00AC15AD"/>
    <w:rsid w:val="00AC1BEC"/>
    <w:rsid w:val="00AC1C9F"/>
    <w:rsid w:val="00AC27CF"/>
    <w:rsid w:val="00AC297E"/>
    <w:rsid w:val="00AC2E59"/>
    <w:rsid w:val="00AC3B88"/>
    <w:rsid w:val="00AC4AA6"/>
    <w:rsid w:val="00AC4EFB"/>
    <w:rsid w:val="00AC551F"/>
    <w:rsid w:val="00AC5EAD"/>
    <w:rsid w:val="00AC67B9"/>
    <w:rsid w:val="00AC727F"/>
    <w:rsid w:val="00AC77E6"/>
    <w:rsid w:val="00AD0C89"/>
    <w:rsid w:val="00AD170E"/>
    <w:rsid w:val="00AD20E5"/>
    <w:rsid w:val="00AD5098"/>
    <w:rsid w:val="00AE02CB"/>
    <w:rsid w:val="00AE1374"/>
    <w:rsid w:val="00AE3A4F"/>
    <w:rsid w:val="00AE3F44"/>
    <w:rsid w:val="00AE4A0F"/>
    <w:rsid w:val="00AE59FF"/>
    <w:rsid w:val="00AE6BC3"/>
    <w:rsid w:val="00AE71D2"/>
    <w:rsid w:val="00AF002C"/>
    <w:rsid w:val="00AF0186"/>
    <w:rsid w:val="00AF12AF"/>
    <w:rsid w:val="00AF43B4"/>
    <w:rsid w:val="00AF47C0"/>
    <w:rsid w:val="00AF4B1D"/>
    <w:rsid w:val="00AF4EA5"/>
    <w:rsid w:val="00AF5247"/>
    <w:rsid w:val="00B00AD1"/>
    <w:rsid w:val="00B02525"/>
    <w:rsid w:val="00B02AE8"/>
    <w:rsid w:val="00B02E8F"/>
    <w:rsid w:val="00B02F08"/>
    <w:rsid w:val="00B03771"/>
    <w:rsid w:val="00B048EE"/>
    <w:rsid w:val="00B04F54"/>
    <w:rsid w:val="00B051D3"/>
    <w:rsid w:val="00B054BA"/>
    <w:rsid w:val="00B068C5"/>
    <w:rsid w:val="00B07B9C"/>
    <w:rsid w:val="00B07C06"/>
    <w:rsid w:val="00B105AF"/>
    <w:rsid w:val="00B114F9"/>
    <w:rsid w:val="00B129C3"/>
    <w:rsid w:val="00B12C51"/>
    <w:rsid w:val="00B1341A"/>
    <w:rsid w:val="00B1446F"/>
    <w:rsid w:val="00B14A77"/>
    <w:rsid w:val="00B1560C"/>
    <w:rsid w:val="00B15EFF"/>
    <w:rsid w:val="00B1691E"/>
    <w:rsid w:val="00B17DAA"/>
    <w:rsid w:val="00B20719"/>
    <w:rsid w:val="00B20DE4"/>
    <w:rsid w:val="00B21893"/>
    <w:rsid w:val="00B23A34"/>
    <w:rsid w:val="00B23AEF"/>
    <w:rsid w:val="00B23FD8"/>
    <w:rsid w:val="00B268CC"/>
    <w:rsid w:val="00B310BB"/>
    <w:rsid w:val="00B32666"/>
    <w:rsid w:val="00B33B1D"/>
    <w:rsid w:val="00B34ABC"/>
    <w:rsid w:val="00B34B70"/>
    <w:rsid w:val="00B35660"/>
    <w:rsid w:val="00B35EA4"/>
    <w:rsid w:val="00B3695B"/>
    <w:rsid w:val="00B36B5F"/>
    <w:rsid w:val="00B37898"/>
    <w:rsid w:val="00B4030C"/>
    <w:rsid w:val="00B404CA"/>
    <w:rsid w:val="00B407C5"/>
    <w:rsid w:val="00B4223A"/>
    <w:rsid w:val="00B4225C"/>
    <w:rsid w:val="00B43FBE"/>
    <w:rsid w:val="00B44645"/>
    <w:rsid w:val="00B447E7"/>
    <w:rsid w:val="00B44DDC"/>
    <w:rsid w:val="00B44F2C"/>
    <w:rsid w:val="00B469BE"/>
    <w:rsid w:val="00B512EC"/>
    <w:rsid w:val="00B5181D"/>
    <w:rsid w:val="00B52DE3"/>
    <w:rsid w:val="00B533E6"/>
    <w:rsid w:val="00B54BAA"/>
    <w:rsid w:val="00B550A6"/>
    <w:rsid w:val="00B5616C"/>
    <w:rsid w:val="00B564C9"/>
    <w:rsid w:val="00B569DE"/>
    <w:rsid w:val="00B570A0"/>
    <w:rsid w:val="00B57A09"/>
    <w:rsid w:val="00B60BAF"/>
    <w:rsid w:val="00B61344"/>
    <w:rsid w:val="00B6625D"/>
    <w:rsid w:val="00B67315"/>
    <w:rsid w:val="00B7075A"/>
    <w:rsid w:val="00B71DC5"/>
    <w:rsid w:val="00B72FD7"/>
    <w:rsid w:val="00B73312"/>
    <w:rsid w:val="00B73D34"/>
    <w:rsid w:val="00B75B06"/>
    <w:rsid w:val="00B75B62"/>
    <w:rsid w:val="00B763A2"/>
    <w:rsid w:val="00B80CA5"/>
    <w:rsid w:val="00B80D54"/>
    <w:rsid w:val="00B80FE5"/>
    <w:rsid w:val="00B81792"/>
    <w:rsid w:val="00B821EF"/>
    <w:rsid w:val="00B827AF"/>
    <w:rsid w:val="00B8362A"/>
    <w:rsid w:val="00B83CAB"/>
    <w:rsid w:val="00B83CE4"/>
    <w:rsid w:val="00B8417A"/>
    <w:rsid w:val="00B86C46"/>
    <w:rsid w:val="00B87D1A"/>
    <w:rsid w:val="00B91BEA"/>
    <w:rsid w:val="00B945A0"/>
    <w:rsid w:val="00B945E1"/>
    <w:rsid w:val="00B94D94"/>
    <w:rsid w:val="00B95825"/>
    <w:rsid w:val="00B96075"/>
    <w:rsid w:val="00B962BC"/>
    <w:rsid w:val="00B96341"/>
    <w:rsid w:val="00B96901"/>
    <w:rsid w:val="00B96AC8"/>
    <w:rsid w:val="00B979DA"/>
    <w:rsid w:val="00BA0DA1"/>
    <w:rsid w:val="00BA13E2"/>
    <w:rsid w:val="00BA3159"/>
    <w:rsid w:val="00BA3BA5"/>
    <w:rsid w:val="00BA4922"/>
    <w:rsid w:val="00BA4DA0"/>
    <w:rsid w:val="00BA50BC"/>
    <w:rsid w:val="00BA5938"/>
    <w:rsid w:val="00BA74CC"/>
    <w:rsid w:val="00BB2486"/>
    <w:rsid w:val="00BB2DA7"/>
    <w:rsid w:val="00BB35BF"/>
    <w:rsid w:val="00BB3739"/>
    <w:rsid w:val="00BB390F"/>
    <w:rsid w:val="00BB40D4"/>
    <w:rsid w:val="00BB5C7E"/>
    <w:rsid w:val="00BB635E"/>
    <w:rsid w:val="00BB6AFC"/>
    <w:rsid w:val="00BC04F4"/>
    <w:rsid w:val="00BC0618"/>
    <w:rsid w:val="00BC1FC4"/>
    <w:rsid w:val="00BC28C7"/>
    <w:rsid w:val="00BC4168"/>
    <w:rsid w:val="00BC5D61"/>
    <w:rsid w:val="00BC5EA9"/>
    <w:rsid w:val="00BC5EF0"/>
    <w:rsid w:val="00BC69EB"/>
    <w:rsid w:val="00BC7452"/>
    <w:rsid w:val="00BD1016"/>
    <w:rsid w:val="00BD1A17"/>
    <w:rsid w:val="00BD1F4E"/>
    <w:rsid w:val="00BD1FB0"/>
    <w:rsid w:val="00BD2BBD"/>
    <w:rsid w:val="00BD2E28"/>
    <w:rsid w:val="00BD4422"/>
    <w:rsid w:val="00BD52FE"/>
    <w:rsid w:val="00BD54A8"/>
    <w:rsid w:val="00BD63EC"/>
    <w:rsid w:val="00BD65B5"/>
    <w:rsid w:val="00BD6F81"/>
    <w:rsid w:val="00BE0F9E"/>
    <w:rsid w:val="00BE17E5"/>
    <w:rsid w:val="00BE1E75"/>
    <w:rsid w:val="00BE4D74"/>
    <w:rsid w:val="00BE51F6"/>
    <w:rsid w:val="00BE54B2"/>
    <w:rsid w:val="00BE5AE5"/>
    <w:rsid w:val="00BE5CFD"/>
    <w:rsid w:val="00BE7A77"/>
    <w:rsid w:val="00BF33B7"/>
    <w:rsid w:val="00BF4A5C"/>
    <w:rsid w:val="00BF4B8C"/>
    <w:rsid w:val="00BF6401"/>
    <w:rsid w:val="00BF66E5"/>
    <w:rsid w:val="00BF6898"/>
    <w:rsid w:val="00BF6CBA"/>
    <w:rsid w:val="00BF7E9D"/>
    <w:rsid w:val="00C035EC"/>
    <w:rsid w:val="00C0488F"/>
    <w:rsid w:val="00C04F31"/>
    <w:rsid w:val="00C05CD2"/>
    <w:rsid w:val="00C1104E"/>
    <w:rsid w:val="00C12980"/>
    <w:rsid w:val="00C13F7D"/>
    <w:rsid w:val="00C1576C"/>
    <w:rsid w:val="00C16C5E"/>
    <w:rsid w:val="00C16F71"/>
    <w:rsid w:val="00C17134"/>
    <w:rsid w:val="00C175FF"/>
    <w:rsid w:val="00C17720"/>
    <w:rsid w:val="00C2044D"/>
    <w:rsid w:val="00C20629"/>
    <w:rsid w:val="00C235EE"/>
    <w:rsid w:val="00C2363F"/>
    <w:rsid w:val="00C23DA7"/>
    <w:rsid w:val="00C2501A"/>
    <w:rsid w:val="00C2522D"/>
    <w:rsid w:val="00C25EFA"/>
    <w:rsid w:val="00C279AF"/>
    <w:rsid w:val="00C30364"/>
    <w:rsid w:val="00C316FC"/>
    <w:rsid w:val="00C34816"/>
    <w:rsid w:val="00C3531B"/>
    <w:rsid w:val="00C357D3"/>
    <w:rsid w:val="00C36296"/>
    <w:rsid w:val="00C36899"/>
    <w:rsid w:val="00C373E9"/>
    <w:rsid w:val="00C4004A"/>
    <w:rsid w:val="00C401B2"/>
    <w:rsid w:val="00C40A8A"/>
    <w:rsid w:val="00C40D65"/>
    <w:rsid w:val="00C436A0"/>
    <w:rsid w:val="00C438F2"/>
    <w:rsid w:val="00C43B8A"/>
    <w:rsid w:val="00C44169"/>
    <w:rsid w:val="00C4476A"/>
    <w:rsid w:val="00C44EE2"/>
    <w:rsid w:val="00C453A7"/>
    <w:rsid w:val="00C46D1E"/>
    <w:rsid w:val="00C4765B"/>
    <w:rsid w:val="00C508C7"/>
    <w:rsid w:val="00C50C99"/>
    <w:rsid w:val="00C5105C"/>
    <w:rsid w:val="00C5265F"/>
    <w:rsid w:val="00C52A37"/>
    <w:rsid w:val="00C53854"/>
    <w:rsid w:val="00C5389A"/>
    <w:rsid w:val="00C53BD9"/>
    <w:rsid w:val="00C5416C"/>
    <w:rsid w:val="00C5481A"/>
    <w:rsid w:val="00C54E53"/>
    <w:rsid w:val="00C55696"/>
    <w:rsid w:val="00C578B1"/>
    <w:rsid w:val="00C602F0"/>
    <w:rsid w:val="00C60421"/>
    <w:rsid w:val="00C608E6"/>
    <w:rsid w:val="00C61261"/>
    <w:rsid w:val="00C627C3"/>
    <w:rsid w:val="00C64E20"/>
    <w:rsid w:val="00C65A21"/>
    <w:rsid w:val="00C6773E"/>
    <w:rsid w:val="00C67F45"/>
    <w:rsid w:val="00C70B10"/>
    <w:rsid w:val="00C70E2E"/>
    <w:rsid w:val="00C71FD9"/>
    <w:rsid w:val="00C72611"/>
    <w:rsid w:val="00C72CA8"/>
    <w:rsid w:val="00C72E55"/>
    <w:rsid w:val="00C73016"/>
    <w:rsid w:val="00C74666"/>
    <w:rsid w:val="00C752D0"/>
    <w:rsid w:val="00C75CB1"/>
    <w:rsid w:val="00C7672E"/>
    <w:rsid w:val="00C76FBC"/>
    <w:rsid w:val="00C77553"/>
    <w:rsid w:val="00C81845"/>
    <w:rsid w:val="00C829C2"/>
    <w:rsid w:val="00C82FD1"/>
    <w:rsid w:val="00C8304E"/>
    <w:rsid w:val="00C8419B"/>
    <w:rsid w:val="00C845B8"/>
    <w:rsid w:val="00C84DEA"/>
    <w:rsid w:val="00C84E48"/>
    <w:rsid w:val="00C85190"/>
    <w:rsid w:val="00C852FF"/>
    <w:rsid w:val="00C86A1C"/>
    <w:rsid w:val="00C87BBE"/>
    <w:rsid w:val="00C906A3"/>
    <w:rsid w:val="00C90CE9"/>
    <w:rsid w:val="00C90FCD"/>
    <w:rsid w:val="00C9473C"/>
    <w:rsid w:val="00C953FF"/>
    <w:rsid w:val="00C955DA"/>
    <w:rsid w:val="00C957FC"/>
    <w:rsid w:val="00C95BF8"/>
    <w:rsid w:val="00C95F40"/>
    <w:rsid w:val="00C95FC3"/>
    <w:rsid w:val="00C96258"/>
    <w:rsid w:val="00C968A6"/>
    <w:rsid w:val="00C96E67"/>
    <w:rsid w:val="00CA009B"/>
    <w:rsid w:val="00CA0530"/>
    <w:rsid w:val="00CA55ED"/>
    <w:rsid w:val="00CA5694"/>
    <w:rsid w:val="00CA5F05"/>
    <w:rsid w:val="00CA5FEF"/>
    <w:rsid w:val="00CA6D1E"/>
    <w:rsid w:val="00CA7DE0"/>
    <w:rsid w:val="00CB2504"/>
    <w:rsid w:val="00CB3F9D"/>
    <w:rsid w:val="00CB6622"/>
    <w:rsid w:val="00CB66BA"/>
    <w:rsid w:val="00CB6CB7"/>
    <w:rsid w:val="00CC0A7A"/>
    <w:rsid w:val="00CC0D6B"/>
    <w:rsid w:val="00CC1624"/>
    <w:rsid w:val="00CC1F2F"/>
    <w:rsid w:val="00CC3521"/>
    <w:rsid w:val="00CC3E03"/>
    <w:rsid w:val="00CC5F8E"/>
    <w:rsid w:val="00CC75EF"/>
    <w:rsid w:val="00CD0ACB"/>
    <w:rsid w:val="00CD0B0C"/>
    <w:rsid w:val="00CD0B90"/>
    <w:rsid w:val="00CD16D7"/>
    <w:rsid w:val="00CD1707"/>
    <w:rsid w:val="00CD1A52"/>
    <w:rsid w:val="00CD2C3E"/>
    <w:rsid w:val="00CD3C16"/>
    <w:rsid w:val="00CD411D"/>
    <w:rsid w:val="00CD449C"/>
    <w:rsid w:val="00CD48C1"/>
    <w:rsid w:val="00CD4EF7"/>
    <w:rsid w:val="00CD507F"/>
    <w:rsid w:val="00CD5585"/>
    <w:rsid w:val="00CD5E0A"/>
    <w:rsid w:val="00CD62C8"/>
    <w:rsid w:val="00CD62E4"/>
    <w:rsid w:val="00CD6FA8"/>
    <w:rsid w:val="00CD6FEA"/>
    <w:rsid w:val="00CD7D57"/>
    <w:rsid w:val="00CE01AB"/>
    <w:rsid w:val="00CE039A"/>
    <w:rsid w:val="00CE04BD"/>
    <w:rsid w:val="00CE04F1"/>
    <w:rsid w:val="00CE1080"/>
    <w:rsid w:val="00CE1B6F"/>
    <w:rsid w:val="00CE1DE5"/>
    <w:rsid w:val="00CE2B97"/>
    <w:rsid w:val="00CE3014"/>
    <w:rsid w:val="00CE38B6"/>
    <w:rsid w:val="00CE3D75"/>
    <w:rsid w:val="00CE3E59"/>
    <w:rsid w:val="00CE43DF"/>
    <w:rsid w:val="00CE67FE"/>
    <w:rsid w:val="00CE6A2E"/>
    <w:rsid w:val="00CE6E3A"/>
    <w:rsid w:val="00CE7295"/>
    <w:rsid w:val="00CE7C94"/>
    <w:rsid w:val="00CE7F9A"/>
    <w:rsid w:val="00CF05A3"/>
    <w:rsid w:val="00CF08C2"/>
    <w:rsid w:val="00CF1CF2"/>
    <w:rsid w:val="00CF1DA5"/>
    <w:rsid w:val="00CF2255"/>
    <w:rsid w:val="00CF2C77"/>
    <w:rsid w:val="00CF36EA"/>
    <w:rsid w:val="00CF4883"/>
    <w:rsid w:val="00CF5BDD"/>
    <w:rsid w:val="00CF620B"/>
    <w:rsid w:val="00CF6DA2"/>
    <w:rsid w:val="00CF7B89"/>
    <w:rsid w:val="00D007D0"/>
    <w:rsid w:val="00D01123"/>
    <w:rsid w:val="00D0200A"/>
    <w:rsid w:val="00D02C86"/>
    <w:rsid w:val="00D04437"/>
    <w:rsid w:val="00D04B6C"/>
    <w:rsid w:val="00D04E93"/>
    <w:rsid w:val="00D0572E"/>
    <w:rsid w:val="00D1044D"/>
    <w:rsid w:val="00D11E8E"/>
    <w:rsid w:val="00D12839"/>
    <w:rsid w:val="00D12BE8"/>
    <w:rsid w:val="00D132D0"/>
    <w:rsid w:val="00D153CC"/>
    <w:rsid w:val="00D15AF4"/>
    <w:rsid w:val="00D166EB"/>
    <w:rsid w:val="00D169C4"/>
    <w:rsid w:val="00D1796D"/>
    <w:rsid w:val="00D206AB"/>
    <w:rsid w:val="00D21693"/>
    <w:rsid w:val="00D21AAA"/>
    <w:rsid w:val="00D24CDB"/>
    <w:rsid w:val="00D25922"/>
    <w:rsid w:val="00D25AF6"/>
    <w:rsid w:val="00D25CD9"/>
    <w:rsid w:val="00D261D4"/>
    <w:rsid w:val="00D261DB"/>
    <w:rsid w:val="00D268E5"/>
    <w:rsid w:val="00D2725D"/>
    <w:rsid w:val="00D27369"/>
    <w:rsid w:val="00D27398"/>
    <w:rsid w:val="00D3065D"/>
    <w:rsid w:val="00D30C7C"/>
    <w:rsid w:val="00D3105F"/>
    <w:rsid w:val="00D3165E"/>
    <w:rsid w:val="00D31F21"/>
    <w:rsid w:val="00D32645"/>
    <w:rsid w:val="00D335A5"/>
    <w:rsid w:val="00D33B09"/>
    <w:rsid w:val="00D3434C"/>
    <w:rsid w:val="00D34FF3"/>
    <w:rsid w:val="00D35066"/>
    <w:rsid w:val="00D3514E"/>
    <w:rsid w:val="00D36793"/>
    <w:rsid w:val="00D37796"/>
    <w:rsid w:val="00D37825"/>
    <w:rsid w:val="00D3799F"/>
    <w:rsid w:val="00D37FCD"/>
    <w:rsid w:val="00D4049F"/>
    <w:rsid w:val="00D404B0"/>
    <w:rsid w:val="00D42D80"/>
    <w:rsid w:val="00D42E4E"/>
    <w:rsid w:val="00D4321C"/>
    <w:rsid w:val="00D43AE4"/>
    <w:rsid w:val="00D448F5"/>
    <w:rsid w:val="00D44936"/>
    <w:rsid w:val="00D45777"/>
    <w:rsid w:val="00D461F8"/>
    <w:rsid w:val="00D46256"/>
    <w:rsid w:val="00D501E6"/>
    <w:rsid w:val="00D51480"/>
    <w:rsid w:val="00D5161F"/>
    <w:rsid w:val="00D521CE"/>
    <w:rsid w:val="00D53490"/>
    <w:rsid w:val="00D53939"/>
    <w:rsid w:val="00D54EA8"/>
    <w:rsid w:val="00D55425"/>
    <w:rsid w:val="00D55B53"/>
    <w:rsid w:val="00D56463"/>
    <w:rsid w:val="00D600FB"/>
    <w:rsid w:val="00D60242"/>
    <w:rsid w:val="00D60298"/>
    <w:rsid w:val="00D60CD6"/>
    <w:rsid w:val="00D6114A"/>
    <w:rsid w:val="00D614C5"/>
    <w:rsid w:val="00D620A3"/>
    <w:rsid w:val="00D62212"/>
    <w:rsid w:val="00D623F4"/>
    <w:rsid w:val="00D62FC4"/>
    <w:rsid w:val="00D641E5"/>
    <w:rsid w:val="00D7049C"/>
    <w:rsid w:val="00D7100A"/>
    <w:rsid w:val="00D72947"/>
    <w:rsid w:val="00D73499"/>
    <w:rsid w:val="00D73950"/>
    <w:rsid w:val="00D73D4D"/>
    <w:rsid w:val="00D75662"/>
    <w:rsid w:val="00D76E98"/>
    <w:rsid w:val="00D76F14"/>
    <w:rsid w:val="00D776CD"/>
    <w:rsid w:val="00D77F3A"/>
    <w:rsid w:val="00D801AC"/>
    <w:rsid w:val="00D8041E"/>
    <w:rsid w:val="00D80E46"/>
    <w:rsid w:val="00D83821"/>
    <w:rsid w:val="00D84D6D"/>
    <w:rsid w:val="00D8539C"/>
    <w:rsid w:val="00D86AE4"/>
    <w:rsid w:val="00D875EF"/>
    <w:rsid w:val="00D878DA"/>
    <w:rsid w:val="00D90FF1"/>
    <w:rsid w:val="00D9101F"/>
    <w:rsid w:val="00D928A7"/>
    <w:rsid w:val="00D93F5D"/>
    <w:rsid w:val="00D9467F"/>
    <w:rsid w:val="00D9494E"/>
    <w:rsid w:val="00D95B77"/>
    <w:rsid w:val="00D95D01"/>
    <w:rsid w:val="00D95FEA"/>
    <w:rsid w:val="00D96357"/>
    <w:rsid w:val="00D96598"/>
    <w:rsid w:val="00D9727F"/>
    <w:rsid w:val="00D973D8"/>
    <w:rsid w:val="00D97B2D"/>
    <w:rsid w:val="00DA08D9"/>
    <w:rsid w:val="00DA2390"/>
    <w:rsid w:val="00DA2C8D"/>
    <w:rsid w:val="00DA314C"/>
    <w:rsid w:val="00DA319A"/>
    <w:rsid w:val="00DA3EF8"/>
    <w:rsid w:val="00DA584C"/>
    <w:rsid w:val="00DA58C6"/>
    <w:rsid w:val="00DA6037"/>
    <w:rsid w:val="00DA6316"/>
    <w:rsid w:val="00DA64D0"/>
    <w:rsid w:val="00DA67AD"/>
    <w:rsid w:val="00DA6824"/>
    <w:rsid w:val="00DA7101"/>
    <w:rsid w:val="00DA7753"/>
    <w:rsid w:val="00DB06FC"/>
    <w:rsid w:val="00DB1D75"/>
    <w:rsid w:val="00DB327F"/>
    <w:rsid w:val="00DB37C5"/>
    <w:rsid w:val="00DB52E6"/>
    <w:rsid w:val="00DB5E23"/>
    <w:rsid w:val="00DB5E71"/>
    <w:rsid w:val="00DB68F2"/>
    <w:rsid w:val="00DB6BF9"/>
    <w:rsid w:val="00DB7111"/>
    <w:rsid w:val="00DB7DF2"/>
    <w:rsid w:val="00DC0000"/>
    <w:rsid w:val="00DC0119"/>
    <w:rsid w:val="00DC0A98"/>
    <w:rsid w:val="00DC219A"/>
    <w:rsid w:val="00DC263A"/>
    <w:rsid w:val="00DC4343"/>
    <w:rsid w:val="00DC44A2"/>
    <w:rsid w:val="00DC5C5F"/>
    <w:rsid w:val="00DC6714"/>
    <w:rsid w:val="00DC7C9E"/>
    <w:rsid w:val="00DD079C"/>
    <w:rsid w:val="00DD118A"/>
    <w:rsid w:val="00DD1701"/>
    <w:rsid w:val="00DD235C"/>
    <w:rsid w:val="00DD2DA6"/>
    <w:rsid w:val="00DD405F"/>
    <w:rsid w:val="00DD45BD"/>
    <w:rsid w:val="00DD45F1"/>
    <w:rsid w:val="00DD4C2D"/>
    <w:rsid w:val="00DD68FA"/>
    <w:rsid w:val="00DD6D6B"/>
    <w:rsid w:val="00DE00F7"/>
    <w:rsid w:val="00DE0C79"/>
    <w:rsid w:val="00DE154C"/>
    <w:rsid w:val="00DE1ACC"/>
    <w:rsid w:val="00DE2F7F"/>
    <w:rsid w:val="00DE3576"/>
    <w:rsid w:val="00DE38C1"/>
    <w:rsid w:val="00DE463C"/>
    <w:rsid w:val="00DE5446"/>
    <w:rsid w:val="00DE5E07"/>
    <w:rsid w:val="00DE78C5"/>
    <w:rsid w:val="00DE7BAC"/>
    <w:rsid w:val="00DF047D"/>
    <w:rsid w:val="00DF08C3"/>
    <w:rsid w:val="00DF3B53"/>
    <w:rsid w:val="00DF44B3"/>
    <w:rsid w:val="00DF4502"/>
    <w:rsid w:val="00DF5302"/>
    <w:rsid w:val="00DF5EDC"/>
    <w:rsid w:val="00DF6425"/>
    <w:rsid w:val="00E00650"/>
    <w:rsid w:val="00E009D3"/>
    <w:rsid w:val="00E00DA3"/>
    <w:rsid w:val="00E00E53"/>
    <w:rsid w:val="00E01A20"/>
    <w:rsid w:val="00E01CED"/>
    <w:rsid w:val="00E02BB0"/>
    <w:rsid w:val="00E035BB"/>
    <w:rsid w:val="00E039CF"/>
    <w:rsid w:val="00E03AF5"/>
    <w:rsid w:val="00E049AA"/>
    <w:rsid w:val="00E059B9"/>
    <w:rsid w:val="00E063AA"/>
    <w:rsid w:val="00E06BAE"/>
    <w:rsid w:val="00E06FB7"/>
    <w:rsid w:val="00E07E11"/>
    <w:rsid w:val="00E100C0"/>
    <w:rsid w:val="00E104B6"/>
    <w:rsid w:val="00E111A5"/>
    <w:rsid w:val="00E14D65"/>
    <w:rsid w:val="00E156B8"/>
    <w:rsid w:val="00E16169"/>
    <w:rsid w:val="00E17F7E"/>
    <w:rsid w:val="00E20AD5"/>
    <w:rsid w:val="00E20F71"/>
    <w:rsid w:val="00E21264"/>
    <w:rsid w:val="00E22A33"/>
    <w:rsid w:val="00E23187"/>
    <w:rsid w:val="00E2439C"/>
    <w:rsid w:val="00E2513B"/>
    <w:rsid w:val="00E2586E"/>
    <w:rsid w:val="00E25D14"/>
    <w:rsid w:val="00E266F9"/>
    <w:rsid w:val="00E2679D"/>
    <w:rsid w:val="00E3043B"/>
    <w:rsid w:val="00E30D65"/>
    <w:rsid w:val="00E31B5C"/>
    <w:rsid w:val="00E344ED"/>
    <w:rsid w:val="00E34989"/>
    <w:rsid w:val="00E3503B"/>
    <w:rsid w:val="00E36449"/>
    <w:rsid w:val="00E36D8B"/>
    <w:rsid w:val="00E37F66"/>
    <w:rsid w:val="00E404D6"/>
    <w:rsid w:val="00E41041"/>
    <w:rsid w:val="00E42C2A"/>
    <w:rsid w:val="00E44139"/>
    <w:rsid w:val="00E44852"/>
    <w:rsid w:val="00E44B00"/>
    <w:rsid w:val="00E45D63"/>
    <w:rsid w:val="00E461BC"/>
    <w:rsid w:val="00E4677A"/>
    <w:rsid w:val="00E472B0"/>
    <w:rsid w:val="00E47FDB"/>
    <w:rsid w:val="00E531FF"/>
    <w:rsid w:val="00E53653"/>
    <w:rsid w:val="00E5368B"/>
    <w:rsid w:val="00E559F5"/>
    <w:rsid w:val="00E615BF"/>
    <w:rsid w:val="00E61D7A"/>
    <w:rsid w:val="00E629A3"/>
    <w:rsid w:val="00E6334F"/>
    <w:rsid w:val="00E633A2"/>
    <w:rsid w:val="00E65E4F"/>
    <w:rsid w:val="00E662B7"/>
    <w:rsid w:val="00E66425"/>
    <w:rsid w:val="00E67006"/>
    <w:rsid w:val="00E70129"/>
    <w:rsid w:val="00E71740"/>
    <w:rsid w:val="00E71FEB"/>
    <w:rsid w:val="00E72262"/>
    <w:rsid w:val="00E7240B"/>
    <w:rsid w:val="00E73BDE"/>
    <w:rsid w:val="00E748FC"/>
    <w:rsid w:val="00E74C5E"/>
    <w:rsid w:val="00E75328"/>
    <w:rsid w:val="00E7552C"/>
    <w:rsid w:val="00E759C7"/>
    <w:rsid w:val="00E77884"/>
    <w:rsid w:val="00E7793F"/>
    <w:rsid w:val="00E8039C"/>
    <w:rsid w:val="00E81225"/>
    <w:rsid w:val="00E84BC3"/>
    <w:rsid w:val="00E85B2C"/>
    <w:rsid w:val="00E90EDC"/>
    <w:rsid w:val="00E94F01"/>
    <w:rsid w:val="00E959C7"/>
    <w:rsid w:val="00E97958"/>
    <w:rsid w:val="00E97F22"/>
    <w:rsid w:val="00EA167E"/>
    <w:rsid w:val="00EA1BE2"/>
    <w:rsid w:val="00EA2B3C"/>
    <w:rsid w:val="00EA316C"/>
    <w:rsid w:val="00EA353A"/>
    <w:rsid w:val="00EA504D"/>
    <w:rsid w:val="00EA67A7"/>
    <w:rsid w:val="00EA6A55"/>
    <w:rsid w:val="00EA70FB"/>
    <w:rsid w:val="00EA7916"/>
    <w:rsid w:val="00EA7A49"/>
    <w:rsid w:val="00EA7ACE"/>
    <w:rsid w:val="00EA7EA6"/>
    <w:rsid w:val="00EB0201"/>
    <w:rsid w:val="00EB260E"/>
    <w:rsid w:val="00EB27CB"/>
    <w:rsid w:val="00EB431D"/>
    <w:rsid w:val="00EB4764"/>
    <w:rsid w:val="00EB5768"/>
    <w:rsid w:val="00EB602D"/>
    <w:rsid w:val="00EB690C"/>
    <w:rsid w:val="00EB6E90"/>
    <w:rsid w:val="00EB7FEE"/>
    <w:rsid w:val="00EC0414"/>
    <w:rsid w:val="00EC08B4"/>
    <w:rsid w:val="00EC18E3"/>
    <w:rsid w:val="00EC1B70"/>
    <w:rsid w:val="00EC1C31"/>
    <w:rsid w:val="00EC24CD"/>
    <w:rsid w:val="00EC2B63"/>
    <w:rsid w:val="00EC4190"/>
    <w:rsid w:val="00EC4AFD"/>
    <w:rsid w:val="00EC4BDD"/>
    <w:rsid w:val="00EC4CBB"/>
    <w:rsid w:val="00EC5D28"/>
    <w:rsid w:val="00EC6064"/>
    <w:rsid w:val="00EC679F"/>
    <w:rsid w:val="00EC6BE6"/>
    <w:rsid w:val="00EC70E2"/>
    <w:rsid w:val="00EC74D1"/>
    <w:rsid w:val="00ED0297"/>
    <w:rsid w:val="00ED04D8"/>
    <w:rsid w:val="00ED08BD"/>
    <w:rsid w:val="00ED0D71"/>
    <w:rsid w:val="00ED0FB1"/>
    <w:rsid w:val="00ED3162"/>
    <w:rsid w:val="00ED3421"/>
    <w:rsid w:val="00ED3738"/>
    <w:rsid w:val="00ED5236"/>
    <w:rsid w:val="00ED56AB"/>
    <w:rsid w:val="00ED5BB9"/>
    <w:rsid w:val="00ED6258"/>
    <w:rsid w:val="00ED7D0A"/>
    <w:rsid w:val="00EE065B"/>
    <w:rsid w:val="00EE06AA"/>
    <w:rsid w:val="00EE0734"/>
    <w:rsid w:val="00EE1510"/>
    <w:rsid w:val="00EE2089"/>
    <w:rsid w:val="00EE2714"/>
    <w:rsid w:val="00EE409A"/>
    <w:rsid w:val="00EE4436"/>
    <w:rsid w:val="00EE473A"/>
    <w:rsid w:val="00EE61A8"/>
    <w:rsid w:val="00EE652D"/>
    <w:rsid w:val="00EF1BE5"/>
    <w:rsid w:val="00EF1D2E"/>
    <w:rsid w:val="00EF24A2"/>
    <w:rsid w:val="00EF2EED"/>
    <w:rsid w:val="00EF38A8"/>
    <w:rsid w:val="00EF3D5E"/>
    <w:rsid w:val="00EF3FC9"/>
    <w:rsid w:val="00EF51DB"/>
    <w:rsid w:val="00EF5CAE"/>
    <w:rsid w:val="00EF6A9C"/>
    <w:rsid w:val="00F0134D"/>
    <w:rsid w:val="00F018E1"/>
    <w:rsid w:val="00F01B27"/>
    <w:rsid w:val="00F01E84"/>
    <w:rsid w:val="00F01FC5"/>
    <w:rsid w:val="00F0236B"/>
    <w:rsid w:val="00F026B8"/>
    <w:rsid w:val="00F02979"/>
    <w:rsid w:val="00F034E1"/>
    <w:rsid w:val="00F034FF"/>
    <w:rsid w:val="00F0360D"/>
    <w:rsid w:val="00F03661"/>
    <w:rsid w:val="00F06504"/>
    <w:rsid w:val="00F068A2"/>
    <w:rsid w:val="00F069DB"/>
    <w:rsid w:val="00F07412"/>
    <w:rsid w:val="00F11E0B"/>
    <w:rsid w:val="00F14388"/>
    <w:rsid w:val="00F16151"/>
    <w:rsid w:val="00F16864"/>
    <w:rsid w:val="00F17615"/>
    <w:rsid w:val="00F2164B"/>
    <w:rsid w:val="00F219E6"/>
    <w:rsid w:val="00F22059"/>
    <w:rsid w:val="00F2251F"/>
    <w:rsid w:val="00F2261D"/>
    <w:rsid w:val="00F22BC9"/>
    <w:rsid w:val="00F23E4B"/>
    <w:rsid w:val="00F23E6B"/>
    <w:rsid w:val="00F2434F"/>
    <w:rsid w:val="00F25FB5"/>
    <w:rsid w:val="00F2608D"/>
    <w:rsid w:val="00F279FD"/>
    <w:rsid w:val="00F27B2B"/>
    <w:rsid w:val="00F27B7C"/>
    <w:rsid w:val="00F328F9"/>
    <w:rsid w:val="00F32F84"/>
    <w:rsid w:val="00F3505B"/>
    <w:rsid w:val="00F357C1"/>
    <w:rsid w:val="00F35928"/>
    <w:rsid w:val="00F36025"/>
    <w:rsid w:val="00F36316"/>
    <w:rsid w:val="00F36A40"/>
    <w:rsid w:val="00F403A7"/>
    <w:rsid w:val="00F405E0"/>
    <w:rsid w:val="00F412DD"/>
    <w:rsid w:val="00F41911"/>
    <w:rsid w:val="00F4192E"/>
    <w:rsid w:val="00F42D06"/>
    <w:rsid w:val="00F42D95"/>
    <w:rsid w:val="00F4320C"/>
    <w:rsid w:val="00F44254"/>
    <w:rsid w:val="00F447F2"/>
    <w:rsid w:val="00F45279"/>
    <w:rsid w:val="00F45C39"/>
    <w:rsid w:val="00F4637D"/>
    <w:rsid w:val="00F52408"/>
    <w:rsid w:val="00F52AEA"/>
    <w:rsid w:val="00F53160"/>
    <w:rsid w:val="00F53235"/>
    <w:rsid w:val="00F567E3"/>
    <w:rsid w:val="00F56B4F"/>
    <w:rsid w:val="00F57DD5"/>
    <w:rsid w:val="00F61254"/>
    <w:rsid w:val="00F63550"/>
    <w:rsid w:val="00F641C2"/>
    <w:rsid w:val="00F64897"/>
    <w:rsid w:val="00F652D4"/>
    <w:rsid w:val="00F66388"/>
    <w:rsid w:val="00F6666B"/>
    <w:rsid w:val="00F6764E"/>
    <w:rsid w:val="00F703B3"/>
    <w:rsid w:val="00F70623"/>
    <w:rsid w:val="00F70DCC"/>
    <w:rsid w:val="00F72D58"/>
    <w:rsid w:val="00F7367B"/>
    <w:rsid w:val="00F7372C"/>
    <w:rsid w:val="00F737AA"/>
    <w:rsid w:val="00F741F4"/>
    <w:rsid w:val="00F7431A"/>
    <w:rsid w:val="00F75880"/>
    <w:rsid w:val="00F75B33"/>
    <w:rsid w:val="00F76160"/>
    <w:rsid w:val="00F80231"/>
    <w:rsid w:val="00F80CBF"/>
    <w:rsid w:val="00F81D77"/>
    <w:rsid w:val="00F82764"/>
    <w:rsid w:val="00F82972"/>
    <w:rsid w:val="00F82CE8"/>
    <w:rsid w:val="00F83C76"/>
    <w:rsid w:val="00F84814"/>
    <w:rsid w:val="00F852E5"/>
    <w:rsid w:val="00F865AE"/>
    <w:rsid w:val="00F86658"/>
    <w:rsid w:val="00F86CC1"/>
    <w:rsid w:val="00F8762F"/>
    <w:rsid w:val="00F909AF"/>
    <w:rsid w:val="00F91250"/>
    <w:rsid w:val="00F91DBE"/>
    <w:rsid w:val="00F92288"/>
    <w:rsid w:val="00F9263A"/>
    <w:rsid w:val="00F93F47"/>
    <w:rsid w:val="00F94380"/>
    <w:rsid w:val="00F94D96"/>
    <w:rsid w:val="00F952F8"/>
    <w:rsid w:val="00F9634A"/>
    <w:rsid w:val="00F96EBE"/>
    <w:rsid w:val="00F97B50"/>
    <w:rsid w:val="00FA0ABC"/>
    <w:rsid w:val="00FA3439"/>
    <w:rsid w:val="00FA4EE3"/>
    <w:rsid w:val="00FA5F3D"/>
    <w:rsid w:val="00FA6857"/>
    <w:rsid w:val="00FA772C"/>
    <w:rsid w:val="00FB0B32"/>
    <w:rsid w:val="00FB0CF0"/>
    <w:rsid w:val="00FB173A"/>
    <w:rsid w:val="00FB1917"/>
    <w:rsid w:val="00FB3A38"/>
    <w:rsid w:val="00FB58BD"/>
    <w:rsid w:val="00FB5E08"/>
    <w:rsid w:val="00FB6C5B"/>
    <w:rsid w:val="00FB76E6"/>
    <w:rsid w:val="00FB7FEE"/>
    <w:rsid w:val="00FC0B1B"/>
    <w:rsid w:val="00FC119B"/>
    <w:rsid w:val="00FC17A6"/>
    <w:rsid w:val="00FC1CF2"/>
    <w:rsid w:val="00FC3109"/>
    <w:rsid w:val="00FC350C"/>
    <w:rsid w:val="00FC4CC8"/>
    <w:rsid w:val="00FC4EC5"/>
    <w:rsid w:val="00FC5E2E"/>
    <w:rsid w:val="00FC6D86"/>
    <w:rsid w:val="00FC6ECC"/>
    <w:rsid w:val="00FC7187"/>
    <w:rsid w:val="00FD1433"/>
    <w:rsid w:val="00FD14D6"/>
    <w:rsid w:val="00FD190E"/>
    <w:rsid w:val="00FD1C28"/>
    <w:rsid w:val="00FD2B6E"/>
    <w:rsid w:val="00FD4201"/>
    <w:rsid w:val="00FD472E"/>
    <w:rsid w:val="00FD5227"/>
    <w:rsid w:val="00FD5301"/>
    <w:rsid w:val="00FD7C32"/>
    <w:rsid w:val="00FE1CFC"/>
    <w:rsid w:val="00FE2BC3"/>
    <w:rsid w:val="00FE3639"/>
    <w:rsid w:val="00FE4B75"/>
    <w:rsid w:val="00FE69E0"/>
    <w:rsid w:val="00FE6FAA"/>
    <w:rsid w:val="00FF17A9"/>
    <w:rsid w:val="00FF20D6"/>
    <w:rsid w:val="00FF2D9C"/>
    <w:rsid w:val="00FF3B54"/>
    <w:rsid w:val="00FF688F"/>
    <w:rsid w:val="00FF6E1D"/>
    <w:rsid w:val="00FF76D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C0961"/>
  <w15:chartTrackingRefBased/>
  <w15:docId w15:val="{359E6450-CF2F-4741-8B37-E33CBB6D9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69F"/>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eastAsia="en-GB"/>
      <w14:textOutline w14:w="12700" w14:cap="flat" w14:cmpd="sng" w14:algn="ctr">
        <w14:noFill/>
        <w14:prstDash w14:val="solid"/>
        <w14:miter w14:lim="400000"/>
      </w14:textOutline>
    </w:rPr>
  </w:style>
  <w:style w:type="paragraph" w:styleId="Heading1">
    <w:name w:val="heading 1"/>
    <w:basedOn w:val="Normal"/>
    <w:next w:val="Normal"/>
    <w:link w:val="Heading1Char"/>
    <w:uiPriority w:val="9"/>
    <w:qFormat/>
    <w:rsid w:val="00767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50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1F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F1E"/>
  </w:style>
  <w:style w:type="paragraph" w:styleId="Footer">
    <w:name w:val="footer"/>
    <w:basedOn w:val="Normal"/>
    <w:link w:val="FooterChar"/>
    <w:uiPriority w:val="99"/>
    <w:unhideWhenUsed/>
    <w:rsid w:val="00631F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F1E"/>
  </w:style>
  <w:style w:type="character" w:styleId="Hyperlink">
    <w:name w:val="Hyperlink"/>
    <w:basedOn w:val="DefaultParagraphFont"/>
    <w:uiPriority w:val="99"/>
    <w:unhideWhenUsed/>
    <w:rsid w:val="00631F1E"/>
    <w:rPr>
      <w:color w:val="0563C1" w:themeColor="hyperlink"/>
      <w:u w:val="single"/>
    </w:rPr>
  </w:style>
  <w:style w:type="character" w:customStyle="1" w:styleId="UnresolvedMention1">
    <w:name w:val="Unresolved Mention1"/>
    <w:basedOn w:val="DefaultParagraphFont"/>
    <w:uiPriority w:val="99"/>
    <w:semiHidden/>
    <w:unhideWhenUsed/>
    <w:rsid w:val="00631F1E"/>
    <w:rPr>
      <w:color w:val="605E5C"/>
      <w:shd w:val="clear" w:color="auto" w:fill="E1DFDD"/>
    </w:rPr>
  </w:style>
  <w:style w:type="paragraph" w:styleId="NoSpacing">
    <w:name w:val="No Spacing"/>
    <w:link w:val="NoSpacingChar"/>
    <w:uiPriority w:val="1"/>
    <w:qFormat/>
    <w:rsid w:val="006C4024"/>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6C4024"/>
    <w:rPr>
      <w:rFonts w:ascii="Calibri" w:eastAsia="Times New Roman" w:hAnsi="Calibri" w:cs="Times New Roman"/>
      <w:lang w:val="en-US"/>
    </w:rPr>
  </w:style>
  <w:style w:type="paragraph" w:styleId="ListParagraph">
    <w:name w:val="List Paragraph"/>
    <w:basedOn w:val="Normal"/>
    <w:uiPriority w:val="34"/>
    <w:qFormat/>
    <w:rsid w:val="00731B4C"/>
    <w:pPr>
      <w:ind w:left="720"/>
      <w:contextualSpacing/>
    </w:pPr>
  </w:style>
  <w:style w:type="character" w:customStyle="1" w:styleId="fontstyle01">
    <w:name w:val="fontstyle01"/>
    <w:rsid w:val="00116B21"/>
    <w:rPr>
      <w:rFonts w:ascii="Helvetica" w:hAnsi="Helvetica" w:cs="Helvetica" w:hint="default"/>
      <w:b w:val="0"/>
      <w:bCs w:val="0"/>
      <w:i w:val="0"/>
      <w:iCs w:val="0"/>
      <w:color w:val="000000"/>
      <w:sz w:val="22"/>
      <w:szCs w:val="22"/>
    </w:rPr>
  </w:style>
  <w:style w:type="paragraph" w:styleId="BalloonText">
    <w:name w:val="Balloon Text"/>
    <w:basedOn w:val="Normal"/>
    <w:link w:val="BalloonTextChar"/>
    <w:uiPriority w:val="99"/>
    <w:semiHidden/>
    <w:unhideWhenUsed/>
    <w:rsid w:val="00116B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B21"/>
    <w:rPr>
      <w:rFonts w:ascii="Segoe UI" w:eastAsia="Calibri" w:hAnsi="Segoe UI" w:cs="Segoe UI"/>
      <w:sz w:val="18"/>
      <w:szCs w:val="18"/>
      <w:lang w:val="en-US"/>
    </w:rPr>
  </w:style>
  <w:style w:type="numbering" w:customStyle="1" w:styleId="ImportedStyle2">
    <w:name w:val="Imported Style 2"/>
    <w:rsid w:val="008847DD"/>
    <w:pPr>
      <w:numPr>
        <w:numId w:val="1"/>
      </w:numPr>
    </w:pPr>
  </w:style>
  <w:style w:type="paragraph" w:customStyle="1" w:styleId="Default">
    <w:name w:val="Default"/>
    <w:rsid w:val="008847DD"/>
    <w:pPr>
      <w:autoSpaceDE w:val="0"/>
      <w:autoSpaceDN w:val="0"/>
      <w:adjustRightInd w:val="0"/>
      <w:spacing w:after="0" w:line="240" w:lineRule="auto"/>
    </w:pPr>
    <w:rPr>
      <w:rFonts w:ascii="Calibri" w:eastAsia="Arial Unicode MS" w:hAnsi="Calibri" w:cs="Calibri"/>
      <w:color w:val="000000"/>
      <w:sz w:val="24"/>
      <w:szCs w:val="24"/>
      <w:bdr w:val="nil"/>
      <w:lang w:eastAsia="en-GB"/>
    </w:rPr>
  </w:style>
  <w:style w:type="character" w:styleId="UnresolvedMention">
    <w:name w:val="Unresolved Mention"/>
    <w:basedOn w:val="DefaultParagraphFont"/>
    <w:uiPriority w:val="99"/>
    <w:semiHidden/>
    <w:unhideWhenUsed/>
    <w:rsid w:val="00F94D96"/>
    <w:rPr>
      <w:color w:val="605E5C"/>
      <w:shd w:val="clear" w:color="auto" w:fill="E1DFDD"/>
    </w:rPr>
  </w:style>
  <w:style w:type="numbering" w:customStyle="1" w:styleId="ImportedStyle21">
    <w:name w:val="Imported Style 21"/>
    <w:rsid w:val="00FD7C32"/>
  </w:style>
  <w:style w:type="paragraph" w:customStyle="1" w:styleId="Body">
    <w:name w:val="Body"/>
    <w:rsid w:val="00FD7C32"/>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GB"/>
      <w14:textOutline w14:w="12700" w14:cap="flat" w14:cmpd="sng" w14:algn="ctr">
        <w14:noFill/>
        <w14:prstDash w14:val="solid"/>
        <w14:miter w14:lim="400000"/>
      </w14:textOutline>
    </w:rPr>
  </w:style>
  <w:style w:type="paragraph" w:styleId="NormalWeb">
    <w:name w:val="Normal (Web)"/>
    <w:basedOn w:val="Normal"/>
    <w:uiPriority w:val="99"/>
    <w:semiHidden/>
    <w:unhideWhenUsed/>
    <w:rsid w:val="00AB5FD1"/>
    <w:rPr>
      <w:rFonts w:ascii="Times New Roman" w:hAnsi="Times New Roman" w:cs="Times New Roman"/>
      <w:sz w:val="24"/>
      <w:szCs w:val="24"/>
    </w:rPr>
  </w:style>
  <w:style w:type="character" w:customStyle="1" w:styleId="Heading1Char">
    <w:name w:val="Heading 1 Char"/>
    <w:basedOn w:val="DefaultParagraphFont"/>
    <w:link w:val="Heading1"/>
    <w:uiPriority w:val="9"/>
    <w:rsid w:val="007674B9"/>
    <w:rPr>
      <w:rFonts w:asciiTheme="majorHAnsi" w:eastAsiaTheme="majorEastAsia" w:hAnsiTheme="majorHAnsi" w:cstheme="majorBidi"/>
      <w:color w:val="2F5496" w:themeColor="accent1" w:themeShade="BF"/>
      <w:sz w:val="32"/>
      <w:szCs w:val="32"/>
      <w:u w:color="000000"/>
      <w:bdr w:val="nil"/>
      <w:lang w:val="en-US" w:eastAsia="en-GB"/>
      <w14:textOutline w14:w="12700" w14:cap="flat" w14:cmpd="sng" w14:algn="ctr">
        <w14:noFill/>
        <w14:prstDash w14:val="solid"/>
        <w14:miter w14:lim="400000"/>
      </w14:textOutline>
    </w:rPr>
  </w:style>
  <w:style w:type="character" w:customStyle="1" w:styleId="Heading2Char">
    <w:name w:val="Heading 2 Char"/>
    <w:basedOn w:val="DefaultParagraphFont"/>
    <w:link w:val="Heading2"/>
    <w:uiPriority w:val="9"/>
    <w:semiHidden/>
    <w:rsid w:val="007850B2"/>
    <w:rPr>
      <w:rFonts w:asciiTheme="majorHAnsi" w:eastAsiaTheme="majorEastAsia" w:hAnsiTheme="majorHAnsi" w:cstheme="majorBidi"/>
      <w:color w:val="2F5496" w:themeColor="accent1" w:themeShade="BF"/>
      <w:sz w:val="26"/>
      <w:szCs w:val="26"/>
      <w:u w:color="000000"/>
      <w:bdr w:val="nil"/>
      <w:lang w:val="en-US" w:eastAsia="en-GB"/>
      <w14:textOutline w14:w="12700" w14:cap="flat" w14:cmpd="sng" w14:algn="ctr">
        <w14:noFill/>
        <w14:prstDash w14:val="solid"/>
        <w14:miter w14:lim="400000"/>
      </w14:textOutline>
    </w:rPr>
  </w:style>
  <w:style w:type="character" w:styleId="Strong">
    <w:name w:val="Strong"/>
    <w:basedOn w:val="DefaultParagraphFont"/>
    <w:uiPriority w:val="22"/>
    <w:qFormat/>
    <w:rsid w:val="00990C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3539">
      <w:bodyDiv w:val="1"/>
      <w:marLeft w:val="0"/>
      <w:marRight w:val="0"/>
      <w:marTop w:val="0"/>
      <w:marBottom w:val="0"/>
      <w:divBdr>
        <w:top w:val="none" w:sz="0" w:space="0" w:color="auto"/>
        <w:left w:val="none" w:sz="0" w:space="0" w:color="auto"/>
        <w:bottom w:val="none" w:sz="0" w:space="0" w:color="auto"/>
        <w:right w:val="none" w:sz="0" w:space="0" w:color="auto"/>
      </w:divBdr>
    </w:div>
    <w:div w:id="74397276">
      <w:bodyDiv w:val="1"/>
      <w:marLeft w:val="0"/>
      <w:marRight w:val="0"/>
      <w:marTop w:val="0"/>
      <w:marBottom w:val="0"/>
      <w:divBdr>
        <w:top w:val="none" w:sz="0" w:space="0" w:color="auto"/>
        <w:left w:val="none" w:sz="0" w:space="0" w:color="auto"/>
        <w:bottom w:val="none" w:sz="0" w:space="0" w:color="auto"/>
        <w:right w:val="none" w:sz="0" w:space="0" w:color="auto"/>
      </w:divBdr>
    </w:div>
    <w:div w:id="118377290">
      <w:bodyDiv w:val="1"/>
      <w:marLeft w:val="0"/>
      <w:marRight w:val="0"/>
      <w:marTop w:val="0"/>
      <w:marBottom w:val="0"/>
      <w:divBdr>
        <w:top w:val="none" w:sz="0" w:space="0" w:color="auto"/>
        <w:left w:val="none" w:sz="0" w:space="0" w:color="auto"/>
        <w:bottom w:val="none" w:sz="0" w:space="0" w:color="auto"/>
        <w:right w:val="none" w:sz="0" w:space="0" w:color="auto"/>
      </w:divBdr>
    </w:div>
    <w:div w:id="123544577">
      <w:bodyDiv w:val="1"/>
      <w:marLeft w:val="0"/>
      <w:marRight w:val="0"/>
      <w:marTop w:val="0"/>
      <w:marBottom w:val="0"/>
      <w:divBdr>
        <w:top w:val="none" w:sz="0" w:space="0" w:color="auto"/>
        <w:left w:val="none" w:sz="0" w:space="0" w:color="auto"/>
        <w:bottom w:val="none" w:sz="0" w:space="0" w:color="auto"/>
        <w:right w:val="none" w:sz="0" w:space="0" w:color="auto"/>
      </w:divBdr>
    </w:div>
    <w:div w:id="134184291">
      <w:bodyDiv w:val="1"/>
      <w:marLeft w:val="0"/>
      <w:marRight w:val="0"/>
      <w:marTop w:val="0"/>
      <w:marBottom w:val="0"/>
      <w:divBdr>
        <w:top w:val="none" w:sz="0" w:space="0" w:color="auto"/>
        <w:left w:val="none" w:sz="0" w:space="0" w:color="auto"/>
        <w:bottom w:val="none" w:sz="0" w:space="0" w:color="auto"/>
        <w:right w:val="none" w:sz="0" w:space="0" w:color="auto"/>
      </w:divBdr>
    </w:div>
    <w:div w:id="282004981">
      <w:bodyDiv w:val="1"/>
      <w:marLeft w:val="0"/>
      <w:marRight w:val="0"/>
      <w:marTop w:val="0"/>
      <w:marBottom w:val="0"/>
      <w:divBdr>
        <w:top w:val="none" w:sz="0" w:space="0" w:color="auto"/>
        <w:left w:val="none" w:sz="0" w:space="0" w:color="auto"/>
        <w:bottom w:val="none" w:sz="0" w:space="0" w:color="auto"/>
        <w:right w:val="none" w:sz="0" w:space="0" w:color="auto"/>
      </w:divBdr>
    </w:div>
    <w:div w:id="315455406">
      <w:bodyDiv w:val="1"/>
      <w:marLeft w:val="0"/>
      <w:marRight w:val="0"/>
      <w:marTop w:val="0"/>
      <w:marBottom w:val="0"/>
      <w:divBdr>
        <w:top w:val="none" w:sz="0" w:space="0" w:color="auto"/>
        <w:left w:val="none" w:sz="0" w:space="0" w:color="auto"/>
        <w:bottom w:val="none" w:sz="0" w:space="0" w:color="auto"/>
        <w:right w:val="none" w:sz="0" w:space="0" w:color="auto"/>
      </w:divBdr>
    </w:div>
    <w:div w:id="320695640">
      <w:bodyDiv w:val="1"/>
      <w:marLeft w:val="0"/>
      <w:marRight w:val="0"/>
      <w:marTop w:val="0"/>
      <w:marBottom w:val="0"/>
      <w:divBdr>
        <w:top w:val="none" w:sz="0" w:space="0" w:color="auto"/>
        <w:left w:val="none" w:sz="0" w:space="0" w:color="auto"/>
        <w:bottom w:val="none" w:sz="0" w:space="0" w:color="auto"/>
        <w:right w:val="none" w:sz="0" w:space="0" w:color="auto"/>
      </w:divBdr>
    </w:div>
    <w:div w:id="522868620">
      <w:bodyDiv w:val="1"/>
      <w:marLeft w:val="0"/>
      <w:marRight w:val="0"/>
      <w:marTop w:val="0"/>
      <w:marBottom w:val="0"/>
      <w:divBdr>
        <w:top w:val="none" w:sz="0" w:space="0" w:color="auto"/>
        <w:left w:val="none" w:sz="0" w:space="0" w:color="auto"/>
        <w:bottom w:val="none" w:sz="0" w:space="0" w:color="auto"/>
        <w:right w:val="none" w:sz="0" w:space="0" w:color="auto"/>
      </w:divBdr>
    </w:div>
    <w:div w:id="550583086">
      <w:bodyDiv w:val="1"/>
      <w:marLeft w:val="0"/>
      <w:marRight w:val="0"/>
      <w:marTop w:val="0"/>
      <w:marBottom w:val="0"/>
      <w:divBdr>
        <w:top w:val="none" w:sz="0" w:space="0" w:color="auto"/>
        <w:left w:val="none" w:sz="0" w:space="0" w:color="auto"/>
        <w:bottom w:val="none" w:sz="0" w:space="0" w:color="auto"/>
        <w:right w:val="none" w:sz="0" w:space="0" w:color="auto"/>
      </w:divBdr>
    </w:div>
    <w:div w:id="627661961">
      <w:bodyDiv w:val="1"/>
      <w:marLeft w:val="0"/>
      <w:marRight w:val="0"/>
      <w:marTop w:val="0"/>
      <w:marBottom w:val="0"/>
      <w:divBdr>
        <w:top w:val="none" w:sz="0" w:space="0" w:color="auto"/>
        <w:left w:val="none" w:sz="0" w:space="0" w:color="auto"/>
        <w:bottom w:val="none" w:sz="0" w:space="0" w:color="auto"/>
        <w:right w:val="none" w:sz="0" w:space="0" w:color="auto"/>
      </w:divBdr>
    </w:div>
    <w:div w:id="647133554">
      <w:bodyDiv w:val="1"/>
      <w:marLeft w:val="0"/>
      <w:marRight w:val="0"/>
      <w:marTop w:val="0"/>
      <w:marBottom w:val="0"/>
      <w:divBdr>
        <w:top w:val="none" w:sz="0" w:space="0" w:color="auto"/>
        <w:left w:val="none" w:sz="0" w:space="0" w:color="auto"/>
        <w:bottom w:val="none" w:sz="0" w:space="0" w:color="auto"/>
        <w:right w:val="none" w:sz="0" w:space="0" w:color="auto"/>
      </w:divBdr>
    </w:div>
    <w:div w:id="674768754">
      <w:bodyDiv w:val="1"/>
      <w:marLeft w:val="0"/>
      <w:marRight w:val="0"/>
      <w:marTop w:val="0"/>
      <w:marBottom w:val="0"/>
      <w:divBdr>
        <w:top w:val="none" w:sz="0" w:space="0" w:color="auto"/>
        <w:left w:val="none" w:sz="0" w:space="0" w:color="auto"/>
        <w:bottom w:val="none" w:sz="0" w:space="0" w:color="auto"/>
        <w:right w:val="none" w:sz="0" w:space="0" w:color="auto"/>
      </w:divBdr>
    </w:div>
    <w:div w:id="747114146">
      <w:bodyDiv w:val="1"/>
      <w:marLeft w:val="0"/>
      <w:marRight w:val="0"/>
      <w:marTop w:val="0"/>
      <w:marBottom w:val="0"/>
      <w:divBdr>
        <w:top w:val="none" w:sz="0" w:space="0" w:color="auto"/>
        <w:left w:val="none" w:sz="0" w:space="0" w:color="auto"/>
        <w:bottom w:val="none" w:sz="0" w:space="0" w:color="auto"/>
        <w:right w:val="none" w:sz="0" w:space="0" w:color="auto"/>
      </w:divBdr>
    </w:div>
    <w:div w:id="821510425">
      <w:bodyDiv w:val="1"/>
      <w:marLeft w:val="0"/>
      <w:marRight w:val="0"/>
      <w:marTop w:val="0"/>
      <w:marBottom w:val="0"/>
      <w:divBdr>
        <w:top w:val="none" w:sz="0" w:space="0" w:color="auto"/>
        <w:left w:val="none" w:sz="0" w:space="0" w:color="auto"/>
        <w:bottom w:val="none" w:sz="0" w:space="0" w:color="auto"/>
        <w:right w:val="none" w:sz="0" w:space="0" w:color="auto"/>
      </w:divBdr>
    </w:div>
    <w:div w:id="836917059">
      <w:bodyDiv w:val="1"/>
      <w:marLeft w:val="0"/>
      <w:marRight w:val="0"/>
      <w:marTop w:val="0"/>
      <w:marBottom w:val="0"/>
      <w:divBdr>
        <w:top w:val="none" w:sz="0" w:space="0" w:color="auto"/>
        <w:left w:val="none" w:sz="0" w:space="0" w:color="auto"/>
        <w:bottom w:val="none" w:sz="0" w:space="0" w:color="auto"/>
        <w:right w:val="none" w:sz="0" w:space="0" w:color="auto"/>
      </w:divBdr>
    </w:div>
    <w:div w:id="851839978">
      <w:bodyDiv w:val="1"/>
      <w:marLeft w:val="0"/>
      <w:marRight w:val="0"/>
      <w:marTop w:val="0"/>
      <w:marBottom w:val="0"/>
      <w:divBdr>
        <w:top w:val="none" w:sz="0" w:space="0" w:color="auto"/>
        <w:left w:val="none" w:sz="0" w:space="0" w:color="auto"/>
        <w:bottom w:val="none" w:sz="0" w:space="0" w:color="auto"/>
        <w:right w:val="none" w:sz="0" w:space="0" w:color="auto"/>
      </w:divBdr>
    </w:div>
    <w:div w:id="868495928">
      <w:bodyDiv w:val="1"/>
      <w:marLeft w:val="0"/>
      <w:marRight w:val="0"/>
      <w:marTop w:val="0"/>
      <w:marBottom w:val="0"/>
      <w:divBdr>
        <w:top w:val="none" w:sz="0" w:space="0" w:color="auto"/>
        <w:left w:val="none" w:sz="0" w:space="0" w:color="auto"/>
        <w:bottom w:val="none" w:sz="0" w:space="0" w:color="auto"/>
        <w:right w:val="none" w:sz="0" w:space="0" w:color="auto"/>
      </w:divBdr>
    </w:div>
    <w:div w:id="925725509">
      <w:bodyDiv w:val="1"/>
      <w:marLeft w:val="0"/>
      <w:marRight w:val="0"/>
      <w:marTop w:val="0"/>
      <w:marBottom w:val="0"/>
      <w:divBdr>
        <w:top w:val="none" w:sz="0" w:space="0" w:color="auto"/>
        <w:left w:val="none" w:sz="0" w:space="0" w:color="auto"/>
        <w:bottom w:val="none" w:sz="0" w:space="0" w:color="auto"/>
        <w:right w:val="none" w:sz="0" w:space="0" w:color="auto"/>
      </w:divBdr>
    </w:div>
    <w:div w:id="928006301">
      <w:bodyDiv w:val="1"/>
      <w:marLeft w:val="0"/>
      <w:marRight w:val="0"/>
      <w:marTop w:val="0"/>
      <w:marBottom w:val="0"/>
      <w:divBdr>
        <w:top w:val="none" w:sz="0" w:space="0" w:color="auto"/>
        <w:left w:val="none" w:sz="0" w:space="0" w:color="auto"/>
        <w:bottom w:val="none" w:sz="0" w:space="0" w:color="auto"/>
        <w:right w:val="none" w:sz="0" w:space="0" w:color="auto"/>
      </w:divBdr>
    </w:div>
    <w:div w:id="937983170">
      <w:bodyDiv w:val="1"/>
      <w:marLeft w:val="0"/>
      <w:marRight w:val="0"/>
      <w:marTop w:val="0"/>
      <w:marBottom w:val="0"/>
      <w:divBdr>
        <w:top w:val="none" w:sz="0" w:space="0" w:color="auto"/>
        <w:left w:val="none" w:sz="0" w:space="0" w:color="auto"/>
        <w:bottom w:val="none" w:sz="0" w:space="0" w:color="auto"/>
        <w:right w:val="none" w:sz="0" w:space="0" w:color="auto"/>
      </w:divBdr>
    </w:div>
    <w:div w:id="957569483">
      <w:bodyDiv w:val="1"/>
      <w:marLeft w:val="0"/>
      <w:marRight w:val="0"/>
      <w:marTop w:val="0"/>
      <w:marBottom w:val="0"/>
      <w:divBdr>
        <w:top w:val="none" w:sz="0" w:space="0" w:color="auto"/>
        <w:left w:val="none" w:sz="0" w:space="0" w:color="auto"/>
        <w:bottom w:val="none" w:sz="0" w:space="0" w:color="auto"/>
        <w:right w:val="none" w:sz="0" w:space="0" w:color="auto"/>
      </w:divBdr>
    </w:div>
    <w:div w:id="990447227">
      <w:bodyDiv w:val="1"/>
      <w:marLeft w:val="0"/>
      <w:marRight w:val="0"/>
      <w:marTop w:val="0"/>
      <w:marBottom w:val="0"/>
      <w:divBdr>
        <w:top w:val="none" w:sz="0" w:space="0" w:color="auto"/>
        <w:left w:val="none" w:sz="0" w:space="0" w:color="auto"/>
        <w:bottom w:val="none" w:sz="0" w:space="0" w:color="auto"/>
        <w:right w:val="none" w:sz="0" w:space="0" w:color="auto"/>
      </w:divBdr>
    </w:div>
    <w:div w:id="1107115525">
      <w:bodyDiv w:val="1"/>
      <w:marLeft w:val="0"/>
      <w:marRight w:val="0"/>
      <w:marTop w:val="0"/>
      <w:marBottom w:val="0"/>
      <w:divBdr>
        <w:top w:val="none" w:sz="0" w:space="0" w:color="auto"/>
        <w:left w:val="none" w:sz="0" w:space="0" w:color="auto"/>
        <w:bottom w:val="none" w:sz="0" w:space="0" w:color="auto"/>
        <w:right w:val="none" w:sz="0" w:space="0" w:color="auto"/>
      </w:divBdr>
    </w:div>
    <w:div w:id="1109858658">
      <w:bodyDiv w:val="1"/>
      <w:marLeft w:val="0"/>
      <w:marRight w:val="0"/>
      <w:marTop w:val="0"/>
      <w:marBottom w:val="0"/>
      <w:divBdr>
        <w:top w:val="none" w:sz="0" w:space="0" w:color="auto"/>
        <w:left w:val="none" w:sz="0" w:space="0" w:color="auto"/>
        <w:bottom w:val="none" w:sz="0" w:space="0" w:color="auto"/>
        <w:right w:val="none" w:sz="0" w:space="0" w:color="auto"/>
      </w:divBdr>
    </w:div>
    <w:div w:id="1110971739">
      <w:bodyDiv w:val="1"/>
      <w:marLeft w:val="0"/>
      <w:marRight w:val="0"/>
      <w:marTop w:val="0"/>
      <w:marBottom w:val="0"/>
      <w:divBdr>
        <w:top w:val="none" w:sz="0" w:space="0" w:color="auto"/>
        <w:left w:val="none" w:sz="0" w:space="0" w:color="auto"/>
        <w:bottom w:val="none" w:sz="0" w:space="0" w:color="auto"/>
        <w:right w:val="none" w:sz="0" w:space="0" w:color="auto"/>
      </w:divBdr>
    </w:div>
    <w:div w:id="1226338491">
      <w:bodyDiv w:val="1"/>
      <w:marLeft w:val="0"/>
      <w:marRight w:val="0"/>
      <w:marTop w:val="0"/>
      <w:marBottom w:val="0"/>
      <w:divBdr>
        <w:top w:val="none" w:sz="0" w:space="0" w:color="auto"/>
        <w:left w:val="none" w:sz="0" w:space="0" w:color="auto"/>
        <w:bottom w:val="none" w:sz="0" w:space="0" w:color="auto"/>
        <w:right w:val="none" w:sz="0" w:space="0" w:color="auto"/>
      </w:divBdr>
    </w:div>
    <w:div w:id="1248155359">
      <w:bodyDiv w:val="1"/>
      <w:marLeft w:val="0"/>
      <w:marRight w:val="0"/>
      <w:marTop w:val="0"/>
      <w:marBottom w:val="0"/>
      <w:divBdr>
        <w:top w:val="none" w:sz="0" w:space="0" w:color="auto"/>
        <w:left w:val="none" w:sz="0" w:space="0" w:color="auto"/>
        <w:bottom w:val="none" w:sz="0" w:space="0" w:color="auto"/>
        <w:right w:val="none" w:sz="0" w:space="0" w:color="auto"/>
      </w:divBdr>
    </w:div>
    <w:div w:id="1304197402">
      <w:bodyDiv w:val="1"/>
      <w:marLeft w:val="0"/>
      <w:marRight w:val="0"/>
      <w:marTop w:val="0"/>
      <w:marBottom w:val="0"/>
      <w:divBdr>
        <w:top w:val="none" w:sz="0" w:space="0" w:color="auto"/>
        <w:left w:val="none" w:sz="0" w:space="0" w:color="auto"/>
        <w:bottom w:val="none" w:sz="0" w:space="0" w:color="auto"/>
        <w:right w:val="none" w:sz="0" w:space="0" w:color="auto"/>
      </w:divBdr>
    </w:div>
    <w:div w:id="1338380792">
      <w:bodyDiv w:val="1"/>
      <w:marLeft w:val="0"/>
      <w:marRight w:val="0"/>
      <w:marTop w:val="0"/>
      <w:marBottom w:val="0"/>
      <w:divBdr>
        <w:top w:val="none" w:sz="0" w:space="0" w:color="auto"/>
        <w:left w:val="none" w:sz="0" w:space="0" w:color="auto"/>
        <w:bottom w:val="none" w:sz="0" w:space="0" w:color="auto"/>
        <w:right w:val="none" w:sz="0" w:space="0" w:color="auto"/>
      </w:divBdr>
    </w:div>
    <w:div w:id="1352075462">
      <w:bodyDiv w:val="1"/>
      <w:marLeft w:val="0"/>
      <w:marRight w:val="0"/>
      <w:marTop w:val="0"/>
      <w:marBottom w:val="0"/>
      <w:divBdr>
        <w:top w:val="none" w:sz="0" w:space="0" w:color="auto"/>
        <w:left w:val="none" w:sz="0" w:space="0" w:color="auto"/>
        <w:bottom w:val="none" w:sz="0" w:space="0" w:color="auto"/>
        <w:right w:val="none" w:sz="0" w:space="0" w:color="auto"/>
      </w:divBdr>
    </w:div>
    <w:div w:id="1360886365">
      <w:bodyDiv w:val="1"/>
      <w:marLeft w:val="0"/>
      <w:marRight w:val="0"/>
      <w:marTop w:val="0"/>
      <w:marBottom w:val="0"/>
      <w:divBdr>
        <w:top w:val="none" w:sz="0" w:space="0" w:color="auto"/>
        <w:left w:val="none" w:sz="0" w:space="0" w:color="auto"/>
        <w:bottom w:val="none" w:sz="0" w:space="0" w:color="auto"/>
        <w:right w:val="none" w:sz="0" w:space="0" w:color="auto"/>
      </w:divBdr>
    </w:div>
    <w:div w:id="1376393632">
      <w:bodyDiv w:val="1"/>
      <w:marLeft w:val="0"/>
      <w:marRight w:val="0"/>
      <w:marTop w:val="0"/>
      <w:marBottom w:val="0"/>
      <w:divBdr>
        <w:top w:val="none" w:sz="0" w:space="0" w:color="auto"/>
        <w:left w:val="none" w:sz="0" w:space="0" w:color="auto"/>
        <w:bottom w:val="none" w:sz="0" w:space="0" w:color="auto"/>
        <w:right w:val="none" w:sz="0" w:space="0" w:color="auto"/>
      </w:divBdr>
    </w:div>
    <w:div w:id="1448354961">
      <w:bodyDiv w:val="1"/>
      <w:marLeft w:val="0"/>
      <w:marRight w:val="0"/>
      <w:marTop w:val="0"/>
      <w:marBottom w:val="0"/>
      <w:divBdr>
        <w:top w:val="none" w:sz="0" w:space="0" w:color="auto"/>
        <w:left w:val="none" w:sz="0" w:space="0" w:color="auto"/>
        <w:bottom w:val="none" w:sz="0" w:space="0" w:color="auto"/>
        <w:right w:val="none" w:sz="0" w:space="0" w:color="auto"/>
      </w:divBdr>
    </w:div>
    <w:div w:id="1450318800">
      <w:bodyDiv w:val="1"/>
      <w:marLeft w:val="0"/>
      <w:marRight w:val="0"/>
      <w:marTop w:val="0"/>
      <w:marBottom w:val="0"/>
      <w:divBdr>
        <w:top w:val="none" w:sz="0" w:space="0" w:color="auto"/>
        <w:left w:val="none" w:sz="0" w:space="0" w:color="auto"/>
        <w:bottom w:val="none" w:sz="0" w:space="0" w:color="auto"/>
        <w:right w:val="none" w:sz="0" w:space="0" w:color="auto"/>
      </w:divBdr>
    </w:div>
    <w:div w:id="1546983752">
      <w:bodyDiv w:val="1"/>
      <w:marLeft w:val="0"/>
      <w:marRight w:val="0"/>
      <w:marTop w:val="0"/>
      <w:marBottom w:val="0"/>
      <w:divBdr>
        <w:top w:val="none" w:sz="0" w:space="0" w:color="auto"/>
        <w:left w:val="none" w:sz="0" w:space="0" w:color="auto"/>
        <w:bottom w:val="none" w:sz="0" w:space="0" w:color="auto"/>
        <w:right w:val="none" w:sz="0" w:space="0" w:color="auto"/>
      </w:divBdr>
    </w:div>
    <w:div w:id="1561133972">
      <w:bodyDiv w:val="1"/>
      <w:marLeft w:val="0"/>
      <w:marRight w:val="0"/>
      <w:marTop w:val="0"/>
      <w:marBottom w:val="0"/>
      <w:divBdr>
        <w:top w:val="none" w:sz="0" w:space="0" w:color="auto"/>
        <w:left w:val="none" w:sz="0" w:space="0" w:color="auto"/>
        <w:bottom w:val="none" w:sz="0" w:space="0" w:color="auto"/>
        <w:right w:val="none" w:sz="0" w:space="0" w:color="auto"/>
      </w:divBdr>
    </w:div>
    <w:div w:id="1614285199">
      <w:bodyDiv w:val="1"/>
      <w:marLeft w:val="0"/>
      <w:marRight w:val="0"/>
      <w:marTop w:val="0"/>
      <w:marBottom w:val="0"/>
      <w:divBdr>
        <w:top w:val="none" w:sz="0" w:space="0" w:color="auto"/>
        <w:left w:val="none" w:sz="0" w:space="0" w:color="auto"/>
        <w:bottom w:val="none" w:sz="0" w:space="0" w:color="auto"/>
        <w:right w:val="none" w:sz="0" w:space="0" w:color="auto"/>
      </w:divBdr>
    </w:div>
    <w:div w:id="1651444016">
      <w:bodyDiv w:val="1"/>
      <w:marLeft w:val="0"/>
      <w:marRight w:val="0"/>
      <w:marTop w:val="0"/>
      <w:marBottom w:val="0"/>
      <w:divBdr>
        <w:top w:val="none" w:sz="0" w:space="0" w:color="auto"/>
        <w:left w:val="none" w:sz="0" w:space="0" w:color="auto"/>
        <w:bottom w:val="none" w:sz="0" w:space="0" w:color="auto"/>
        <w:right w:val="none" w:sz="0" w:space="0" w:color="auto"/>
      </w:divBdr>
    </w:div>
    <w:div w:id="1704985145">
      <w:bodyDiv w:val="1"/>
      <w:marLeft w:val="0"/>
      <w:marRight w:val="0"/>
      <w:marTop w:val="0"/>
      <w:marBottom w:val="0"/>
      <w:divBdr>
        <w:top w:val="none" w:sz="0" w:space="0" w:color="auto"/>
        <w:left w:val="none" w:sz="0" w:space="0" w:color="auto"/>
        <w:bottom w:val="none" w:sz="0" w:space="0" w:color="auto"/>
        <w:right w:val="none" w:sz="0" w:space="0" w:color="auto"/>
      </w:divBdr>
    </w:div>
    <w:div w:id="1717971725">
      <w:bodyDiv w:val="1"/>
      <w:marLeft w:val="0"/>
      <w:marRight w:val="0"/>
      <w:marTop w:val="0"/>
      <w:marBottom w:val="0"/>
      <w:divBdr>
        <w:top w:val="none" w:sz="0" w:space="0" w:color="auto"/>
        <w:left w:val="none" w:sz="0" w:space="0" w:color="auto"/>
        <w:bottom w:val="none" w:sz="0" w:space="0" w:color="auto"/>
        <w:right w:val="none" w:sz="0" w:space="0" w:color="auto"/>
      </w:divBdr>
    </w:div>
    <w:div w:id="1737163854">
      <w:bodyDiv w:val="1"/>
      <w:marLeft w:val="0"/>
      <w:marRight w:val="0"/>
      <w:marTop w:val="0"/>
      <w:marBottom w:val="0"/>
      <w:divBdr>
        <w:top w:val="none" w:sz="0" w:space="0" w:color="auto"/>
        <w:left w:val="none" w:sz="0" w:space="0" w:color="auto"/>
        <w:bottom w:val="none" w:sz="0" w:space="0" w:color="auto"/>
        <w:right w:val="none" w:sz="0" w:space="0" w:color="auto"/>
      </w:divBdr>
    </w:div>
    <w:div w:id="1746103829">
      <w:bodyDiv w:val="1"/>
      <w:marLeft w:val="0"/>
      <w:marRight w:val="0"/>
      <w:marTop w:val="0"/>
      <w:marBottom w:val="0"/>
      <w:divBdr>
        <w:top w:val="none" w:sz="0" w:space="0" w:color="auto"/>
        <w:left w:val="none" w:sz="0" w:space="0" w:color="auto"/>
        <w:bottom w:val="none" w:sz="0" w:space="0" w:color="auto"/>
        <w:right w:val="none" w:sz="0" w:space="0" w:color="auto"/>
      </w:divBdr>
    </w:div>
    <w:div w:id="1920752086">
      <w:bodyDiv w:val="1"/>
      <w:marLeft w:val="0"/>
      <w:marRight w:val="0"/>
      <w:marTop w:val="0"/>
      <w:marBottom w:val="0"/>
      <w:divBdr>
        <w:top w:val="none" w:sz="0" w:space="0" w:color="auto"/>
        <w:left w:val="none" w:sz="0" w:space="0" w:color="auto"/>
        <w:bottom w:val="none" w:sz="0" w:space="0" w:color="auto"/>
        <w:right w:val="none" w:sz="0" w:space="0" w:color="auto"/>
      </w:divBdr>
    </w:div>
    <w:div w:id="1988048766">
      <w:bodyDiv w:val="1"/>
      <w:marLeft w:val="0"/>
      <w:marRight w:val="0"/>
      <w:marTop w:val="0"/>
      <w:marBottom w:val="0"/>
      <w:divBdr>
        <w:top w:val="none" w:sz="0" w:space="0" w:color="auto"/>
        <w:left w:val="none" w:sz="0" w:space="0" w:color="auto"/>
        <w:bottom w:val="none" w:sz="0" w:space="0" w:color="auto"/>
        <w:right w:val="none" w:sz="0" w:space="0" w:color="auto"/>
      </w:divBdr>
    </w:div>
    <w:div w:id="1992058430">
      <w:bodyDiv w:val="1"/>
      <w:marLeft w:val="0"/>
      <w:marRight w:val="0"/>
      <w:marTop w:val="0"/>
      <w:marBottom w:val="0"/>
      <w:divBdr>
        <w:top w:val="none" w:sz="0" w:space="0" w:color="auto"/>
        <w:left w:val="none" w:sz="0" w:space="0" w:color="auto"/>
        <w:bottom w:val="none" w:sz="0" w:space="0" w:color="auto"/>
        <w:right w:val="none" w:sz="0" w:space="0" w:color="auto"/>
      </w:divBdr>
    </w:div>
    <w:div w:id="2057076253">
      <w:bodyDiv w:val="1"/>
      <w:marLeft w:val="0"/>
      <w:marRight w:val="0"/>
      <w:marTop w:val="0"/>
      <w:marBottom w:val="0"/>
      <w:divBdr>
        <w:top w:val="none" w:sz="0" w:space="0" w:color="auto"/>
        <w:left w:val="none" w:sz="0" w:space="0" w:color="auto"/>
        <w:bottom w:val="none" w:sz="0" w:space="0" w:color="auto"/>
        <w:right w:val="none" w:sz="0" w:space="0" w:color="auto"/>
      </w:divBdr>
    </w:div>
    <w:div w:id="2091198787">
      <w:bodyDiv w:val="1"/>
      <w:marLeft w:val="0"/>
      <w:marRight w:val="0"/>
      <w:marTop w:val="0"/>
      <w:marBottom w:val="0"/>
      <w:divBdr>
        <w:top w:val="none" w:sz="0" w:space="0" w:color="auto"/>
        <w:left w:val="none" w:sz="0" w:space="0" w:color="auto"/>
        <w:bottom w:val="none" w:sz="0" w:space="0" w:color="auto"/>
        <w:right w:val="none" w:sz="0" w:space="0" w:color="auto"/>
      </w:divBdr>
    </w:div>
    <w:div w:id="212880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info@airblowfans.co.za"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g"/><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e\Air%20Blow%20Fans\Server%20Files%20-%20Documents\3.%20Tenders\1.%20ABF%20-%20Tenders\50-TSM%20-%20MINING%20S&amp;R\TSM%209806%20Sibanye%2028%20ft%20ENF%20Spares\TSM%209806%20Sibanye%2028%20ft%20ENF%20Spar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e64ee24-a287-4487-8358-6fe4ea9a2751">
      <Terms xmlns="http://schemas.microsoft.com/office/infopath/2007/PartnerControls"/>
    </lcf76f155ced4ddcb4097134ff3c332f>
    <TaxCatchAll xmlns="fd1ea970-496a-445f-a0ac-9e633861af0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312ED833466FB4CAC852177FFA9EDB4" ma:contentTypeVersion="15" ma:contentTypeDescription="Create a new document." ma:contentTypeScope="" ma:versionID="00ba274f931c318c10f29e2e1d6d74c0">
  <xsd:schema xmlns:xsd="http://www.w3.org/2001/XMLSchema" xmlns:xs="http://www.w3.org/2001/XMLSchema" xmlns:p="http://schemas.microsoft.com/office/2006/metadata/properties" xmlns:ns2="ae64ee24-a287-4487-8358-6fe4ea9a2751" xmlns:ns3="fd1ea970-496a-445f-a0ac-9e633861af08" targetNamespace="http://schemas.microsoft.com/office/2006/metadata/properties" ma:root="true" ma:fieldsID="00de92738e7b8d6b1fdb5cc528c1afed" ns2:_="" ns3:_="">
    <xsd:import namespace="ae64ee24-a287-4487-8358-6fe4ea9a2751"/>
    <xsd:import namespace="fd1ea970-496a-445f-a0ac-9e633861af0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64ee24-a287-4487-8358-6fe4ea9a27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0ef69b33-22ad-4624-80a1-0f11eeb0509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d1ea970-496a-445f-a0ac-9e633861af0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8f5031c-583f-4736-b77f-09ebec3354d8}" ma:internalName="TaxCatchAll" ma:showField="CatchAllData" ma:web="fd1ea970-496a-445f-a0ac-9e633861af08">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87BA90-45F4-4413-8553-4E37FB89445A}">
  <ds:schemaRefs>
    <ds:schemaRef ds:uri="http://schemas.openxmlformats.org/officeDocument/2006/bibliography"/>
  </ds:schemaRefs>
</ds:datastoreItem>
</file>

<file path=customXml/itemProps2.xml><?xml version="1.0" encoding="utf-8"?>
<ds:datastoreItem xmlns:ds="http://schemas.openxmlformats.org/officeDocument/2006/customXml" ds:itemID="{FAD17780-133F-40F1-8599-9A3527331F37}">
  <ds:schemaRefs>
    <ds:schemaRef ds:uri="http://schemas.microsoft.com/office/2006/documentManagement/types"/>
    <ds:schemaRef ds:uri="http://purl.org/dc/elements/1.1/"/>
    <ds:schemaRef ds:uri="http://www.w3.org/XML/1998/namespace"/>
    <ds:schemaRef ds:uri="http://schemas.microsoft.com/office/infopath/2007/PartnerControls"/>
    <ds:schemaRef ds:uri="http://purl.org/dc/terms/"/>
    <ds:schemaRef ds:uri="http://purl.org/dc/dcmitype/"/>
    <ds:schemaRef ds:uri="http://schemas.openxmlformats.org/package/2006/metadata/core-properties"/>
    <ds:schemaRef ds:uri="fd1ea970-496a-445f-a0ac-9e633861af08"/>
    <ds:schemaRef ds:uri="ae64ee24-a287-4487-8358-6fe4ea9a2751"/>
    <ds:schemaRef ds:uri="http://schemas.microsoft.com/office/2006/metadata/properties"/>
  </ds:schemaRefs>
</ds:datastoreItem>
</file>

<file path=customXml/itemProps3.xml><?xml version="1.0" encoding="utf-8"?>
<ds:datastoreItem xmlns:ds="http://schemas.openxmlformats.org/officeDocument/2006/customXml" ds:itemID="{0084AE77-644A-4249-A0DE-270BF17CEE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64ee24-a287-4487-8358-6fe4ea9a2751"/>
    <ds:schemaRef ds:uri="fd1ea970-496a-445f-a0ac-9e633861a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21DDA5-16E0-4606-B32A-7029020DA1B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TSM 9806 Sibanye 28 ft ENF Spares.dotx</Template>
  <TotalTime>1</TotalTime>
  <Pages>5</Pages>
  <Words>939</Words>
  <Characters>5356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dc:creator>
  <cp:keywords/>
  <dc:description/>
  <cp:lastModifiedBy>Bernard Viviers</cp:lastModifiedBy>
  <cp:revision>2</cp:revision>
  <cp:lastPrinted>2025-10-01T12:30:00Z</cp:lastPrinted>
  <dcterms:created xsi:type="dcterms:W3CDTF">2025-10-02T11:26:00Z</dcterms:created>
  <dcterms:modified xsi:type="dcterms:W3CDTF">2025-10-02T11:26:00Z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0x0101008312ED833466FB4CAC852177FFA9EDB4</vt:lpwstr>
  </property>
</Properties>
</file>