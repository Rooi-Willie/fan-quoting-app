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C0961" w14:textId="77777777" w:rsidR="000E0C25" w:rsidRPr="00F16864" w:rsidRDefault="000E0C25" w:rsidP="000E0C25">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PROPOSAL</w:t>
      </w:r>
    </w:p>
    <w:p w14:paraId="18E88C68" w14:textId="25EF0A34" w:rsidR="004A55B5" w:rsidRPr="00F16864" w:rsidRDefault="002F4F14" w:rsidP="00075F5F">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F</w:t>
      </w:r>
      <w:r w:rsidR="003F29D1" w:rsidRPr="00F16864">
        <w:rPr>
          <w:rFonts w:ascii="Arial" w:eastAsia="Times New Roman" w:hAnsi="Arial" w:cs="Arial"/>
          <w:b/>
          <w:sz w:val="36"/>
          <w:szCs w:val="36"/>
        </w:rPr>
        <w:t>OR</w:t>
      </w:r>
    </w:p>
    <w:p w14:paraId="0D8D33B8" w14:textId="7A6ED170" w:rsidR="00720F93" w:rsidRPr="00F16864" w:rsidRDefault="00EC2B63" w:rsidP="009931B8">
      <w:pPr>
        <w:tabs>
          <w:tab w:val="left" w:pos="1843"/>
          <w:tab w:val="left" w:pos="4395"/>
          <w:tab w:val="left" w:pos="4820"/>
          <w:tab w:val="left" w:pos="5812"/>
        </w:tabs>
        <w:spacing w:after="0" w:line="240" w:lineRule="auto"/>
        <w:jc w:val="center"/>
        <w:rPr>
          <w:rFonts w:ascii="Arial" w:hAnsi="Arial" w:cs="Arial"/>
          <w:b/>
        </w:rPr>
      </w:pPr>
      <w:proofErr w:type="gramStart"/>
      <w:r w:rsidRPr="00F16864">
        <w:rPr>
          <w:rFonts w:ascii="Arial" w:eastAsia="Times New Roman" w:hAnsi="Arial" w:cs="Arial"/>
          <w:b/>
          <w:sz w:val="36"/>
          <w:szCs w:val="36"/>
        </w:rPr>
        <w:t>{{</w:t>
      </w:r>
      <w:r w:rsidR="003E0CD5" w:rsidRPr="00F16864">
        <w:rPr>
          <w:rFonts w:ascii="Arial" w:eastAsia="Times New Roman" w:hAnsi="Arial" w:cs="Arial"/>
          <w:b/>
          <w:sz w:val="36"/>
          <w:szCs w:val="36"/>
        </w:rPr>
        <w:t xml:space="preserve"> </w:t>
      </w:r>
      <w:proofErr w:type="spellStart"/>
      <w:r w:rsidR="009A6642" w:rsidRPr="00F16864">
        <w:rPr>
          <w:rFonts w:ascii="Arial" w:eastAsia="Times New Roman" w:hAnsi="Arial" w:cs="Arial"/>
          <w:b/>
          <w:sz w:val="36"/>
          <w:szCs w:val="36"/>
        </w:rPr>
        <w:t>quote</w:t>
      </w:r>
      <w:proofErr w:type="gramEnd"/>
      <w:r w:rsidR="009A6642" w:rsidRPr="00F16864">
        <w:rPr>
          <w:rFonts w:ascii="Arial" w:eastAsia="Times New Roman" w:hAnsi="Arial" w:cs="Arial"/>
          <w:b/>
          <w:sz w:val="36"/>
          <w:szCs w:val="36"/>
        </w:rPr>
        <w:t>_</w:t>
      </w:r>
      <w:proofErr w:type="gramStart"/>
      <w:r w:rsidR="009A6642" w:rsidRPr="00F16864">
        <w:rPr>
          <w:rFonts w:ascii="Arial" w:eastAsia="Times New Roman" w:hAnsi="Arial" w:cs="Arial"/>
          <w:b/>
          <w:sz w:val="36"/>
          <w:szCs w:val="36"/>
        </w:rPr>
        <w:t>heading</w:t>
      </w:r>
      <w:proofErr w:type="spellEnd"/>
      <w:r w:rsidR="003E0CD5" w:rsidRPr="00F16864">
        <w:rPr>
          <w:rFonts w:ascii="Arial" w:eastAsia="Times New Roman" w:hAnsi="Arial" w:cs="Arial"/>
          <w:b/>
          <w:sz w:val="36"/>
          <w:szCs w:val="36"/>
        </w:rPr>
        <w:t xml:space="preserve"> </w:t>
      </w:r>
      <w:r w:rsidRPr="00F16864">
        <w:rPr>
          <w:rFonts w:ascii="Arial" w:eastAsia="Times New Roman" w:hAnsi="Arial" w:cs="Arial"/>
          <w:b/>
          <w:sz w:val="36"/>
          <w:szCs w:val="36"/>
        </w:rPr>
        <w:t>}</w:t>
      </w:r>
      <w:proofErr w:type="gramEnd"/>
      <w:r w:rsidRPr="00F16864">
        <w:rPr>
          <w:rFonts w:ascii="Arial" w:eastAsia="Times New Roman" w:hAnsi="Arial" w:cs="Arial"/>
          <w:b/>
          <w:sz w:val="36"/>
          <w:szCs w:val="36"/>
        </w:rPr>
        <w:t>}</w:t>
      </w:r>
    </w:p>
    <w:p w14:paraId="537EB019" w14:textId="003E06DB" w:rsidR="006B32FB" w:rsidRPr="00F16864" w:rsidRDefault="006B32FB" w:rsidP="00887285">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To</w:t>
      </w:r>
      <w:r w:rsidRPr="00F16864">
        <w:rPr>
          <w:rFonts w:ascii="Arial" w:eastAsia="Times New Roman" w:hAnsi="Arial" w:cs="Arial"/>
          <w:b/>
        </w:rPr>
        <w:tab/>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p>
    <w:p w14:paraId="607D8D29" w14:textId="4D023D88" w:rsidR="00720F93" w:rsidRPr="00F16864" w:rsidRDefault="00720F93" w:rsidP="00887285">
      <w:pPr>
        <w:tabs>
          <w:tab w:val="left" w:pos="1843"/>
          <w:tab w:val="left" w:pos="4395"/>
          <w:tab w:val="left" w:pos="5812"/>
        </w:tabs>
        <w:spacing w:line="240" w:lineRule="auto"/>
        <w:jc w:val="both"/>
        <w:rPr>
          <w:rFonts w:ascii="Arial" w:eastAsia="Times New Roman" w:hAnsi="Arial" w:cs="Arial"/>
          <w:b/>
          <w:bCs/>
        </w:rPr>
      </w:pPr>
      <w:r w:rsidRPr="00F16864">
        <w:rPr>
          <w:rFonts w:ascii="Arial" w:eastAsia="Times New Roman" w:hAnsi="Arial" w:cs="Arial"/>
          <w:b/>
        </w:rPr>
        <w:t>YOUR REF</w:t>
      </w:r>
      <w:r w:rsidRPr="00F16864">
        <w:rPr>
          <w:rFonts w:ascii="Arial" w:eastAsia="Times New Roman" w:hAnsi="Arial" w:cs="Arial"/>
          <w:b/>
        </w:rPr>
        <w:tab/>
        <w:t>:</w:t>
      </w:r>
      <w:r w:rsidR="006D5A2A" w:rsidRPr="00F16864">
        <w:rPr>
          <w:rFonts w:ascii="Arial" w:eastAsia="Times New Roman" w:hAnsi="Arial" w:cs="Arial"/>
          <w:b/>
        </w:rPr>
        <w:t xml:space="preserve"> </w:t>
      </w:r>
      <w:proofErr w:type="gramStart"/>
      <w:r w:rsidR="0023311D" w:rsidRPr="0023311D">
        <w:rPr>
          <w:rFonts w:ascii="Arial" w:eastAsia="Times New Roman" w:hAnsi="Arial" w:cs="Arial"/>
          <w:b/>
          <w:bCs/>
        </w:rPr>
        <w:t xml:space="preserve">{{ </w:t>
      </w:r>
      <w:proofErr w:type="spellStart"/>
      <w:r w:rsidR="0023311D" w:rsidRPr="0023311D">
        <w:rPr>
          <w:rFonts w:ascii="Arial" w:eastAsia="Times New Roman" w:hAnsi="Arial" w:cs="Arial"/>
          <w:b/>
          <w:bCs/>
        </w:rPr>
        <w:t>fan</w:t>
      </w:r>
      <w:proofErr w:type="gramEnd"/>
      <w:r w:rsidR="0023311D" w:rsidRPr="0023311D">
        <w:rPr>
          <w:rFonts w:ascii="Arial" w:eastAsia="Times New Roman" w:hAnsi="Arial" w:cs="Arial"/>
          <w:b/>
          <w:bCs/>
        </w:rPr>
        <w:t>_size_</w:t>
      </w:r>
      <w:proofErr w:type="gramStart"/>
      <w:r w:rsidR="0023311D" w:rsidRPr="0023311D">
        <w:rPr>
          <w:rFonts w:ascii="Arial" w:eastAsia="Times New Roman" w:hAnsi="Arial" w:cs="Arial"/>
          <w:b/>
          <w:bCs/>
        </w:rPr>
        <w:t>mm</w:t>
      </w:r>
      <w:proofErr w:type="spellEnd"/>
      <w:r w:rsidR="0023311D" w:rsidRPr="0023311D">
        <w:rPr>
          <w:rFonts w:ascii="Arial" w:eastAsia="Times New Roman" w:hAnsi="Arial" w:cs="Arial"/>
          <w:b/>
          <w:bCs/>
        </w:rPr>
        <w:t xml:space="preserve"> }}m</w:t>
      </w:r>
      <w:r w:rsidR="0023311D">
        <w:rPr>
          <w:rFonts w:ascii="Arial" w:eastAsia="Times New Roman" w:hAnsi="Arial" w:cs="Arial"/>
          <w:b/>
          <w:bCs/>
        </w:rPr>
        <w:t>m</w:t>
      </w:r>
      <w:proofErr w:type="gramEnd"/>
      <w:r w:rsidR="0023311D">
        <w:rPr>
          <w:rFonts w:ascii="Arial" w:eastAsia="Times New Roman" w:hAnsi="Arial" w:cs="Arial"/>
          <w:b/>
          <w:bCs/>
        </w:rPr>
        <w:t xml:space="preserve"> Auxiliary Fan</w:t>
      </w:r>
    </w:p>
    <w:p w14:paraId="45CC6ED7" w14:textId="0723431C" w:rsidR="00112287"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OUR REF</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ref</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p>
    <w:p w14:paraId="3D3FA711" w14:textId="14928547" w:rsidR="00720F93"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DATE</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date</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r w:rsidRPr="00F16864">
        <w:rPr>
          <w:rFonts w:ascii="Arial" w:eastAsia="Times New Roman" w:hAnsi="Arial" w:cs="Arial"/>
          <w:b/>
        </w:rPr>
        <w:tab/>
      </w:r>
    </w:p>
    <w:p w14:paraId="4DF90EFE" w14:textId="29A1EB24" w:rsidR="00720F93" w:rsidRPr="00F16864" w:rsidRDefault="00720F93" w:rsidP="00720F93">
      <w:pPr>
        <w:tabs>
          <w:tab w:val="left" w:pos="1843"/>
          <w:tab w:val="left" w:pos="4395"/>
          <w:tab w:val="left" w:pos="5812"/>
        </w:tabs>
        <w:spacing w:after="0" w:line="240" w:lineRule="auto"/>
        <w:jc w:val="both"/>
        <w:rPr>
          <w:rFonts w:ascii="Arial" w:eastAsia="Times New Roman" w:hAnsi="Arial" w:cs="Arial"/>
          <w:b/>
        </w:rPr>
      </w:pPr>
      <w:r w:rsidRPr="00F16864">
        <w:rPr>
          <w:rFonts w:ascii="Arial" w:eastAsia="Times New Roman" w:hAnsi="Arial" w:cs="Arial"/>
          <w:b/>
        </w:rPr>
        <w:t>No of Pages</w:t>
      </w:r>
      <w:r w:rsidRPr="00F16864">
        <w:rPr>
          <w:rFonts w:ascii="Arial" w:eastAsia="Times New Roman" w:hAnsi="Arial" w:cs="Arial"/>
          <w:b/>
        </w:rPr>
        <w:tab/>
        <w:t xml:space="preserve">: 1 of </w:t>
      </w:r>
      <w:r w:rsidR="007C55BB">
        <w:rPr>
          <w:rFonts w:ascii="Arial" w:eastAsia="Times New Roman" w:hAnsi="Arial" w:cs="Arial"/>
          <w:b/>
        </w:rPr>
        <w:fldChar w:fldCharType="begin"/>
      </w:r>
      <w:r w:rsidR="007C55BB">
        <w:rPr>
          <w:rFonts w:ascii="Arial" w:eastAsia="Times New Roman" w:hAnsi="Arial" w:cs="Arial"/>
          <w:b/>
        </w:rPr>
        <w:instrText xml:space="preserve"> DOCPROPERTY  Pages  \* MERGEFORMAT </w:instrText>
      </w:r>
      <w:r w:rsidR="007C55BB">
        <w:rPr>
          <w:rFonts w:ascii="Arial" w:eastAsia="Times New Roman" w:hAnsi="Arial" w:cs="Arial"/>
          <w:b/>
        </w:rPr>
        <w:fldChar w:fldCharType="separate"/>
      </w:r>
      <w:r w:rsidR="007C55BB">
        <w:rPr>
          <w:rFonts w:ascii="Arial" w:eastAsia="Times New Roman" w:hAnsi="Arial" w:cs="Arial"/>
          <w:b/>
        </w:rPr>
        <w:t>4</w:t>
      </w:r>
      <w:r w:rsidR="007C55BB">
        <w:rPr>
          <w:rFonts w:ascii="Arial" w:eastAsia="Times New Roman" w:hAnsi="Arial" w:cs="Arial"/>
          <w:b/>
        </w:rPr>
        <w:fldChar w:fldCharType="end"/>
      </w:r>
    </w:p>
    <w:p w14:paraId="66C0FB9D" w14:textId="77777777" w:rsidR="00720F93" w:rsidRPr="00F16864" w:rsidRDefault="00720F93" w:rsidP="00720F93">
      <w:pPr>
        <w:spacing w:after="0" w:line="240" w:lineRule="auto"/>
        <w:jc w:val="both"/>
        <w:rPr>
          <w:rFonts w:ascii="Arial" w:eastAsia="Times New Roman" w:hAnsi="Arial" w:cs="Arial"/>
          <w:b/>
        </w:rPr>
      </w:pPr>
    </w:p>
    <w:p w14:paraId="29A0DB60" w14:textId="2A5FD135" w:rsidR="001413EB" w:rsidRPr="00F16864" w:rsidRDefault="00720F93" w:rsidP="00EC679F">
      <w:pPr>
        <w:tabs>
          <w:tab w:val="left" w:pos="1843"/>
        </w:tabs>
        <w:spacing w:after="0" w:line="240" w:lineRule="auto"/>
        <w:ind w:left="1440" w:hanging="1440"/>
        <w:jc w:val="both"/>
        <w:rPr>
          <w:rFonts w:ascii="Arial" w:eastAsia="Times New Roman" w:hAnsi="Arial" w:cs="Arial"/>
          <w:b/>
          <w:bCs/>
        </w:rPr>
      </w:pPr>
      <w:r w:rsidRPr="00F16864">
        <w:rPr>
          <w:rFonts w:ascii="Arial" w:eastAsia="Times New Roman" w:hAnsi="Arial" w:cs="Arial"/>
          <w:b/>
        </w:rPr>
        <w:t>SUBJECT</w:t>
      </w:r>
      <w:r w:rsidRPr="00F16864">
        <w:rPr>
          <w:rFonts w:ascii="Arial" w:eastAsia="Times New Roman" w:hAnsi="Arial" w:cs="Arial"/>
          <w:b/>
        </w:rPr>
        <w:tab/>
      </w:r>
      <w:r w:rsidRPr="00F16864">
        <w:rPr>
          <w:rFonts w:ascii="Arial" w:eastAsia="Times New Roman" w:hAnsi="Arial" w:cs="Arial"/>
          <w:b/>
        </w:rPr>
        <w:tab/>
        <w:t xml:space="preserve">: </w:t>
      </w:r>
      <w:proofErr w:type="gramStart"/>
      <w:r w:rsidR="00F0134D" w:rsidRPr="0023311D">
        <w:rPr>
          <w:rFonts w:ascii="Arial" w:eastAsia="Times New Roman" w:hAnsi="Arial" w:cs="Arial"/>
          <w:b/>
          <w:bCs/>
        </w:rPr>
        <w:t xml:space="preserve">{{ </w:t>
      </w:r>
      <w:proofErr w:type="spellStart"/>
      <w:r w:rsidR="00F0134D" w:rsidRPr="0023311D">
        <w:rPr>
          <w:rFonts w:ascii="Arial" w:eastAsia="Times New Roman" w:hAnsi="Arial" w:cs="Arial"/>
          <w:b/>
          <w:bCs/>
        </w:rPr>
        <w:t>fan</w:t>
      </w:r>
      <w:proofErr w:type="gramEnd"/>
      <w:r w:rsidR="00F0134D" w:rsidRPr="0023311D">
        <w:rPr>
          <w:rFonts w:ascii="Arial" w:eastAsia="Times New Roman" w:hAnsi="Arial" w:cs="Arial"/>
          <w:b/>
          <w:bCs/>
        </w:rPr>
        <w:t>_size_</w:t>
      </w:r>
      <w:proofErr w:type="gramStart"/>
      <w:r w:rsidR="00F0134D" w:rsidRPr="0023311D">
        <w:rPr>
          <w:rFonts w:ascii="Arial" w:eastAsia="Times New Roman" w:hAnsi="Arial" w:cs="Arial"/>
          <w:b/>
          <w:bCs/>
        </w:rPr>
        <w:t>mm</w:t>
      </w:r>
      <w:proofErr w:type="spellEnd"/>
      <w:r w:rsidR="00F0134D" w:rsidRPr="0023311D">
        <w:rPr>
          <w:rFonts w:ascii="Arial" w:eastAsia="Times New Roman" w:hAnsi="Arial" w:cs="Arial"/>
          <w:b/>
          <w:bCs/>
        </w:rPr>
        <w:t xml:space="preserve"> }}m</w:t>
      </w:r>
      <w:r w:rsidR="00F0134D">
        <w:rPr>
          <w:rFonts w:ascii="Arial" w:eastAsia="Times New Roman" w:hAnsi="Arial" w:cs="Arial"/>
          <w:b/>
          <w:bCs/>
        </w:rPr>
        <w:t>m</w:t>
      </w:r>
      <w:proofErr w:type="gramEnd"/>
      <w:r w:rsidR="00F0134D">
        <w:rPr>
          <w:rFonts w:ascii="Arial" w:eastAsia="Times New Roman" w:hAnsi="Arial" w:cs="Arial"/>
          <w:b/>
          <w:bCs/>
        </w:rPr>
        <w:t xml:space="preserve"> Auxiliary Fan </w:t>
      </w:r>
      <w:r w:rsidR="00745A5B">
        <w:rPr>
          <w:rFonts w:ascii="Arial" w:eastAsia="Times New Roman" w:hAnsi="Arial" w:cs="Arial"/>
          <w:b/>
          <w:bCs/>
        </w:rPr>
        <w:t xml:space="preserve">– </w:t>
      </w:r>
      <w:proofErr w:type="gramStart"/>
      <w:r w:rsidR="00745A5B">
        <w:rPr>
          <w:rFonts w:ascii="Arial" w:eastAsia="Times New Roman" w:hAnsi="Arial" w:cs="Arial"/>
          <w:b/>
          <w:bCs/>
        </w:rPr>
        <w:t xml:space="preserve">{{ </w:t>
      </w:r>
      <w:proofErr w:type="spellStart"/>
      <w:r w:rsidR="00745A5B">
        <w:rPr>
          <w:rFonts w:ascii="Arial" w:eastAsia="Times New Roman" w:hAnsi="Arial" w:cs="Arial"/>
          <w:b/>
          <w:bCs/>
        </w:rPr>
        <w:t>pro</w:t>
      </w:r>
      <w:r w:rsidR="00771AD6">
        <w:rPr>
          <w:rFonts w:ascii="Arial" w:eastAsia="Times New Roman" w:hAnsi="Arial" w:cs="Arial"/>
          <w:b/>
          <w:bCs/>
        </w:rPr>
        <w:t>ject</w:t>
      </w:r>
      <w:proofErr w:type="gramEnd"/>
      <w:r w:rsidR="00771AD6">
        <w:rPr>
          <w:rFonts w:ascii="Arial" w:eastAsia="Times New Roman" w:hAnsi="Arial" w:cs="Arial"/>
          <w:b/>
          <w:bCs/>
        </w:rPr>
        <w:t>_</w:t>
      </w:r>
      <w:proofErr w:type="gramStart"/>
      <w:r w:rsidR="00771AD6">
        <w:rPr>
          <w:rFonts w:ascii="Arial" w:eastAsia="Times New Roman" w:hAnsi="Arial" w:cs="Arial"/>
          <w:b/>
          <w:bCs/>
        </w:rPr>
        <w:t>location</w:t>
      </w:r>
      <w:proofErr w:type="spellEnd"/>
      <w:r w:rsidR="00745A5B">
        <w:rPr>
          <w:rFonts w:ascii="Arial" w:eastAsia="Times New Roman" w:hAnsi="Arial" w:cs="Arial"/>
          <w:b/>
          <w:bCs/>
        </w:rPr>
        <w:t xml:space="preserve"> }</w:t>
      </w:r>
      <w:proofErr w:type="gramEnd"/>
      <w:r w:rsidR="00745A5B">
        <w:rPr>
          <w:rFonts w:ascii="Arial" w:eastAsia="Times New Roman" w:hAnsi="Arial" w:cs="Arial"/>
          <w:b/>
          <w:bCs/>
        </w:rPr>
        <w:t>}</w:t>
      </w:r>
    </w:p>
    <w:p w14:paraId="311F7849" w14:textId="77777777" w:rsidR="00EC679F" w:rsidRPr="00F16864" w:rsidRDefault="00EC679F" w:rsidP="00EC679F">
      <w:pPr>
        <w:tabs>
          <w:tab w:val="left" w:pos="1843"/>
        </w:tabs>
        <w:spacing w:after="0" w:line="240" w:lineRule="auto"/>
        <w:ind w:left="1440" w:hanging="1440"/>
        <w:jc w:val="both"/>
        <w:rPr>
          <w:rFonts w:ascii="Arial" w:eastAsia="Times New Roman" w:hAnsi="Arial" w:cs="Arial"/>
        </w:rPr>
      </w:pPr>
    </w:p>
    <w:p w14:paraId="410D5AFE" w14:textId="79BF0193" w:rsidR="00EA67A7" w:rsidRPr="00F16864" w:rsidRDefault="006518DD" w:rsidP="00EA67A7">
      <w:pPr>
        <w:spacing w:after="0" w:line="240" w:lineRule="auto"/>
        <w:jc w:val="both"/>
        <w:rPr>
          <w:rFonts w:ascii="Arial" w:eastAsia="Times New Roman" w:hAnsi="Arial" w:cs="Arial"/>
          <w:b/>
          <w:bCs/>
        </w:rPr>
      </w:pPr>
      <w:r w:rsidRPr="00F16864">
        <w:rPr>
          <w:rFonts w:ascii="Arial" w:eastAsia="Times New Roman" w:hAnsi="Arial" w:cs="Arial"/>
          <w:b/>
          <w:bCs/>
        </w:rPr>
        <w:t>Dear</w:t>
      </w:r>
      <w:r w:rsidR="00A01E6C" w:rsidRPr="00F16864">
        <w:rPr>
          <w:rFonts w:ascii="Arial" w:eastAsia="Times New Roman" w:hAnsi="Arial" w:cs="Arial"/>
          <w:b/>
          <w:bCs/>
        </w:rPr>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r w:rsidR="00EA67A7" w:rsidRPr="00F16864">
        <w:rPr>
          <w:rFonts w:ascii="Arial" w:eastAsia="Times New Roman" w:hAnsi="Arial" w:cs="Arial"/>
          <w:b/>
          <w:bCs/>
        </w:rPr>
        <w:t>,</w:t>
      </w:r>
    </w:p>
    <w:p w14:paraId="7AB83A83" w14:textId="77777777" w:rsidR="006518DD" w:rsidRPr="00F16864" w:rsidRDefault="006518DD" w:rsidP="000E0C25">
      <w:pPr>
        <w:spacing w:after="0" w:line="240" w:lineRule="auto"/>
        <w:jc w:val="both"/>
        <w:rPr>
          <w:rFonts w:ascii="Arial" w:eastAsia="Times New Roman" w:hAnsi="Arial" w:cs="Arial"/>
        </w:rPr>
      </w:pPr>
    </w:p>
    <w:p w14:paraId="6AF5ED58" w14:textId="1EBAD313" w:rsidR="00966A33" w:rsidRPr="00F16864" w:rsidRDefault="00810226" w:rsidP="00966A33">
      <w:pPr>
        <w:spacing w:after="0" w:line="240" w:lineRule="auto"/>
        <w:jc w:val="both"/>
        <w:rPr>
          <w:rFonts w:ascii="Arial" w:eastAsia="Times New Roman" w:hAnsi="Arial" w:cs="Arial"/>
        </w:rPr>
      </w:pPr>
      <w:r w:rsidRPr="00F16864">
        <w:rPr>
          <w:rFonts w:ascii="Arial" w:eastAsia="Times New Roman" w:hAnsi="Arial" w:cs="Arial"/>
        </w:rPr>
        <w:t xml:space="preserve">We sincerely appreciate your valued </w:t>
      </w:r>
      <w:r w:rsidR="000C1D1D" w:rsidRPr="00F16864">
        <w:rPr>
          <w:rFonts w:ascii="Arial" w:eastAsia="Times New Roman" w:hAnsi="Arial" w:cs="Arial"/>
        </w:rPr>
        <w:t>enquiry,</w:t>
      </w:r>
      <w:r w:rsidRPr="00F16864">
        <w:rPr>
          <w:rFonts w:ascii="Arial" w:eastAsia="Times New Roman" w:hAnsi="Arial" w:cs="Arial"/>
        </w:rPr>
        <w:t xml:space="preserve"> and </w:t>
      </w:r>
      <w:r w:rsidR="00966A33" w:rsidRPr="00F16864">
        <w:rPr>
          <w:rFonts w:ascii="Arial" w:eastAsia="Times New Roman" w:hAnsi="Arial" w:cs="Arial"/>
        </w:rPr>
        <w:t>it is with great pleasure that we submit our comprehensive proposal as outlined below, carefully prepared to address your requirements and objectives.</w:t>
      </w:r>
    </w:p>
    <w:p w14:paraId="747C36B2" w14:textId="77777777" w:rsidR="001D0E65" w:rsidRPr="00F16864" w:rsidRDefault="001D0E65" w:rsidP="001D0E65">
      <w:pPr>
        <w:spacing w:after="0"/>
        <w:rPr>
          <w:rFonts w:ascii="Arial" w:eastAsia="Times New Roman" w:hAnsi="Arial" w:cs="Arial"/>
          <w:b/>
          <w:bCs/>
        </w:rPr>
      </w:pPr>
      <w:bookmarkStart w:id="0" w:name="_Hlk158793630"/>
      <w:bookmarkStart w:id="1" w:name="_Hlk190671559"/>
    </w:p>
    <w:p w14:paraId="08F59A92" w14:textId="19FBBE92" w:rsidR="003E280A" w:rsidRPr="00F16864" w:rsidRDefault="008C4367" w:rsidP="003E280A">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OFFER:</w:t>
      </w:r>
    </w:p>
    <w:p w14:paraId="52277970" w14:textId="77777777" w:rsidR="00D73950" w:rsidRPr="00F16864" w:rsidRDefault="00D73950" w:rsidP="00D7395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jc w:val="both"/>
        <w:rPr>
          <w:rFonts w:ascii="Arial" w:eastAsia="Times New Roman" w:hAnsi="Arial" w:cs="Arial"/>
          <w:b/>
          <w:u w:val="single"/>
        </w:rPr>
      </w:pPr>
    </w:p>
    <w:p w14:paraId="4BC21907" w14:textId="35096D59" w:rsidR="00D73950" w:rsidRPr="00F16864" w:rsidRDefault="00D73950" w:rsidP="00033926">
      <w:pPr>
        <w:pStyle w:val="ListParagraph"/>
        <w:numPr>
          <w:ilvl w:val="0"/>
          <w:numId w:val="8"/>
        </w:numP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w:t>
      </w:r>
      <w:r w:rsidR="00033926" w:rsidRPr="00F16864">
        <w:rPr>
          <w:rFonts w:ascii="Arial" w:eastAsia="Times New Roman" w:hAnsi="Arial" w:cs="Arial"/>
          <w:b/>
          <w:bCs/>
          <w:u w:val="single"/>
        </w:rPr>
        <w:t>1</w:t>
      </w:r>
      <w:r w:rsidR="0090428C" w:rsidRPr="00F16864">
        <w:rPr>
          <w:rFonts w:ascii="Arial" w:eastAsia="Times New Roman" w:hAnsi="Arial" w:cs="Arial"/>
          <w:b/>
          <w:bCs/>
          <w:u w:val="single"/>
        </w:rPr>
        <w:t xml:space="preserve"> </w:t>
      </w:r>
      <w:r w:rsidRPr="00F16864">
        <w:rPr>
          <w:rFonts w:ascii="Arial" w:eastAsia="Times New Roman" w:hAnsi="Arial" w:cs="Arial"/>
          <w:b/>
          <w:bCs/>
          <w:u w:val="single"/>
        </w:rPr>
        <w:t xml:space="preserve">Unit) – </w:t>
      </w:r>
      <w:proofErr w:type="gramStart"/>
      <w:r w:rsidR="00EB6E90" w:rsidRPr="0023311D">
        <w:rPr>
          <w:rFonts w:ascii="Arial" w:eastAsia="Times New Roman" w:hAnsi="Arial" w:cs="Arial"/>
          <w:b/>
          <w:bCs/>
        </w:rPr>
        <w:t xml:space="preserve">{{ </w:t>
      </w:r>
      <w:proofErr w:type="spellStart"/>
      <w:r w:rsidR="00EB6E90" w:rsidRPr="0023311D">
        <w:rPr>
          <w:rFonts w:ascii="Arial" w:eastAsia="Times New Roman" w:hAnsi="Arial" w:cs="Arial"/>
          <w:b/>
          <w:bCs/>
        </w:rPr>
        <w:t>fan</w:t>
      </w:r>
      <w:proofErr w:type="gramEnd"/>
      <w:r w:rsidR="00EB6E90" w:rsidRPr="0023311D">
        <w:rPr>
          <w:rFonts w:ascii="Arial" w:eastAsia="Times New Roman" w:hAnsi="Arial" w:cs="Arial"/>
          <w:b/>
          <w:bCs/>
        </w:rPr>
        <w:t>_size_</w:t>
      </w:r>
      <w:proofErr w:type="gramStart"/>
      <w:r w:rsidR="00EB6E90" w:rsidRPr="0023311D">
        <w:rPr>
          <w:rFonts w:ascii="Arial" w:eastAsia="Times New Roman" w:hAnsi="Arial" w:cs="Arial"/>
          <w:b/>
          <w:bCs/>
        </w:rPr>
        <w:t>mm</w:t>
      </w:r>
      <w:proofErr w:type="spellEnd"/>
      <w:r w:rsidR="00EB6E90" w:rsidRPr="0023311D">
        <w:rPr>
          <w:rFonts w:ascii="Arial" w:eastAsia="Times New Roman" w:hAnsi="Arial" w:cs="Arial"/>
          <w:b/>
          <w:bCs/>
        </w:rPr>
        <w:t xml:space="preserve"> }}m</w:t>
      </w:r>
      <w:r w:rsidR="00EB6E90">
        <w:rPr>
          <w:rFonts w:ascii="Arial" w:eastAsia="Times New Roman" w:hAnsi="Arial" w:cs="Arial"/>
          <w:b/>
          <w:bCs/>
        </w:rPr>
        <w:t>m</w:t>
      </w:r>
      <w:proofErr w:type="gramEnd"/>
      <w:r w:rsidR="004D7CDE">
        <w:rPr>
          <w:rFonts w:ascii="Arial" w:eastAsia="Times New Roman" w:hAnsi="Arial" w:cs="Arial"/>
          <w:b/>
          <w:bCs/>
        </w:rPr>
        <w:t xml:space="preserve"> </w:t>
      </w:r>
      <w:r w:rsidR="00EB6E90">
        <w:rPr>
          <w:rFonts w:ascii="Arial" w:eastAsia="Times New Roman" w:hAnsi="Arial" w:cs="Arial"/>
          <w:b/>
          <w:bCs/>
        </w:rPr>
        <w:t>Fan</w:t>
      </w:r>
      <w:r w:rsidR="004D7CDE">
        <w:rPr>
          <w:rFonts w:ascii="Arial" w:eastAsia="Times New Roman" w:hAnsi="Arial" w:cs="Arial"/>
          <w:b/>
          <w:bCs/>
        </w:rPr>
        <w:t xml:space="preserve">, </w:t>
      </w:r>
      <w:proofErr w:type="gramStart"/>
      <w:r w:rsidR="004D7CDE" w:rsidRPr="004D7CDE">
        <w:rPr>
          <w:rFonts w:ascii="Arial" w:eastAsia="Times New Roman" w:hAnsi="Arial" w:cs="Arial"/>
          <w:b/>
          <w:bCs/>
        </w:rPr>
        <w:t xml:space="preserve">{{ </w:t>
      </w:r>
      <w:proofErr w:type="spellStart"/>
      <w:r w:rsidR="004D7CDE" w:rsidRPr="004D7CDE">
        <w:rPr>
          <w:rFonts w:ascii="Arial" w:eastAsia="Times New Roman" w:hAnsi="Arial" w:cs="Arial"/>
          <w:b/>
          <w:bCs/>
        </w:rPr>
        <w:t>motor</w:t>
      </w:r>
      <w:proofErr w:type="gramEnd"/>
      <w:r w:rsidR="004D7CDE" w:rsidRPr="004D7CDE">
        <w:rPr>
          <w:rFonts w:ascii="Arial" w:eastAsia="Times New Roman" w:hAnsi="Arial" w:cs="Arial"/>
          <w:b/>
          <w:bCs/>
        </w:rPr>
        <w:t>_</w:t>
      </w:r>
      <w:proofErr w:type="gramStart"/>
      <w:r w:rsidR="004D7CDE" w:rsidRPr="004D7CDE">
        <w:rPr>
          <w:rFonts w:ascii="Arial" w:eastAsia="Times New Roman" w:hAnsi="Arial" w:cs="Arial"/>
          <w:b/>
          <w:bCs/>
        </w:rPr>
        <w:t>output</w:t>
      </w:r>
      <w:proofErr w:type="spellEnd"/>
      <w:r w:rsidR="004D7CDE" w:rsidRPr="004D7CDE">
        <w:rPr>
          <w:rFonts w:ascii="Arial" w:eastAsia="Times New Roman" w:hAnsi="Arial" w:cs="Arial"/>
          <w:b/>
          <w:bCs/>
        </w:rPr>
        <w:t xml:space="preserve"> }}kW</w:t>
      </w:r>
      <w:proofErr w:type="gramEnd"/>
      <w:r w:rsidR="00A4280D">
        <w:rPr>
          <w:rFonts w:ascii="Arial" w:eastAsia="Times New Roman" w:hAnsi="Arial" w:cs="Arial"/>
          <w:b/>
          <w:bCs/>
        </w:rPr>
        <w:t xml:space="preserve">, </w:t>
      </w:r>
      <w:proofErr w:type="gramStart"/>
      <w:r w:rsidR="00A4280D" w:rsidRPr="00A4280D">
        <w:rPr>
          <w:rFonts w:ascii="Arial" w:eastAsia="Times New Roman" w:hAnsi="Arial" w:cs="Arial"/>
          <w:b/>
          <w:bCs/>
        </w:rPr>
        <w:t xml:space="preserve">{{ </w:t>
      </w:r>
      <w:proofErr w:type="spellStart"/>
      <w:r w:rsidR="00A4280D" w:rsidRPr="00A4280D">
        <w:rPr>
          <w:rFonts w:ascii="Arial" w:eastAsia="Times New Roman" w:hAnsi="Arial" w:cs="Arial"/>
          <w:b/>
          <w:bCs/>
        </w:rPr>
        <w:t>motor</w:t>
      </w:r>
      <w:proofErr w:type="gramEnd"/>
      <w:r w:rsidR="00A4280D" w:rsidRPr="00A4280D">
        <w:rPr>
          <w:rFonts w:ascii="Arial" w:eastAsia="Times New Roman" w:hAnsi="Arial" w:cs="Arial"/>
          <w:b/>
          <w:bCs/>
        </w:rPr>
        <w:t>_</w:t>
      </w:r>
      <w:proofErr w:type="gramStart"/>
      <w:r w:rsidR="00A4280D" w:rsidRPr="00A4280D">
        <w:rPr>
          <w:rFonts w:ascii="Arial" w:eastAsia="Times New Roman" w:hAnsi="Arial" w:cs="Arial"/>
          <w:b/>
          <w:bCs/>
        </w:rPr>
        <w:t>pole</w:t>
      </w:r>
      <w:proofErr w:type="spellEnd"/>
      <w:r w:rsidR="00A4280D" w:rsidRPr="00A4280D">
        <w:rPr>
          <w:rFonts w:ascii="Arial" w:eastAsia="Times New Roman" w:hAnsi="Arial" w:cs="Arial"/>
          <w:b/>
          <w:bCs/>
        </w:rPr>
        <w:t xml:space="preserve"> }}-</w:t>
      </w:r>
      <w:proofErr w:type="gramEnd"/>
      <w:r w:rsidR="00A4280D" w:rsidRPr="00A4280D">
        <w:rPr>
          <w:rFonts w:ascii="Arial" w:eastAsia="Times New Roman" w:hAnsi="Arial" w:cs="Arial"/>
          <w:b/>
          <w:bCs/>
        </w:rPr>
        <w:t>pole</w:t>
      </w:r>
      <w:r w:rsidR="00A4280D">
        <w:rPr>
          <w:rFonts w:ascii="Arial" w:eastAsia="Times New Roman" w:hAnsi="Arial" w:cs="Arial"/>
          <w:b/>
          <w:bCs/>
        </w:rPr>
        <w:t>, 525V Auxiliary Fan</w:t>
      </w:r>
      <w:r w:rsidRPr="00A4280D">
        <w:rPr>
          <w:rFonts w:ascii="Arial" w:eastAsia="Times New Roman" w:hAnsi="Arial" w:cs="Arial"/>
          <w:b/>
          <w:bCs/>
        </w:rPr>
        <w:t>:</w:t>
      </w:r>
    </w:p>
    <w:p w14:paraId="6C4FB541" w14:textId="22BE9D0A" w:rsidR="00A7569F" w:rsidRPr="00F16864" w:rsidRDefault="00FE3639" w:rsidP="00A7569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Fan Specification</w:t>
      </w:r>
      <w:r w:rsidR="00A7569F" w:rsidRPr="00F16864">
        <w:rPr>
          <w:rFonts w:ascii="Arial" w:eastAsia="Times New Roman" w:hAnsi="Arial" w:cs="Arial"/>
          <w:b/>
          <w:bCs/>
          <w:u w:val="single"/>
        </w:rPr>
        <w:t xml:space="preserve">:  </w:t>
      </w:r>
    </w:p>
    <w:p w14:paraId="2D60A9DE" w14:textId="674AA13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Fan Model: </w:t>
      </w:r>
      <w:proofErr w:type="gramStart"/>
      <w:r w:rsidR="00FE3639"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uid</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427A7861" w14:textId="0F44FAB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Fan Size:</w:t>
      </w:r>
      <w:r w:rsidR="000B67AB" w:rsidRPr="00F16864">
        <w:rPr>
          <w:rFonts w:ascii="Arial" w:eastAsia="Times New Roman" w:hAnsi="Arial" w:cs="Arial"/>
        </w:rPr>
        <w:t xml:space="preserve">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_size_</w:t>
      </w:r>
      <w:proofErr w:type="gramStart"/>
      <w:r w:rsidR="000B67AB" w:rsidRPr="00F16864">
        <w:rPr>
          <w:rFonts w:ascii="Arial" w:eastAsia="Times New Roman" w:hAnsi="Arial" w:cs="Arial"/>
        </w:rPr>
        <w:t>mm</w:t>
      </w:r>
      <w:proofErr w:type="spellEnd"/>
      <w:r w:rsidR="000B67AB" w:rsidRPr="00F16864">
        <w:rPr>
          <w:rFonts w:ascii="Arial" w:eastAsia="Times New Roman" w:hAnsi="Arial" w:cs="Arial"/>
        </w:rPr>
        <w:t xml:space="preserve"> }}mm</w:t>
      </w:r>
      <w:proofErr w:type="gramEnd"/>
    </w:p>
    <w:p w14:paraId="783CF415" w14:textId="4BCC2DEB" w:rsidR="00F8762F" w:rsidRPr="00F16864" w:rsidRDefault="00FE3639"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Blade Sets: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blade</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sets</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394E4E12" w14:textId="77777777" w:rsidR="00A52F83" w:rsidRPr="00F16864" w:rsidRDefault="00A52F83" w:rsidP="006C2A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 xml:space="preserve">Rotor: </w:t>
      </w:r>
    </w:p>
    <w:p w14:paraId="0C15D139" w14:textId="77777777"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Type: Variable Pitch Rotor. </w:t>
      </w:r>
    </w:p>
    <w:p w14:paraId="36B6F3EB" w14:textId="540A70DC"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Designed with adjustable blade angles to optimize performance based on operational conditions, improving efficiency and adaptability. </w:t>
      </w:r>
    </w:p>
    <w:p w14:paraId="45CE849E" w14:textId="77777777" w:rsidR="00C72CA8" w:rsidRPr="00F16864" w:rsidRDefault="00C72CA8" w:rsidP="00C72CA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 xml:space="preserve">Mechanical Components:  </w:t>
      </w:r>
    </w:p>
    <w:p w14:paraId="2443F8C0" w14:textId="350E596E" w:rsidR="00C72CA8" w:rsidRPr="00F16864" w:rsidRDefault="006B19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{%p for comp in components %}</w:t>
      </w:r>
    </w:p>
    <w:p w14:paraId="67DA7887" w14:textId="209448E8" w:rsidR="006B197C" w:rsidRPr="00F16864" w:rsidRDefault="00F27B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roofErr w:type="gramStart"/>
      <w:r w:rsidRPr="00F16864">
        <w:rPr>
          <w:rFonts w:ascii="Arial" w:eastAsia="Times New Roman" w:hAnsi="Arial" w:cs="Arial"/>
        </w:rPr>
        <w:t>{{ comp.name</w:t>
      </w:r>
      <w:proofErr w:type="gramEnd"/>
      <w:r w:rsidRPr="00F16864">
        <w:rPr>
          <w:rFonts w:ascii="Arial" w:eastAsia="Times New Roman" w:hAnsi="Arial" w:cs="Arial"/>
        </w:rPr>
        <w:t xml:space="preserve"> }}</w:t>
      </w:r>
    </w:p>
    <w:p w14:paraId="50CE374C" w14:textId="6C7CE0B3" w:rsidR="00F27B7C" w:rsidRPr="00F16864" w:rsidRDefault="0030594F"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 </w:t>
      </w:r>
      <w:proofErr w:type="spellStart"/>
      <w:r w:rsidRPr="00F16864">
        <w:rPr>
          <w:rFonts w:ascii="Arial" w:eastAsia="Times New Roman" w:hAnsi="Arial" w:cs="Arial"/>
        </w:rPr>
        <w:t>endfor</w:t>
      </w:r>
      <w:proofErr w:type="spellEnd"/>
      <w:r w:rsidRPr="00F16864">
        <w:rPr>
          <w:rFonts w:ascii="Arial" w:eastAsia="Times New Roman" w:hAnsi="Arial" w:cs="Arial"/>
        </w:rPr>
        <w:t xml:space="preserve"> %}</w:t>
      </w:r>
    </w:p>
    <w:p w14:paraId="13C8F2F3" w14:textId="49492D18" w:rsidR="002F5DA7" w:rsidRPr="00F16864" w:rsidRDefault="005D2D3F"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Mass of all mechanical components</w:t>
      </w:r>
      <w:r w:rsidR="003E49C9" w:rsidRPr="00F16864">
        <w:rPr>
          <w:rFonts w:ascii="Arial" w:eastAsia="Times New Roman" w:hAnsi="Arial" w:cs="Arial"/>
        </w:rPr>
        <w:t xml:space="preserve"> (excluding motor): </w:t>
      </w:r>
      <w:proofErr w:type="gramStart"/>
      <w:r w:rsidR="003E49C9" w:rsidRPr="00F16864">
        <w:rPr>
          <w:rFonts w:ascii="Arial" w:eastAsia="Times New Roman" w:hAnsi="Arial" w:cs="Arial"/>
          <w:b/>
          <w:bCs/>
        </w:rPr>
        <w:t xml:space="preserve">{{ </w:t>
      </w:r>
      <w:proofErr w:type="spellStart"/>
      <w:r w:rsidR="00402AA7" w:rsidRPr="00F16864">
        <w:rPr>
          <w:rFonts w:ascii="Arial" w:eastAsia="Times New Roman" w:hAnsi="Arial" w:cs="Arial"/>
          <w:b/>
          <w:bCs/>
        </w:rPr>
        <w:t>total</w:t>
      </w:r>
      <w:proofErr w:type="gramEnd"/>
      <w:r w:rsidR="003E49C9" w:rsidRPr="00F16864">
        <w:rPr>
          <w:rFonts w:ascii="Arial" w:eastAsia="Times New Roman" w:hAnsi="Arial" w:cs="Arial"/>
          <w:b/>
          <w:bCs/>
        </w:rPr>
        <w:t>_mass</w:t>
      </w:r>
      <w:r w:rsidR="00402AA7" w:rsidRPr="00F16864">
        <w:rPr>
          <w:rFonts w:ascii="Arial" w:eastAsia="Times New Roman" w:hAnsi="Arial" w:cs="Arial"/>
          <w:b/>
          <w:bCs/>
        </w:rPr>
        <w:t>_</w:t>
      </w:r>
      <w:proofErr w:type="gramStart"/>
      <w:r w:rsidR="00402AA7" w:rsidRPr="00F16864">
        <w:rPr>
          <w:rFonts w:ascii="Arial" w:eastAsia="Times New Roman" w:hAnsi="Arial" w:cs="Arial"/>
          <w:b/>
          <w:bCs/>
        </w:rPr>
        <w:t>kg</w:t>
      </w:r>
      <w:proofErr w:type="spellEnd"/>
      <w:r w:rsidR="003E49C9" w:rsidRPr="00F16864">
        <w:rPr>
          <w:rFonts w:ascii="Arial" w:eastAsia="Times New Roman" w:hAnsi="Arial" w:cs="Arial"/>
          <w:b/>
          <w:bCs/>
        </w:rPr>
        <w:t xml:space="preserve"> }}</w:t>
      </w:r>
      <w:r w:rsidR="00D8041E" w:rsidRPr="00F16864">
        <w:rPr>
          <w:rFonts w:ascii="Arial" w:eastAsia="Times New Roman" w:hAnsi="Arial" w:cs="Arial"/>
        </w:rPr>
        <w:t>kg</w:t>
      </w:r>
      <w:proofErr w:type="gramEnd"/>
    </w:p>
    <w:p w14:paraId="6996F679" w14:textId="59AC5C36" w:rsidR="00402AA7" w:rsidRPr="00F16864" w:rsidRDefault="00B407C5"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Total l</w:t>
      </w:r>
      <w:r w:rsidR="00D8041E" w:rsidRPr="00F16864">
        <w:rPr>
          <w:rFonts w:ascii="Arial" w:eastAsia="Times New Roman" w:hAnsi="Arial" w:cs="Arial"/>
        </w:rPr>
        <w:t xml:space="preserve">ength of </w:t>
      </w:r>
      <w:r w:rsidR="005E029C" w:rsidRPr="00F16864">
        <w:rPr>
          <w:rFonts w:ascii="Arial" w:eastAsia="Times New Roman" w:hAnsi="Arial" w:cs="Arial"/>
        </w:rPr>
        <w:t xml:space="preserve">all mechanical components: </w:t>
      </w:r>
      <w:proofErr w:type="gramStart"/>
      <w:r w:rsidR="005E029C" w:rsidRPr="00F16864">
        <w:rPr>
          <w:rFonts w:ascii="Arial" w:eastAsia="Times New Roman" w:hAnsi="Arial" w:cs="Arial"/>
          <w:b/>
          <w:bCs/>
        </w:rPr>
        <w:t xml:space="preserve">{{ </w:t>
      </w:r>
      <w:proofErr w:type="spellStart"/>
      <w:r w:rsidR="005E029C" w:rsidRPr="00F16864">
        <w:rPr>
          <w:rFonts w:ascii="Arial" w:eastAsia="Times New Roman" w:hAnsi="Arial" w:cs="Arial"/>
          <w:b/>
          <w:bCs/>
        </w:rPr>
        <w:t>total</w:t>
      </w:r>
      <w:proofErr w:type="gramEnd"/>
      <w:r w:rsidR="005E029C" w:rsidRPr="00F16864">
        <w:rPr>
          <w:rFonts w:ascii="Arial" w:eastAsia="Times New Roman" w:hAnsi="Arial" w:cs="Arial"/>
          <w:b/>
          <w:bCs/>
        </w:rPr>
        <w:t>_</w:t>
      </w:r>
      <w:proofErr w:type="gramStart"/>
      <w:r w:rsidR="005E029C" w:rsidRPr="00F16864">
        <w:rPr>
          <w:rFonts w:ascii="Arial" w:eastAsia="Times New Roman" w:hAnsi="Arial" w:cs="Arial"/>
          <w:b/>
          <w:bCs/>
        </w:rPr>
        <w:t>length</w:t>
      </w:r>
      <w:proofErr w:type="spellEnd"/>
      <w:r w:rsidR="005E029C" w:rsidRPr="00F16864">
        <w:rPr>
          <w:rFonts w:ascii="Arial" w:eastAsia="Times New Roman" w:hAnsi="Arial" w:cs="Arial"/>
          <w:b/>
          <w:bCs/>
        </w:rPr>
        <w:t xml:space="preserve"> }}</w:t>
      </w:r>
      <w:r w:rsidR="005E029C" w:rsidRPr="00F16864">
        <w:rPr>
          <w:rFonts w:ascii="Arial" w:eastAsia="Times New Roman" w:hAnsi="Arial" w:cs="Arial"/>
        </w:rPr>
        <w:t>mm</w:t>
      </w:r>
      <w:proofErr w:type="gramEnd"/>
    </w:p>
    <w:p w14:paraId="0089B16B" w14:textId="77777777" w:rsidR="00033926" w:rsidRPr="00F16864" w:rsidRDefault="00033926" w:rsidP="0003392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547D82D5" w14:textId="1FEBBCDE"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Motor Specification:  </w:t>
      </w:r>
    </w:p>
    <w:p w14:paraId="17EFCE2F" w14:textId="77777777"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p>
    <w:p w14:paraId="1DF31396" w14:textId="522FB892" w:rsidR="005F3F0E" w:rsidRPr="00F16864" w:rsidRDefault="005F3F0E" w:rsidP="005F3F0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Power: </w:t>
      </w:r>
      <w:bookmarkStart w:id="2" w:name="_Hlk210293638"/>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w:t>
      </w:r>
      <w:r w:rsidR="00087DC8" w:rsidRPr="00F16864">
        <w:rPr>
          <w:rFonts w:ascii="Arial" w:eastAsia="Times New Roman" w:hAnsi="Arial" w:cs="Arial"/>
        </w:rPr>
        <w:t>kW</w:t>
      </w:r>
      <w:bookmarkEnd w:id="2"/>
      <w:proofErr w:type="gramEnd"/>
    </w:p>
    <w:p w14:paraId="1D2A385F" w14:textId="7E74F553"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lastRenderedPageBreak/>
        <w:t xml:space="preserve">Efficiency: </w:t>
      </w:r>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_product_</w:t>
      </w:r>
      <w:proofErr w:type="gramStart"/>
      <w:r w:rsidR="001B440D" w:rsidRPr="00F16864">
        <w:rPr>
          <w:rFonts w:ascii="Arial" w:eastAsia="Times New Roman" w:hAnsi="Arial" w:cs="Arial"/>
        </w:rPr>
        <w:t>range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proofErr w:type="gramEnd"/>
      <w:r w:rsidR="001B440D" w:rsidRPr="00F16864">
        <w:rPr>
          <w:rFonts w:ascii="Arial" w:eastAsia="Times New Roman" w:hAnsi="Arial" w:cs="Arial"/>
        </w:rPr>
        <w:t>}</w:t>
      </w:r>
      <w:r w:rsidRPr="00F16864">
        <w:rPr>
          <w:rFonts w:ascii="Arial" w:eastAsia="Times New Roman" w:hAnsi="Arial" w:cs="Arial"/>
        </w:rPr>
        <w:t xml:space="preserve"> </w:t>
      </w:r>
    </w:p>
    <w:p w14:paraId="5BE6BA53" w14:textId="79A5AFF2"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Speed: </w:t>
      </w:r>
      <w:bookmarkStart w:id="3" w:name="_Hlk210293681"/>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w:t>
      </w:r>
      <w:proofErr w:type="gramStart"/>
      <w:r w:rsidR="001B440D" w:rsidRPr="00F16864">
        <w:rPr>
          <w:rFonts w:ascii="Arial" w:eastAsia="Times New Roman" w:hAnsi="Arial" w:cs="Arial"/>
        </w:rPr>
        <w:t>pole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r w:rsidRPr="00F16864">
        <w:rPr>
          <w:rFonts w:ascii="Arial" w:eastAsia="Times New Roman" w:hAnsi="Arial" w:cs="Arial"/>
        </w:rPr>
        <w:t>-</w:t>
      </w:r>
      <w:proofErr w:type="gramEnd"/>
      <w:r w:rsidRPr="00F16864">
        <w:rPr>
          <w:rFonts w:ascii="Arial" w:eastAsia="Times New Roman" w:hAnsi="Arial" w:cs="Arial"/>
        </w:rPr>
        <w:t xml:space="preserve">pole </w:t>
      </w:r>
      <w:bookmarkEnd w:id="3"/>
      <w:r w:rsidRPr="00F16864">
        <w:rPr>
          <w:rFonts w:ascii="Arial" w:eastAsia="Times New Roman" w:hAnsi="Arial" w:cs="Arial"/>
        </w:rPr>
        <w:t xml:space="preserve">(synchronous speed ~ </w:t>
      </w:r>
      <w:proofErr w:type="gramStart"/>
      <w:r w:rsidR="00535F69" w:rsidRPr="00F16864">
        <w:rPr>
          <w:rFonts w:ascii="Arial" w:eastAsia="Times New Roman" w:hAnsi="Arial" w:cs="Arial"/>
        </w:rPr>
        <w:t>{{</w:t>
      </w:r>
      <w:r w:rsidR="00226E38" w:rsidRPr="00F16864">
        <w:rPr>
          <w:rFonts w:ascii="Arial" w:eastAsia="Times New Roman" w:hAnsi="Arial" w:cs="Arial"/>
        </w:rPr>
        <w:t xml:space="preserve"> </w:t>
      </w:r>
      <w:proofErr w:type="spellStart"/>
      <w:r w:rsidR="00535F69" w:rsidRPr="00F16864">
        <w:rPr>
          <w:rFonts w:ascii="Arial" w:eastAsia="Times New Roman" w:hAnsi="Arial" w:cs="Arial"/>
        </w:rPr>
        <w:t>motor</w:t>
      </w:r>
      <w:proofErr w:type="gramEnd"/>
      <w:r w:rsidR="00535F69" w:rsidRPr="00F16864">
        <w:rPr>
          <w:rFonts w:ascii="Arial" w:eastAsia="Times New Roman" w:hAnsi="Arial" w:cs="Arial"/>
        </w:rPr>
        <w:t>_</w:t>
      </w:r>
      <w:proofErr w:type="gramStart"/>
      <w:r w:rsidR="00535F69" w:rsidRPr="00F16864">
        <w:rPr>
          <w:rFonts w:ascii="Arial" w:eastAsia="Times New Roman" w:hAnsi="Arial" w:cs="Arial"/>
        </w:rPr>
        <w:t>speed</w:t>
      </w:r>
      <w:proofErr w:type="spellEnd"/>
      <w:r w:rsidR="00226E38" w:rsidRPr="00F16864">
        <w:rPr>
          <w:rFonts w:ascii="Arial" w:eastAsia="Times New Roman" w:hAnsi="Arial" w:cs="Arial"/>
        </w:rPr>
        <w:t xml:space="preserve"> </w:t>
      </w:r>
      <w:r w:rsidR="00535F69" w:rsidRPr="00F16864">
        <w:rPr>
          <w:rFonts w:ascii="Arial" w:eastAsia="Times New Roman" w:hAnsi="Arial" w:cs="Arial"/>
        </w:rPr>
        <w:t>}}</w:t>
      </w:r>
      <w:r w:rsidRPr="00F16864">
        <w:rPr>
          <w:rFonts w:ascii="Arial" w:eastAsia="Times New Roman" w:hAnsi="Arial" w:cs="Arial"/>
        </w:rPr>
        <w:t>RPM</w:t>
      </w:r>
      <w:proofErr w:type="gramEnd"/>
      <w:r w:rsidRPr="00F16864">
        <w:rPr>
          <w:rFonts w:ascii="Arial" w:eastAsia="Times New Roman" w:hAnsi="Arial" w:cs="Arial"/>
        </w:rPr>
        <w:t xml:space="preserve"> @50 Hz)  </w:t>
      </w:r>
    </w:p>
    <w:p w14:paraId="360F4A2B" w14:textId="2A77C03A" w:rsidR="00455EFB" w:rsidRPr="00F16864" w:rsidRDefault="00275753" w:rsidP="0021732D">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Voltage: </w:t>
      </w:r>
      <w:r w:rsidR="00230F8D" w:rsidRPr="00F16864">
        <w:rPr>
          <w:rFonts w:ascii="Arial" w:eastAsia="Times New Roman" w:hAnsi="Arial" w:cs="Arial"/>
        </w:rPr>
        <w:t>5</w:t>
      </w:r>
      <w:r w:rsidR="00DE154C" w:rsidRPr="00F16864">
        <w:rPr>
          <w:rFonts w:ascii="Arial" w:eastAsia="Times New Roman" w:hAnsi="Arial" w:cs="Arial"/>
        </w:rPr>
        <w:t>25</w:t>
      </w:r>
      <w:r w:rsidRPr="00F16864">
        <w:rPr>
          <w:rFonts w:ascii="Arial" w:eastAsia="Times New Roman" w:hAnsi="Arial" w:cs="Arial"/>
        </w:rPr>
        <w:t>V</w:t>
      </w:r>
    </w:p>
    <w:p w14:paraId="2383D605" w14:textId="77777777" w:rsidR="00033926" w:rsidRPr="00F16864" w:rsidRDefault="00033926" w:rsidP="00230F8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31358269" w14:textId="05180DE4"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A full detailed and comprehensive Data Book will be supplied: </w:t>
      </w:r>
    </w:p>
    <w:p w14:paraId="6CD8C9FD" w14:textId="77777777"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u w:val="single"/>
        </w:rPr>
      </w:pPr>
    </w:p>
    <w:p w14:paraId="53C9D290"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Material certificates.</w:t>
      </w:r>
    </w:p>
    <w:p w14:paraId="009FCEA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Welding consumables certificate.</w:t>
      </w:r>
    </w:p>
    <w:p w14:paraId="0DC6DB0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Welder Qualifications.</w:t>
      </w:r>
    </w:p>
    <w:p w14:paraId="20CE05B3"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 xml:space="preserve">Welding procedures will not form part of the data </w:t>
      </w:r>
      <w:proofErr w:type="gramStart"/>
      <w:r w:rsidRPr="00F16864">
        <w:rPr>
          <w:rFonts w:ascii="Arial" w:eastAsia="Times New Roman" w:hAnsi="Arial" w:cs="Arial"/>
          <w:bCs/>
        </w:rPr>
        <w:t>book, but</w:t>
      </w:r>
      <w:proofErr w:type="gramEnd"/>
      <w:r w:rsidRPr="00F16864">
        <w:rPr>
          <w:rFonts w:ascii="Arial" w:eastAsia="Times New Roman" w:hAnsi="Arial" w:cs="Arial"/>
          <w:bCs/>
        </w:rPr>
        <w:t xml:space="preserve"> will be available upon request for review / amendment at our factory.</w:t>
      </w:r>
    </w:p>
    <w:p w14:paraId="1ABD54B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NDT certificate.</w:t>
      </w:r>
    </w:p>
    <w:p w14:paraId="6C66F66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Thermal stress relief certificate if required.</w:t>
      </w:r>
    </w:p>
    <w:p w14:paraId="4506FB4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QCP’s.</w:t>
      </w:r>
    </w:p>
    <w:p w14:paraId="37E1F98E"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Rotor Dynamic Balancing.</w:t>
      </w:r>
    </w:p>
    <w:p w14:paraId="732F899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dimensional report.</w:t>
      </w:r>
    </w:p>
    <w:p w14:paraId="5C5F551A" w14:textId="6EB3D58E" w:rsidR="008749FE"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release report.</w:t>
      </w:r>
    </w:p>
    <w:p w14:paraId="7C1222AC" w14:textId="406C94D5" w:rsidR="00871B78" w:rsidRPr="00F16864" w:rsidRDefault="000E0C25" w:rsidP="00871B78">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Style w:val="Strong"/>
          <w:rFonts w:ascii="Arial" w:eastAsia="Times New Roman" w:hAnsi="Arial" w:cs="Arial"/>
          <w:b w:val="0"/>
          <w:bCs w:val="0"/>
          <w:color w:val="auto"/>
          <w:u w:val="single"/>
          <w:bdr w:val="none" w:sz="0" w:space="0" w:color="auto"/>
          <w:lang w:eastAsia="en-US"/>
          <w14:textOutline w14:w="0" w14:cap="rnd" w14:cmpd="sng" w14:algn="ctr">
            <w14:noFill/>
            <w14:prstDash w14:val="solid"/>
            <w14:bevel/>
          </w14:textOutline>
        </w:rPr>
      </w:pPr>
      <w:r w:rsidRPr="00F16864">
        <w:rPr>
          <w:rFonts w:ascii="Arial" w:eastAsia="Times New Roman" w:hAnsi="Arial" w:cs="Arial"/>
          <w:b/>
          <w:u w:val="single"/>
        </w:rPr>
        <w:t>P</w:t>
      </w:r>
      <w:r w:rsidR="008F6C90" w:rsidRPr="00F16864">
        <w:rPr>
          <w:rFonts w:ascii="Arial" w:eastAsia="Times New Roman" w:hAnsi="Arial" w:cs="Arial"/>
          <w:b/>
          <w:u w:val="single"/>
        </w:rPr>
        <w:t>ricing</w:t>
      </w:r>
      <w:bookmarkEnd w:id="0"/>
      <w:r w:rsidR="00A03836" w:rsidRPr="00F16864">
        <w:rPr>
          <w:rStyle w:val="Strong"/>
          <w:rFonts w:ascii="Arial" w:eastAsia="Times New Roman" w:hAnsi="Arial" w:cs="Arial"/>
          <w:u w:val="single"/>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4819"/>
        <w:gridCol w:w="1418"/>
        <w:gridCol w:w="709"/>
        <w:gridCol w:w="1988"/>
      </w:tblGrid>
      <w:tr w:rsidR="0008092A" w:rsidRPr="00F16864" w14:paraId="79ADACEA" w14:textId="77777777" w:rsidTr="00F27B2B">
        <w:trPr>
          <w:trHeight w:val="258"/>
        </w:trPr>
        <w:tc>
          <w:tcPr>
            <w:tcW w:w="851" w:type="dxa"/>
            <w:tcBorders>
              <w:top w:val="single" w:sz="4" w:space="0" w:color="000000"/>
              <w:left w:val="single" w:sz="4" w:space="0" w:color="000000"/>
              <w:bottom w:val="single" w:sz="4" w:space="0" w:color="000000"/>
              <w:right w:val="single" w:sz="4" w:space="0" w:color="000000"/>
            </w:tcBorders>
            <w:shd w:val="clear" w:color="auto" w:fill="D9D9D9"/>
            <w:hideMark/>
          </w:tcPr>
          <w:p w14:paraId="02AF967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NO</w:t>
            </w:r>
          </w:p>
        </w:tc>
        <w:tc>
          <w:tcPr>
            <w:tcW w:w="4819" w:type="dxa"/>
            <w:tcBorders>
              <w:top w:val="single" w:sz="4" w:space="0" w:color="000000"/>
              <w:left w:val="single" w:sz="4" w:space="0" w:color="000000"/>
              <w:bottom w:val="single" w:sz="4" w:space="0" w:color="000000"/>
              <w:right w:val="single" w:sz="4" w:space="0" w:color="000000"/>
            </w:tcBorders>
            <w:shd w:val="clear" w:color="auto" w:fill="D9D9D9"/>
            <w:hideMark/>
          </w:tcPr>
          <w:p w14:paraId="252B7892"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ITEM</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0FBD34C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UNIT PRICE</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14:paraId="689DDE66"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QTY</w:t>
            </w:r>
          </w:p>
        </w:tc>
        <w:tc>
          <w:tcPr>
            <w:tcW w:w="1988" w:type="dxa"/>
            <w:tcBorders>
              <w:top w:val="single" w:sz="4" w:space="0" w:color="000000"/>
              <w:left w:val="single" w:sz="4" w:space="0" w:color="000000"/>
              <w:bottom w:val="single" w:sz="4" w:space="0" w:color="000000"/>
              <w:right w:val="single" w:sz="4" w:space="0" w:color="000000"/>
            </w:tcBorders>
            <w:shd w:val="clear" w:color="auto" w:fill="D9D9D9"/>
            <w:hideMark/>
          </w:tcPr>
          <w:p w14:paraId="0B69ECCA"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TOTAL PRICE</w:t>
            </w:r>
          </w:p>
        </w:tc>
      </w:tr>
      <w:tr w:rsidR="00E96F40" w:rsidRPr="00F16864" w14:paraId="7EE859C8"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3D2C604C" w14:textId="66B48FF1" w:rsidR="00E96F40" w:rsidRPr="00F16864" w:rsidRDefault="00E96F40" w:rsidP="00DB327F">
            <w:pPr>
              <w:spacing w:after="0" w:line="240" w:lineRule="auto"/>
              <w:jc w:val="center"/>
              <w:rPr>
                <w:rFonts w:ascii="Arial" w:eastAsia="Times New Roman" w:hAnsi="Arial" w:cs="Arial"/>
                <w:b/>
              </w:rPr>
            </w:pPr>
            <w:r>
              <w:rPr>
                <w:rFonts w:ascii="Arial" w:eastAsia="Times New Roman" w:hAnsi="Arial" w:cs="Arial"/>
                <w:b/>
              </w:rPr>
              <w:t>1</w:t>
            </w:r>
          </w:p>
        </w:tc>
        <w:tc>
          <w:tcPr>
            <w:tcW w:w="4819" w:type="dxa"/>
            <w:tcBorders>
              <w:top w:val="single" w:sz="4" w:space="0" w:color="000000"/>
              <w:left w:val="single" w:sz="4" w:space="0" w:color="000000"/>
              <w:bottom w:val="single" w:sz="4" w:space="0" w:color="000000"/>
              <w:right w:val="single" w:sz="4" w:space="0" w:color="000000"/>
            </w:tcBorders>
          </w:tcPr>
          <w:p w14:paraId="4DA7EA40" w14:textId="4C49E9E1" w:rsidR="00E96F40" w:rsidRDefault="006D669B" w:rsidP="00E96F40">
            <w:pPr>
              <w:spacing w:after="0" w:line="240" w:lineRule="auto"/>
              <w:rPr>
                <w:rFonts w:ascii="Arial" w:eastAsia="Times New Roman" w:hAnsi="Arial" w:cs="Arial"/>
                <w:b/>
                <w:bCs/>
              </w:rPr>
            </w:pPr>
            <w:r>
              <w:rPr>
                <w:rFonts w:ascii="Arial" w:eastAsia="Times New Roman" w:hAnsi="Arial" w:cs="Arial"/>
                <w:b/>
                <w:bCs/>
              </w:rPr>
              <w:t xml:space="preserve"> </w:t>
            </w:r>
            <w:r w:rsidR="00E96F40" w:rsidRPr="00603225">
              <w:rPr>
                <w:rFonts w:ascii="Arial" w:eastAsia="Times New Roman" w:hAnsi="Arial" w:cs="Arial"/>
                <w:b/>
                <w:bCs/>
                <w:color w:val="833C0B" w:themeColor="accent2" w:themeShade="80"/>
              </w:rPr>
              <w:t>Fan Assembly:</w:t>
            </w:r>
          </w:p>
          <w:p w14:paraId="6A7722C4" w14:textId="6085A97E" w:rsidR="00E96F40" w:rsidRPr="00932703" w:rsidRDefault="00E96F40" w:rsidP="00E96F40">
            <w:pPr>
              <w:tabs>
                <w:tab w:val="left" w:pos="180"/>
                <w:tab w:val="center" w:pos="2404"/>
              </w:tabs>
              <w:spacing w:after="0" w:line="240" w:lineRule="auto"/>
              <w:jc w:val="both"/>
              <w:rPr>
                <w:rFonts w:ascii="Arial" w:eastAsia="Times New Roman" w:hAnsi="Arial" w:cs="Arial"/>
                <w:bCs/>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fan</w:t>
            </w:r>
            <w:proofErr w:type="gramEnd"/>
            <w:r w:rsidRPr="00F16864">
              <w:rPr>
                <w:rFonts w:ascii="Arial" w:eastAsia="Times New Roman" w:hAnsi="Arial" w:cs="Arial"/>
              </w:rPr>
              <w:t>_size_</w:t>
            </w:r>
            <w:proofErr w:type="gramStart"/>
            <w:r w:rsidRPr="00F16864">
              <w:rPr>
                <w:rFonts w:ascii="Arial" w:eastAsia="Times New Roman" w:hAnsi="Arial" w:cs="Arial"/>
              </w:rPr>
              <w:t>mm</w:t>
            </w:r>
            <w:proofErr w:type="spellEnd"/>
            <w:r w:rsidRPr="00F16864">
              <w:rPr>
                <w:rFonts w:ascii="Arial" w:eastAsia="Times New Roman" w:hAnsi="Arial" w:cs="Arial"/>
              </w:rPr>
              <w:t xml:space="preserve"> }}mm</w:t>
            </w:r>
            <w:proofErr w:type="gramEnd"/>
            <w:r w:rsidRPr="00F16864">
              <w:rPr>
                <w:rFonts w:ascii="Arial" w:eastAsia="Times New Roman" w:hAnsi="Arial" w:cs="Arial"/>
              </w:rPr>
              <w:t xml:space="preserve"> Diameter auxi</w:t>
            </w:r>
            <w:r>
              <w:rPr>
                <w:rFonts w:ascii="Arial" w:eastAsia="Times New Roman" w:hAnsi="Arial" w:cs="Arial"/>
              </w:rPr>
              <w:t>l</w:t>
            </w:r>
            <w:r w:rsidRPr="00F16864">
              <w:rPr>
                <w:rFonts w:ascii="Arial" w:eastAsia="Times New Roman" w:hAnsi="Arial" w:cs="Arial"/>
              </w:rPr>
              <w:t xml:space="preserve">iary fan that includes </w:t>
            </w:r>
            <w:r>
              <w:rPr>
                <w:rFonts w:ascii="Arial" w:eastAsia="Times New Roman" w:hAnsi="Arial" w:cs="Arial"/>
              </w:rPr>
              <w:t xml:space="preserve">rotor assembly </w:t>
            </w:r>
            <w:r w:rsidRPr="00F16864">
              <w:rPr>
                <w:rFonts w:ascii="Arial" w:eastAsia="Times New Roman" w:hAnsi="Arial" w:cs="Arial"/>
              </w:rPr>
              <w:t xml:space="preserve">with a variable </w:t>
            </w:r>
            <w:r>
              <w:rPr>
                <w:rFonts w:ascii="Arial" w:eastAsia="Times New Roman" w:hAnsi="Arial" w:cs="Arial"/>
              </w:rPr>
              <w:t>pitch rotor and additional selected mechanical components.</w:t>
            </w:r>
          </w:p>
        </w:tc>
        <w:tc>
          <w:tcPr>
            <w:tcW w:w="1418" w:type="dxa"/>
            <w:tcBorders>
              <w:top w:val="single" w:sz="4" w:space="0" w:color="000000"/>
              <w:left w:val="single" w:sz="4" w:space="0" w:color="000000"/>
              <w:bottom w:val="single" w:sz="4" w:space="0" w:color="000000"/>
              <w:right w:val="single" w:sz="4" w:space="0" w:color="000000"/>
            </w:tcBorders>
          </w:tcPr>
          <w:p w14:paraId="777DAD44" w14:textId="77777777" w:rsidR="00E96F40" w:rsidRPr="00F16864" w:rsidRDefault="00E96F40"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2B6CF168" w14:textId="77777777" w:rsidR="00E96F40" w:rsidRPr="00F16864" w:rsidRDefault="00E96F40"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D75E53F" w14:textId="77777777" w:rsidR="00E96F40" w:rsidRPr="00F16864" w:rsidRDefault="00E96F40" w:rsidP="00DB327F">
            <w:pPr>
              <w:spacing w:after="0" w:line="240" w:lineRule="auto"/>
              <w:jc w:val="center"/>
              <w:rPr>
                <w:rFonts w:ascii="Arial" w:eastAsia="Times New Roman" w:hAnsi="Arial" w:cs="Arial"/>
                <w:b/>
              </w:rPr>
            </w:pPr>
          </w:p>
        </w:tc>
      </w:tr>
      <w:tr w:rsidR="00EB5768" w:rsidRPr="00F16864" w14:paraId="0B3C1A13"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07C70863"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9996D3E" w14:textId="4AC686B8" w:rsidR="00EB5768" w:rsidRPr="00932703" w:rsidRDefault="00932703" w:rsidP="00DB327F">
            <w:pPr>
              <w:tabs>
                <w:tab w:val="left" w:pos="180"/>
                <w:tab w:val="center" w:pos="2404"/>
              </w:tabs>
              <w:spacing w:after="0" w:line="240" w:lineRule="auto"/>
              <w:jc w:val="both"/>
              <w:rPr>
                <w:rFonts w:ascii="Arial" w:eastAsia="Times New Roman" w:hAnsi="Arial" w:cs="Arial"/>
                <w:bCs/>
              </w:rPr>
            </w:pPr>
            <w:r w:rsidRPr="00932703">
              <w:rPr>
                <w:rFonts w:ascii="Arial" w:eastAsia="Times New Roman" w:hAnsi="Arial" w:cs="Arial"/>
                <w:bCs/>
              </w:rPr>
              <w:t xml:space="preserve">{%tr for </w:t>
            </w:r>
            <w:r>
              <w:rPr>
                <w:rFonts w:ascii="Arial" w:eastAsia="Times New Roman" w:hAnsi="Arial" w:cs="Arial"/>
                <w:bCs/>
              </w:rPr>
              <w:t>comp</w:t>
            </w:r>
            <w:r w:rsidRPr="00932703">
              <w:rPr>
                <w:rFonts w:ascii="Arial" w:eastAsia="Times New Roman" w:hAnsi="Arial" w:cs="Arial"/>
                <w:bCs/>
              </w:rPr>
              <w:t xml:space="preserve"> in </w:t>
            </w:r>
            <w:proofErr w:type="spellStart"/>
            <w:r w:rsidR="00C77553">
              <w:rPr>
                <w:rFonts w:ascii="Arial" w:eastAsia="Times New Roman" w:hAnsi="Arial" w:cs="Arial"/>
                <w:bCs/>
              </w:rPr>
              <w:t>component</w:t>
            </w:r>
            <w:r w:rsidR="00C235EE">
              <w:rPr>
                <w:rFonts w:ascii="Arial" w:eastAsia="Times New Roman" w:hAnsi="Arial" w:cs="Arial"/>
                <w:bCs/>
              </w:rPr>
              <w:t>_pricing</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E00D4F8" w14:textId="77777777" w:rsidR="00EB5768" w:rsidRPr="00F16864" w:rsidRDefault="00EB5768"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50F6E1DE" w14:textId="77777777" w:rsidR="00EB5768" w:rsidRPr="00F16864" w:rsidRDefault="00EB5768"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A43EF32" w14:textId="77777777" w:rsidR="00EB5768" w:rsidRPr="00F16864" w:rsidRDefault="00EB5768" w:rsidP="00DB327F">
            <w:pPr>
              <w:spacing w:after="0" w:line="240" w:lineRule="auto"/>
              <w:jc w:val="center"/>
              <w:rPr>
                <w:rFonts w:ascii="Arial" w:eastAsia="Times New Roman" w:hAnsi="Arial" w:cs="Arial"/>
                <w:b/>
              </w:rPr>
            </w:pPr>
          </w:p>
        </w:tc>
      </w:tr>
      <w:tr w:rsidR="00DB327F" w:rsidRPr="00F16864" w14:paraId="3FFE4F99"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38C58888" w14:textId="77777777" w:rsidR="00DB327F" w:rsidRPr="00F16864" w:rsidRDefault="00DB327F"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0D13A220" w14:textId="6F2EEE16" w:rsidR="00DB327F" w:rsidRPr="00932703" w:rsidRDefault="00C77553" w:rsidP="00C77553">
            <w:pPr>
              <w:spacing w:after="0" w:line="240" w:lineRule="auto"/>
              <w:rPr>
                <w:rFonts w:ascii="Arial" w:eastAsia="Times New Roman" w:hAnsi="Arial" w:cs="Arial"/>
                <w:bCs/>
              </w:rPr>
            </w:pPr>
            <w:proofErr w:type="gramStart"/>
            <w:r>
              <w:rPr>
                <w:rFonts w:ascii="Arial" w:eastAsia="Times New Roman" w:hAnsi="Arial" w:cs="Arial"/>
                <w:bCs/>
              </w:rPr>
              <w:t>{{ comp</w:t>
            </w:r>
            <w:r w:rsidR="00252903">
              <w:rPr>
                <w:rFonts w:ascii="Arial" w:eastAsia="Times New Roman" w:hAnsi="Arial" w:cs="Arial"/>
                <w:bCs/>
              </w:rPr>
              <w:t>.name</w:t>
            </w:r>
            <w:proofErr w:type="gramEnd"/>
            <w:r w:rsidR="002529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53F5B80" w14:textId="743F464A" w:rsidR="00DB327F"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B80D54">
              <w:rPr>
                <w:rFonts w:ascii="Arial" w:eastAsia="Times New Roman" w:hAnsi="Arial" w:cs="Arial"/>
                <w:b/>
              </w:rPr>
              <w:t xml:space="preserve">{{ </w:t>
            </w:r>
            <w:proofErr w:type="spellStart"/>
            <w:r w:rsidR="00B80D54">
              <w:rPr>
                <w:rFonts w:ascii="Arial" w:eastAsia="Times New Roman" w:hAnsi="Arial" w:cs="Arial"/>
                <w:b/>
              </w:rPr>
              <w:t>comp</w:t>
            </w:r>
            <w:proofErr w:type="gramEnd"/>
            <w:r w:rsidR="00B80D54">
              <w:rPr>
                <w:rFonts w:ascii="Arial" w:eastAsia="Times New Roman" w:hAnsi="Arial" w:cs="Arial"/>
                <w:b/>
              </w:rPr>
              <w:t>.unit_price</w:t>
            </w:r>
            <w:proofErr w:type="spellEnd"/>
            <w:r w:rsidR="00B80D54">
              <w:rPr>
                <w:rFonts w:ascii="Arial" w:eastAsia="Times New Roman" w:hAnsi="Arial" w:cs="Arial"/>
                <w:b/>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AA607FB" w14:textId="091E6F2E" w:rsidR="00DB327F" w:rsidRPr="00F16864" w:rsidRDefault="00B80D54"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E8CF0CA" w14:textId="798A123A" w:rsidR="00DB327F"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B80D54">
              <w:rPr>
                <w:rFonts w:ascii="Arial" w:eastAsia="Times New Roman" w:hAnsi="Arial" w:cs="Arial"/>
                <w:b/>
              </w:rPr>
              <w:t xml:space="preserve">{{ </w:t>
            </w:r>
            <w:proofErr w:type="spellStart"/>
            <w:r w:rsidR="00B80D54">
              <w:rPr>
                <w:rFonts w:ascii="Arial" w:eastAsia="Times New Roman" w:hAnsi="Arial" w:cs="Arial"/>
                <w:b/>
              </w:rPr>
              <w:t>comp</w:t>
            </w:r>
            <w:proofErr w:type="gramEnd"/>
            <w:r w:rsidR="00B80D54">
              <w:rPr>
                <w:rFonts w:ascii="Arial" w:eastAsia="Times New Roman" w:hAnsi="Arial" w:cs="Arial"/>
                <w:b/>
              </w:rPr>
              <w:t>.</w:t>
            </w:r>
            <w:r w:rsidR="00B962BC">
              <w:rPr>
                <w:rFonts w:ascii="Arial" w:eastAsia="Times New Roman" w:hAnsi="Arial" w:cs="Arial"/>
                <w:b/>
              </w:rPr>
              <w:t>total_price</w:t>
            </w:r>
            <w:proofErr w:type="spellEnd"/>
            <w:r w:rsidR="00B962BC">
              <w:rPr>
                <w:rFonts w:ascii="Arial" w:eastAsia="Times New Roman" w:hAnsi="Arial" w:cs="Arial"/>
                <w:b/>
              </w:rPr>
              <w:t xml:space="preserve"> }}</w:t>
            </w:r>
          </w:p>
        </w:tc>
      </w:tr>
      <w:tr w:rsidR="005C0929" w:rsidRPr="00F16864" w14:paraId="5E9B3481"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10F4056E" w14:textId="77777777" w:rsidR="005C0929" w:rsidRPr="00F16864" w:rsidRDefault="005C0929"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C80FD83" w14:textId="2A60DB09" w:rsidR="005C0929" w:rsidRPr="00B962BC" w:rsidRDefault="00B962BC" w:rsidP="00C77553">
            <w:pPr>
              <w:spacing w:after="0" w:line="240" w:lineRule="auto"/>
              <w:rPr>
                <w:rFonts w:ascii="Arial" w:eastAsia="Times New Roman" w:hAnsi="Arial" w:cs="Arial"/>
                <w:bCs/>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B8A7F66" w14:textId="77777777" w:rsidR="005C0929" w:rsidRPr="00F16864" w:rsidRDefault="005C0929"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0B467327" w14:textId="77777777" w:rsidR="005C0929" w:rsidRPr="00F16864" w:rsidRDefault="005C0929"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8BC65D4" w14:textId="77777777" w:rsidR="005C0929" w:rsidRPr="00F16864" w:rsidRDefault="005C0929" w:rsidP="00DB327F">
            <w:pPr>
              <w:spacing w:after="0" w:line="240" w:lineRule="auto"/>
              <w:jc w:val="center"/>
              <w:rPr>
                <w:rFonts w:ascii="Arial" w:eastAsia="Times New Roman" w:hAnsi="Arial" w:cs="Arial"/>
                <w:b/>
              </w:rPr>
            </w:pPr>
          </w:p>
        </w:tc>
      </w:tr>
      <w:tr w:rsidR="00E96F40" w:rsidRPr="00F16864" w14:paraId="40A8806A"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0E622E7F" w14:textId="77777777" w:rsidR="00E96F40" w:rsidRPr="00F16864" w:rsidRDefault="00E96F40"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679E7A74" w14:textId="77777777" w:rsidR="00E96F40" w:rsidRPr="00B962BC" w:rsidRDefault="00E96F40" w:rsidP="00C77553">
            <w:pPr>
              <w:spacing w:after="0" w:line="240" w:lineRule="auto"/>
              <w:rPr>
                <w:rFonts w:ascii="Arial" w:eastAsia="Times New Roman" w:hAnsi="Arial" w:cs="Arial"/>
                <w:bCs/>
              </w:rPr>
            </w:pPr>
          </w:p>
        </w:tc>
        <w:tc>
          <w:tcPr>
            <w:tcW w:w="1418" w:type="dxa"/>
            <w:tcBorders>
              <w:top w:val="single" w:sz="4" w:space="0" w:color="000000"/>
              <w:left w:val="single" w:sz="4" w:space="0" w:color="000000"/>
              <w:bottom w:val="single" w:sz="4" w:space="0" w:color="000000"/>
              <w:right w:val="single" w:sz="4" w:space="0" w:color="000000"/>
            </w:tcBorders>
          </w:tcPr>
          <w:p w14:paraId="45CC9672" w14:textId="7EC0902A" w:rsidR="00E96F40" w:rsidRPr="00E96F40" w:rsidRDefault="00E96F40" w:rsidP="00DB327F">
            <w:pPr>
              <w:spacing w:after="0" w:line="240" w:lineRule="auto"/>
              <w:jc w:val="center"/>
              <w:rPr>
                <w:rFonts w:ascii="Arial" w:eastAsia="Times New Roman" w:hAnsi="Arial" w:cs="Arial"/>
                <w:b/>
              </w:rPr>
            </w:pPr>
            <w:r w:rsidRPr="00E96F40">
              <w:rPr>
                <w:rFonts w:ascii="Arial" w:eastAsia="Times New Roman" w:hAnsi="Arial" w:cs="Arial"/>
                <w:b/>
                <w:color w:val="2F5496" w:themeColor="accent1" w:themeShade="BF"/>
              </w:rPr>
              <w:t>S</w:t>
            </w:r>
            <w:r w:rsidR="00737BC2">
              <w:rPr>
                <w:rFonts w:ascii="Arial" w:eastAsia="Times New Roman" w:hAnsi="Arial" w:cs="Arial"/>
                <w:b/>
                <w:color w:val="2F5496" w:themeColor="accent1" w:themeShade="BF"/>
              </w:rPr>
              <w:t>UBTOTAL</w:t>
            </w:r>
          </w:p>
        </w:tc>
        <w:tc>
          <w:tcPr>
            <w:tcW w:w="709" w:type="dxa"/>
            <w:tcBorders>
              <w:top w:val="single" w:sz="4" w:space="0" w:color="000000"/>
              <w:left w:val="single" w:sz="4" w:space="0" w:color="000000"/>
              <w:bottom w:val="single" w:sz="4" w:space="0" w:color="000000"/>
              <w:right w:val="single" w:sz="4" w:space="0" w:color="000000"/>
            </w:tcBorders>
          </w:tcPr>
          <w:p w14:paraId="54B4793E" w14:textId="4DC2914B" w:rsidR="00E96F40" w:rsidRPr="00E96F40" w:rsidRDefault="00E96F40" w:rsidP="00DB327F">
            <w:pPr>
              <w:spacing w:after="0" w:line="240" w:lineRule="auto"/>
              <w:jc w:val="center"/>
              <w:rPr>
                <w:rFonts w:ascii="Arial" w:eastAsia="Times New Roman" w:hAnsi="Arial" w:cs="Arial"/>
                <w:b/>
                <w:color w:val="2F5496" w:themeColor="accent1" w:themeShade="BF"/>
              </w:rPr>
            </w:pPr>
            <w:r w:rsidRPr="00E96F40">
              <w:rPr>
                <w:rFonts w:ascii="Arial" w:eastAsia="Times New Roman" w:hAnsi="Arial" w:cs="Arial"/>
                <w:b/>
                <w:color w:val="2F5496" w:themeColor="accent1" w:themeShade="BF"/>
              </w:rPr>
              <w:t>=</w:t>
            </w:r>
          </w:p>
        </w:tc>
        <w:tc>
          <w:tcPr>
            <w:tcW w:w="1988" w:type="dxa"/>
            <w:tcBorders>
              <w:top w:val="single" w:sz="4" w:space="0" w:color="000000"/>
              <w:left w:val="single" w:sz="4" w:space="0" w:color="000000"/>
              <w:bottom w:val="single" w:sz="4" w:space="0" w:color="000000"/>
              <w:right w:val="single" w:sz="4" w:space="0" w:color="000000"/>
            </w:tcBorders>
          </w:tcPr>
          <w:p w14:paraId="2A9C1398" w14:textId="4BB8A736" w:rsidR="00E96F40" w:rsidRPr="00F16864" w:rsidRDefault="00E96F40" w:rsidP="00DB327F">
            <w:pPr>
              <w:spacing w:after="0" w:line="240" w:lineRule="auto"/>
              <w:jc w:val="center"/>
              <w:rPr>
                <w:rFonts w:ascii="Arial" w:eastAsia="Times New Roman" w:hAnsi="Arial" w:cs="Arial"/>
                <w:b/>
              </w:rPr>
            </w:pPr>
            <w:r>
              <w:rPr>
                <w:rFonts w:ascii="Arial" w:eastAsia="Times New Roman" w:hAnsi="Arial" w:cs="Arial"/>
                <w:b/>
                <w:color w:val="2F5496" w:themeColor="accent1" w:themeShade="BF"/>
              </w:rPr>
              <w:t xml:space="preserve">R </w:t>
            </w:r>
            <w:proofErr w:type="gramStart"/>
            <w:r w:rsidRPr="00507299">
              <w:rPr>
                <w:rFonts w:ascii="Arial" w:eastAsia="Times New Roman" w:hAnsi="Arial" w:cs="Arial"/>
                <w:b/>
                <w:color w:val="2F5496" w:themeColor="accent1" w:themeShade="BF"/>
              </w:rPr>
              <w:t xml:space="preserve">{{ </w:t>
            </w:r>
            <w:proofErr w:type="spellStart"/>
            <w:r w:rsidRPr="00507299">
              <w:rPr>
                <w:rFonts w:ascii="Arial" w:eastAsia="Times New Roman" w:hAnsi="Arial" w:cs="Arial"/>
                <w:b/>
                <w:color w:val="2F5496" w:themeColor="accent1" w:themeShade="BF"/>
              </w:rPr>
              <w:t>component</w:t>
            </w:r>
            <w:proofErr w:type="gramEnd"/>
            <w:r w:rsidRPr="00507299">
              <w:rPr>
                <w:rFonts w:ascii="Arial" w:eastAsia="Times New Roman" w:hAnsi="Arial" w:cs="Arial"/>
                <w:b/>
                <w:color w:val="2F5496" w:themeColor="accent1" w:themeShade="BF"/>
              </w:rPr>
              <w:t>_subtotal</w:t>
            </w:r>
            <w:proofErr w:type="spellEnd"/>
            <w:r w:rsidRPr="00507299">
              <w:rPr>
                <w:rFonts w:ascii="Arial" w:eastAsia="Times New Roman" w:hAnsi="Arial" w:cs="Arial"/>
                <w:b/>
                <w:color w:val="2F5496" w:themeColor="accent1" w:themeShade="BF"/>
              </w:rPr>
              <w:t xml:space="preserve"> }}</w:t>
            </w:r>
          </w:p>
        </w:tc>
      </w:tr>
      <w:tr w:rsidR="006D669B" w:rsidRPr="00F16864" w14:paraId="5C78EAE3"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6FD13E7E" w14:textId="38DDA336" w:rsidR="006D669B" w:rsidRPr="00F16864" w:rsidRDefault="00603225" w:rsidP="00DB327F">
            <w:pPr>
              <w:spacing w:after="0" w:line="240" w:lineRule="auto"/>
              <w:jc w:val="center"/>
              <w:rPr>
                <w:rFonts w:ascii="Arial" w:eastAsia="Times New Roman" w:hAnsi="Arial" w:cs="Arial"/>
                <w:b/>
              </w:rPr>
            </w:pPr>
            <w:r>
              <w:rPr>
                <w:rFonts w:ascii="Arial" w:eastAsia="Times New Roman" w:hAnsi="Arial" w:cs="Arial"/>
                <w:b/>
              </w:rPr>
              <w:t>2</w:t>
            </w:r>
          </w:p>
        </w:tc>
        <w:tc>
          <w:tcPr>
            <w:tcW w:w="4819" w:type="dxa"/>
            <w:tcBorders>
              <w:top w:val="single" w:sz="4" w:space="0" w:color="000000"/>
              <w:left w:val="single" w:sz="4" w:space="0" w:color="000000"/>
              <w:bottom w:val="single" w:sz="4" w:space="0" w:color="000000"/>
              <w:right w:val="single" w:sz="4" w:space="0" w:color="000000"/>
            </w:tcBorders>
          </w:tcPr>
          <w:p w14:paraId="49576008" w14:textId="027E0DA2" w:rsidR="006D669B" w:rsidRPr="00F16864" w:rsidRDefault="00603225" w:rsidP="000229E6">
            <w:pPr>
              <w:spacing w:after="0" w:line="240" w:lineRule="auto"/>
              <w:rPr>
                <w:rFonts w:ascii="Arial" w:eastAsia="Times New Roman" w:hAnsi="Arial" w:cs="Arial"/>
              </w:rPr>
            </w:pPr>
            <w:r>
              <w:rPr>
                <w:rFonts w:ascii="Arial" w:eastAsia="Times New Roman" w:hAnsi="Arial" w:cs="Arial"/>
                <w:b/>
              </w:rPr>
              <w:t xml:space="preserve"> </w:t>
            </w:r>
            <w:r w:rsidRPr="00603225">
              <w:rPr>
                <w:rFonts w:ascii="Arial" w:eastAsia="Times New Roman" w:hAnsi="Arial" w:cs="Arial"/>
                <w:b/>
                <w:color w:val="833C0B" w:themeColor="accent2" w:themeShade="80"/>
              </w:rPr>
              <w:t>Motor</w:t>
            </w:r>
          </w:p>
        </w:tc>
        <w:tc>
          <w:tcPr>
            <w:tcW w:w="1418" w:type="dxa"/>
            <w:tcBorders>
              <w:top w:val="single" w:sz="4" w:space="0" w:color="000000"/>
              <w:left w:val="single" w:sz="4" w:space="0" w:color="000000"/>
              <w:bottom w:val="single" w:sz="4" w:space="0" w:color="000000"/>
              <w:right w:val="single" w:sz="4" w:space="0" w:color="000000"/>
            </w:tcBorders>
          </w:tcPr>
          <w:p w14:paraId="380C0147" w14:textId="77777777" w:rsidR="006D669B" w:rsidRDefault="006D669B" w:rsidP="000229E6">
            <w:pPr>
              <w:spacing w:after="0" w:line="240" w:lineRule="auto"/>
              <w:rPr>
                <w:rFonts w:ascii="Arial" w:eastAsia="Times New Roman" w:hAnsi="Arial" w:cs="Arial"/>
                <w:b/>
                <w:bCs/>
              </w:rPr>
            </w:pPr>
          </w:p>
        </w:tc>
        <w:tc>
          <w:tcPr>
            <w:tcW w:w="709" w:type="dxa"/>
            <w:tcBorders>
              <w:top w:val="single" w:sz="4" w:space="0" w:color="000000"/>
              <w:left w:val="single" w:sz="4" w:space="0" w:color="000000"/>
              <w:bottom w:val="single" w:sz="4" w:space="0" w:color="000000"/>
              <w:right w:val="single" w:sz="4" w:space="0" w:color="000000"/>
            </w:tcBorders>
          </w:tcPr>
          <w:p w14:paraId="3F99C9A0" w14:textId="77777777" w:rsidR="006D669B" w:rsidRDefault="006D669B"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9D8C7E2" w14:textId="77777777" w:rsidR="006D669B" w:rsidRDefault="006D669B" w:rsidP="00DB327F">
            <w:pPr>
              <w:spacing w:after="0" w:line="240" w:lineRule="auto"/>
              <w:jc w:val="center"/>
              <w:rPr>
                <w:rFonts w:ascii="Arial" w:eastAsia="Times New Roman" w:hAnsi="Arial" w:cs="Arial"/>
                <w:b/>
              </w:rPr>
            </w:pPr>
          </w:p>
        </w:tc>
      </w:tr>
      <w:tr w:rsidR="00EB5768" w:rsidRPr="00F16864" w14:paraId="3BEF5D97"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1870F471"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05E4BFF" w14:textId="205B565F" w:rsidR="00EB5768" w:rsidRPr="00F16864" w:rsidRDefault="00C235EE" w:rsidP="000229E6">
            <w:pPr>
              <w:spacing w:after="0" w:line="240" w:lineRule="auto"/>
              <w:rPr>
                <w:rFonts w:ascii="Arial" w:eastAsia="Times New Roman" w:hAnsi="Arial" w:cs="Arial"/>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}}kW</w:t>
            </w:r>
            <w:proofErr w:type="gramEnd"/>
            <w:r>
              <w:rPr>
                <w:rFonts w:ascii="Arial" w:eastAsia="Times New Roman" w:hAnsi="Arial" w:cs="Arial"/>
              </w:rPr>
              <w:t xml:space="preserve">, </w:t>
            </w: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pole</w:t>
            </w:r>
            <w:proofErr w:type="spellEnd"/>
            <w:r w:rsidRPr="00F16864">
              <w:rPr>
                <w:rFonts w:ascii="Arial" w:eastAsia="Times New Roman" w:hAnsi="Arial" w:cs="Arial"/>
              </w:rPr>
              <w:t xml:space="preserve"> }</w:t>
            </w:r>
            <w:r>
              <w:rPr>
                <w:rFonts w:ascii="Arial" w:eastAsia="Times New Roman" w:hAnsi="Arial" w:cs="Arial"/>
              </w:rPr>
              <w:t>}</w:t>
            </w:r>
            <w:r w:rsidR="001A727C">
              <w:rPr>
                <w:rFonts w:ascii="Arial" w:eastAsia="Times New Roman" w:hAnsi="Arial" w:cs="Arial"/>
              </w:rPr>
              <w:t>-</w:t>
            </w:r>
            <w:proofErr w:type="gramEnd"/>
            <w:r>
              <w:rPr>
                <w:rFonts w:ascii="Arial" w:eastAsia="Times New Roman" w:hAnsi="Arial" w:cs="Arial"/>
              </w:rPr>
              <w:t>pole</w:t>
            </w:r>
            <w:r w:rsidR="001A727C">
              <w:rPr>
                <w:rFonts w:ascii="Arial" w:eastAsia="Times New Roman" w:hAnsi="Arial" w:cs="Arial"/>
              </w:rPr>
              <w:t>, 525V, I.E.3. Motor</w:t>
            </w:r>
          </w:p>
        </w:tc>
        <w:tc>
          <w:tcPr>
            <w:tcW w:w="1418" w:type="dxa"/>
            <w:tcBorders>
              <w:top w:val="single" w:sz="4" w:space="0" w:color="000000"/>
              <w:left w:val="single" w:sz="4" w:space="0" w:color="000000"/>
              <w:bottom w:val="single" w:sz="4" w:space="0" w:color="000000"/>
              <w:right w:val="single" w:sz="4" w:space="0" w:color="000000"/>
            </w:tcBorders>
          </w:tcPr>
          <w:p w14:paraId="7C965145" w14:textId="685969EB" w:rsidR="00EB5768" w:rsidRPr="00735851" w:rsidRDefault="00591AA6" w:rsidP="000229E6">
            <w:pPr>
              <w:spacing w:after="0" w:line="240" w:lineRule="auto"/>
              <w:rPr>
                <w:rFonts w:ascii="Arial" w:eastAsia="Times New Roman" w:hAnsi="Arial" w:cs="Arial"/>
                <w:b/>
                <w:bCs/>
              </w:rPr>
            </w:pPr>
            <w:r>
              <w:rPr>
                <w:rFonts w:ascii="Arial" w:eastAsia="Times New Roman" w:hAnsi="Arial" w:cs="Arial"/>
                <w:b/>
                <w:bCs/>
              </w:rPr>
              <w:t xml:space="preserve">R </w:t>
            </w:r>
            <w:proofErr w:type="gramStart"/>
            <w:r w:rsidR="001A727C" w:rsidRPr="00735851">
              <w:rPr>
                <w:rFonts w:ascii="Arial" w:eastAsia="Times New Roman" w:hAnsi="Arial" w:cs="Arial"/>
                <w:b/>
                <w:bCs/>
              </w:rPr>
              <w:t xml:space="preserve">{{ </w:t>
            </w:r>
            <w:proofErr w:type="spellStart"/>
            <w:r w:rsidR="00B83CAB" w:rsidRPr="00735851">
              <w:rPr>
                <w:rFonts w:ascii="Arial" w:eastAsia="Times New Roman" w:hAnsi="Arial" w:cs="Arial"/>
                <w:b/>
                <w:bCs/>
              </w:rPr>
              <w:t>motor</w:t>
            </w:r>
            <w:proofErr w:type="gramEnd"/>
            <w:r w:rsidR="00B83CAB" w:rsidRPr="00735851">
              <w:rPr>
                <w:rFonts w:ascii="Arial" w:eastAsia="Times New Roman" w:hAnsi="Arial" w:cs="Arial"/>
                <w:b/>
                <w:bCs/>
              </w:rPr>
              <w:t>_unit_price</w:t>
            </w:r>
            <w:proofErr w:type="spellEnd"/>
            <w:r w:rsidR="00B83CAB" w:rsidRPr="00735851">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DB8C9E4" w14:textId="56CD0198" w:rsidR="00EB5768" w:rsidRPr="00F16864" w:rsidRDefault="00B83CAB"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_qty</w:t>
            </w:r>
            <w:proofErr w:type="spell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525F331" w14:textId="3DA1BBD7" w:rsidR="00EB5768" w:rsidRPr="00F16864" w:rsidRDefault="00591AA6" w:rsidP="00DB327F">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735851">
              <w:rPr>
                <w:rFonts w:ascii="Arial" w:eastAsia="Times New Roman" w:hAnsi="Arial" w:cs="Arial"/>
                <w:b/>
              </w:rPr>
              <w:t xml:space="preserve">{{ </w:t>
            </w:r>
            <w:proofErr w:type="spellStart"/>
            <w:r w:rsidR="00735851">
              <w:rPr>
                <w:rFonts w:ascii="Arial" w:eastAsia="Times New Roman" w:hAnsi="Arial" w:cs="Arial"/>
                <w:b/>
              </w:rPr>
              <w:t>motor</w:t>
            </w:r>
            <w:proofErr w:type="gramEnd"/>
            <w:r w:rsidR="00735851">
              <w:rPr>
                <w:rFonts w:ascii="Arial" w:eastAsia="Times New Roman" w:hAnsi="Arial" w:cs="Arial"/>
                <w:b/>
              </w:rPr>
              <w:t>_total_price</w:t>
            </w:r>
            <w:proofErr w:type="spellEnd"/>
            <w:r w:rsidR="00735851">
              <w:rPr>
                <w:rFonts w:ascii="Arial" w:eastAsia="Times New Roman" w:hAnsi="Arial" w:cs="Arial"/>
                <w:b/>
              </w:rPr>
              <w:t xml:space="preserve"> }}</w:t>
            </w:r>
          </w:p>
        </w:tc>
      </w:tr>
      <w:tr w:rsidR="006D669B" w:rsidRPr="00F16864" w14:paraId="30261F3F"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44383046" w14:textId="29CB3182" w:rsidR="006D669B" w:rsidRPr="00F16864" w:rsidRDefault="00603225" w:rsidP="00F27B2B">
            <w:pPr>
              <w:spacing w:after="0" w:line="240" w:lineRule="auto"/>
              <w:jc w:val="center"/>
              <w:rPr>
                <w:rFonts w:ascii="Arial" w:eastAsia="Times New Roman" w:hAnsi="Arial" w:cs="Arial"/>
                <w:b/>
              </w:rPr>
            </w:pPr>
            <w:r>
              <w:rPr>
                <w:rFonts w:ascii="Arial" w:eastAsia="Times New Roman" w:hAnsi="Arial" w:cs="Arial"/>
                <w:b/>
              </w:rPr>
              <w:t>3</w:t>
            </w:r>
          </w:p>
        </w:tc>
        <w:tc>
          <w:tcPr>
            <w:tcW w:w="4819" w:type="dxa"/>
            <w:tcBorders>
              <w:top w:val="single" w:sz="4" w:space="0" w:color="000000"/>
              <w:left w:val="single" w:sz="4" w:space="0" w:color="000000"/>
              <w:bottom w:val="single" w:sz="4" w:space="0" w:color="000000"/>
              <w:right w:val="single" w:sz="4" w:space="0" w:color="000000"/>
            </w:tcBorders>
          </w:tcPr>
          <w:p w14:paraId="3AA0D5BB" w14:textId="1EF8DD2E" w:rsidR="006D669B" w:rsidRPr="00932703" w:rsidRDefault="006D669B" w:rsidP="00F27B2B">
            <w:pPr>
              <w:spacing w:after="0" w:line="240" w:lineRule="auto"/>
              <w:rPr>
                <w:rFonts w:ascii="Arial" w:eastAsia="Times New Roman" w:hAnsi="Arial" w:cs="Arial"/>
                <w:bCs/>
              </w:rPr>
            </w:pPr>
            <w:r>
              <w:rPr>
                <w:rFonts w:ascii="Arial" w:eastAsia="Times New Roman" w:hAnsi="Arial" w:cs="Arial"/>
                <w:b/>
              </w:rPr>
              <w:t xml:space="preserve"> </w:t>
            </w:r>
            <w:r w:rsidRPr="00603225">
              <w:rPr>
                <w:rFonts w:ascii="Arial" w:eastAsia="Times New Roman" w:hAnsi="Arial" w:cs="Arial"/>
                <w:b/>
                <w:color w:val="833C0B" w:themeColor="accent2" w:themeShade="80"/>
              </w:rPr>
              <w:t>Buyout Items</w:t>
            </w:r>
          </w:p>
        </w:tc>
        <w:tc>
          <w:tcPr>
            <w:tcW w:w="1418" w:type="dxa"/>
            <w:tcBorders>
              <w:top w:val="single" w:sz="4" w:space="0" w:color="000000"/>
              <w:left w:val="single" w:sz="4" w:space="0" w:color="000000"/>
              <w:bottom w:val="single" w:sz="4" w:space="0" w:color="000000"/>
              <w:right w:val="single" w:sz="4" w:space="0" w:color="000000"/>
            </w:tcBorders>
          </w:tcPr>
          <w:p w14:paraId="47343AC7" w14:textId="77777777" w:rsidR="006D669B" w:rsidRPr="00F16864" w:rsidRDefault="006D669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39BFC7F3" w14:textId="77777777" w:rsidR="006D669B" w:rsidRPr="00F16864" w:rsidRDefault="006D669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0D667F16" w14:textId="77777777" w:rsidR="006D669B" w:rsidRPr="00F16864" w:rsidRDefault="006D669B" w:rsidP="00F27B2B">
            <w:pPr>
              <w:spacing w:after="0" w:line="240" w:lineRule="auto"/>
              <w:jc w:val="center"/>
              <w:rPr>
                <w:rFonts w:ascii="Arial" w:eastAsia="Times New Roman" w:hAnsi="Arial" w:cs="Arial"/>
                <w:b/>
              </w:rPr>
            </w:pPr>
          </w:p>
        </w:tc>
      </w:tr>
      <w:tr w:rsidR="00F27B2B" w:rsidRPr="00F16864" w14:paraId="29B9AED9"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154F7D8D"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5903F20" w14:textId="441A1B31" w:rsidR="00F27B2B" w:rsidRPr="00F16864" w:rsidRDefault="00F27B2B" w:rsidP="00F27B2B">
            <w:pPr>
              <w:spacing w:after="0" w:line="240" w:lineRule="auto"/>
              <w:rPr>
                <w:rFonts w:ascii="Arial" w:eastAsia="Times New Roman" w:hAnsi="Arial" w:cs="Arial"/>
              </w:rPr>
            </w:pPr>
            <w:r w:rsidRPr="00932703">
              <w:rPr>
                <w:rFonts w:ascii="Arial" w:eastAsia="Times New Roman" w:hAnsi="Arial" w:cs="Arial"/>
                <w:bCs/>
              </w:rPr>
              <w:t xml:space="preserve">{%tr for </w:t>
            </w:r>
            <w:r w:rsidR="00D04E93">
              <w:rPr>
                <w:rFonts w:ascii="Arial" w:eastAsia="Times New Roman" w:hAnsi="Arial" w:cs="Arial"/>
                <w:bCs/>
              </w:rPr>
              <w:t>buyout</w:t>
            </w:r>
            <w:r w:rsidRPr="00932703">
              <w:rPr>
                <w:rFonts w:ascii="Arial" w:eastAsia="Times New Roman" w:hAnsi="Arial" w:cs="Arial"/>
                <w:bCs/>
              </w:rPr>
              <w:t xml:space="preserve"> in </w:t>
            </w:r>
            <w:proofErr w:type="spellStart"/>
            <w:r w:rsidR="00D04E93">
              <w:rPr>
                <w:rFonts w:ascii="Arial" w:eastAsia="Times New Roman" w:hAnsi="Arial" w:cs="Arial"/>
                <w:bCs/>
              </w:rPr>
              <w:t>buyout_items</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9D26B3E"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08690158"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3F653BF3"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033B781F"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294DD55C"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9FEED42" w14:textId="306F3941" w:rsidR="00F27B2B" w:rsidRPr="00F16864" w:rsidRDefault="00F27B2B" w:rsidP="00F27B2B">
            <w:pPr>
              <w:spacing w:after="0" w:line="240" w:lineRule="auto"/>
              <w:rPr>
                <w:rFonts w:ascii="Arial" w:eastAsia="Times New Roman" w:hAnsi="Arial" w:cs="Arial"/>
              </w:rPr>
            </w:pPr>
            <w:proofErr w:type="gramStart"/>
            <w:r>
              <w:rPr>
                <w:rFonts w:ascii="Arial" w:eastAsia="Times New Roman" w:hAnsi="Arial" w:cs="Arial"/>
                <w:bCs/>
              </w:rPr>
              <w:t xml:space="preserve">{{ </w:t>
            </w:r>
            <w:r w:rsidR="001D604F">
              <w:rPr>
                <w:rFonts w:ascii="Arial" w:eastAsia="Times New Roman" w:hAnsi="Arial" w:cs="Arial"/>
                <w:bCs/>
              </w:rPr>
              <w:t>buyout</w:t>
            </w:r>
            <w:r>
              <w:rPr>
                <w:rFonts w:ascii="Arial" w:eastAsia="Times New Roman" w:hAnsi="Arial" w:cs="Arial"/>
                <w:bCs/>
              </w:rPr>
              <w:t>.name</w:t>
            </w:r>
            <w:proofErr w:type="gram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3E0D7B7" w14:textId="69C039A3" w:rsidR="00F27B2B" w:rsidRPr="00144D65" w:rsidRDefault="00591AA6" w:rsidP="00F27B2B">
            <w:pPr>
              <w:spacing w:after="0" w:line="240" w:lineRule="auto"/>
              <w:jc w:val="center"/>
              <w:rPr>
                <w:rFonts w:ascii="Arial" w:eastAsia="Times New Roman" w:hAnsi="Arial" w:cs="Arial"/>
                <w:b/>
                <w:bCs/>
              </w:rPr>
            </w:pPr>
            <w:r>
              <w:rPr>
                <w:rFonts w:ascii="Arial" w:eastAsia="Times New Roman" w:hAnsi="Arial" w:cs="Arial"/>
                <w:b/>
                <w:bCs/>
              </w:rPr>
              <w:t xml:space="preserve">R </w:t>
            </w:r>
            <w:proofErr w:type="gramStart"/>
            <w:r w:rsidR="001D604F" w:rsidRPr="00144D65">
              <w:rPr>
                <w:rFonts w:ascii="Arial" w:eastAsia="Times New Roman" w:hAnsi="Arial" w:cs="Arial"/>
                <w:b/>
                <w:bCs/>
              </w:rPr>
              <w:t xml:space="preserve">{{ </w:t>
            </w:r>
            <w:proofErr w:type="spellStart"/>
            <w:r w:rsidR="001D604F" w:rsidRPr="00144D65">
              <w:rPr>
                <w:rFonts w:ascii="Arial" w:eastAsia="Times New Roman" w:hAnsi="Arial" w:cs="Arial"/>
                <w:b/>
                <w:bCs/>
              </w:rPr>
              <w:t>buyout</w:t>
            </w:r>
            <w:proofErr w:type="gramEnd"/>
            <w:r w:rsidR="00144D65" w:rsidRPr="00144D65">
              <w:rPr>
                <w:rFonts w:ascii="Arial" w:eastAsia="Times New Roman" w:hAnsi="Arial" w:cs="Arial"/>
                <w:b/>
                <w:bCs/>
              </w:rPr>
              <w:t>.unit_price</w:t>
            </w:r>
            <w:proofErr w:type="spellEnd"/>
            <w:r w:rsidR="00144D65" w:rsidRPr="00144D65">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3C0600B" w14:textId="592B6C64" w:rsidR="00F27B2B" w:rsidRPr="00F16864" w:rsidRDefault="00144D65" w:rsidP="00F27B2B">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16317AAA" w14:textId="7C99A4A4" w:rsidR="00F27B2B" w:rsidRPr="00F16864" w:rsidRDefault="00591AA6" w:rsidP="00F27B2B">
            <w:pPr>
              <w:spacing w:after="0" w:line="240" w:lineRule="auto"/>
              <w:jc w:val="center"/>
              <w:rPr>
                <w:rFonts w:ascii="Arial" w:eastAsia="Times New Roman" w:hAnsi="Arial" w:cs="Arial"/>
                <w:b/>
              </w:rPr>
            </w:pPr>
            <w:r>
              <w:rPr>
                <w:rFonts w:ascii="Arial" w:eastAsia="Times New Roman" w:hAnsi="Arial" w:cs="Arial"/>
                <w:b/>
              </w:rPr>
              <w:t xml:space="preserve">R </w:t>
            </w:r>
            <w:proofErr w:type="gramStart"/>
            <w:r w:rsidR="00144D65">
              <w:rPr>
                <w:rFonts w:ascii="Arial" w:eastAsia="Times New Roman" w:hAnsi="Arial" w:cs="Arial"/>
                <w:b/>
              </w:rPr>
              <w:t xml:space="preserve">{{ </w:t>
            </w:r>
            <w:proofErr w:type="spellStart"/>
            <w:r w:rsidR="00144D65">
              <w:rPr>
                <w:rFonts w:ascii="Arial" w:eastAsia="Times New Roman" w:hAnsi="Arial" w:cs="Arial"/>
                <w:b/>
              </w:rPr>
              <w:t>buyout</w:t>
            </w:r>
            <w:proofErr w:type="gramEnd"/>
            <w:r w:rsidR="00144D65">
              <w:rPr>
                <w:rFonts w:ascii="Arial" w:eastAsia="Times New Roman" w:hAnsi="Arial" w:cs="Arial"/>
                <w:b/>
              </w:rPr>
              <w:t>.total_price</w:t>
            </w:r>
            <w:proofErr w:type="spellEnd"/>
            <w:r w:rsidR="00144D65">
              <w:rPr>
                <w:rFonts w:ascii="Arial" w:eastAsia="Times New Roman" w:hAnsi="Arial" w:cs="Arial"/>
                <w:b/>
              </w:rPr>
              <w:t xml:space="preserve"> }}</w:t>
            </w:r>
          </w:p>
        </w:tc>
      </w:tr>
      <w:tr w:rsidR="00F27B2B" w:rsidRPr="00F16864" w14:paraId="4A7E518E"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060014AF"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C263BEA" w14:textId="7FE9FDEA" w:rsidR="00F27B2B" w:rsidRPr="00F16864" w:rsidRDefault="00F27B2B" w:rsidP="00F27B2B">
            <w:pPr>
              <w:spacing w:after="0" w:line="240" w:lineRule="auto"/>
              <w:rPr>
                <w:rFonts w:ascii="Arial" w:eastAsia="Times New Roman" w:hAnsi="Arial" w:cs="Arial"/>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1D55EA4"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219CA33B"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112EC669"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21308C93" w14:textId="77777777" w:rsidTr="00F27B2B">
        <w:trPr>
          <w:trHeight w:val="334"/>
        </w:trPr>
        <w:tc>
          <w:tcPr>
            <w:tcW w:w="851" w:type="dxa"/>
            <w:tcBorders>
              <w:top w:val="single" w:sz="4" w:space="0" w:color="000000"/>
              <w:left w:val="single" w:sz="4" w:space="0" w:color="000000"/>
              <w:bottom w:val="single" w:sz="4" w:space="0" w:color="000000"/>
              <w:right w:val="single" w:sz="4" w:space="0" w:color="000000"/>
            </w:tcBorders>
          </w:tcPr>
          <w:p w14:paraId="58127912" w14:textId="65B2CC40" w:rsidR="00F27B2B" w:rsidRPr="00F16864" w:rsidRDefault="00CD62E4" w:rsidP="00F27B2B">
            <w:pPr>
              <w:spacing w:after="0" w:line="240" w:lineRule="auto"/>
              <w:jc w:val="center"/>
              <w:rPr>
                <w:rFonts w:ascii="Arial" w:eastAsia="Times New Roman" w:hAnsi="Arial" w:cs="Arial"/>
                <w:b/>
              </w:rPr>
            </w:pPr>
            <w:r>
              <w:rPr>
                <w:rFonts w:ascii="Arial" w:eastAsia="Times New Roman" w:hAnsi="Arial" w:cs="Arial"/>
                <w:b/>
              </w:rPr>
              <w:t>4</w:t>
            </w:r>
          </w:p>
        </w:tc>
        <w:tc>
          <w:tcPr>
            <w:tcW w:w="4819" w:type="dxa"/>
            <w:tcBorders>
              <w:top w:val="single" w:sz="4" w:space="0" w:color="000000"/>
              <w:left w:val="single" w:sz="4" w:space="0" w:color="000000"/>
              <w:bottom w:val="single" w:sz="4" w:space="0" w:color="000000"/>
              <w:right w:val="single" w:sz="4" w:space="0" w:color="000000"/>
            </w:tcBorders>
          </w:tcPr>
          <w:p w14:paraId="53CEA4D3" w14:textId="77777777" w:rsidR="00F27B2B" w:rsidRPr="00F16864" w:rsidRDefault="00F27B2B" w:rsidP="00F27B2B">
            <w:pPr>
              <w:spacing w:after="0" w:line="240" w:lineRule="auto"/>
              <w:jc w:val="center"/>
              <w:rPr>
                <w:rFonts w:ascii="Arial" w:eastAsia="Times New Roman" w:hAnsi="Arial" w:cs="Arial"/>
                <w:bCs/>
              </w:rPr>
            </w:pPr>
            <w:r w:rsidRPr="00F16864">
              <w:rPr>
                <w:rFonts w:ascii="Arial" w:eastAsia="Times New Roman" w:hAnsi="Arial" w:cs="Arial"/>
                <w:bCs/>
              </w:rPr>
              <w:t>Databook.</w:t>
            </w:r>
          </w:p>
        </w:tc>
        <w:tc>
          <w:tcPr>
            <w:tcW w:w="1418" w:type="dxa"/>
            <w:tcBorders>
              <w:top w:val="single" w:sz="4" w:space="0" w:color="000000"/>
              <w:left w:val="single" w:sz="4" w:space="0" w:color="000000"/>
              <w:bottom w:val="single" w:sz="4" w:space="0" w:color="000000"/>
              <w:right w:val="single" w:sz="4" w:space="0" w:color="000000"/>
            </w:tcBorders>
          </w:tcPr>
          <w:p w14:paraId="4F9D4A96" w14:textId="77777777" w:rsidR="00F27B2B" w:rsidRPr="00DA5ED5" w:rsidRDefault="00F27B2B" w:rsidP="00F27B2B">
            <w:pPr>
              <w:spacing w:after="0" w:line="240" w:lineRule="auto"/>
              <w:jc w:val="center"/>
              <w:rPr>
                <w:rFonts w:ascii="Arial" w:eastAsia="Times New Roman" w:hAnsi="Arial" w:cs="Arial"/>
                <w:b/>
              </w:rPr>
            </w:pPr>
            <w:r w:rsidRPr="00DA5ED5">
              <w:rPr>
                <w:rFonts w:ascii="Arial" w:eastAsia="Times New Roman" w:hAnsi="Arial" w:cs="Arial"/>
                <w:b/>
              </w:rPr>
              <w:t>Included</w:t>
            </w:r>
          </w:p>
        </w:tc>
        <w:tc>
          <w:tcPr>
            <w:tcW w:w="709" w:type="dxa"/>
            <w:tcBorders>
              <w:top w:val="single" w:sz="4" w:space="0" w:color="000000"/>
              <w:left w:val="single" w:sz="4" w:space="0" w:color="000000"/>
              <w:bottom w:val="single" w:sz="4" w:space="0" w:color="000000"/>
              <w:right w:val="single" w:sz="4" w:space="0" w:color="000000"/>
            </w:tcBorders>
          </w:tcPr>
          <w:p w14:paraId="0FAD33DA" w14:textId="6E5BA42A"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73EE89FC" w14:textId="77777777"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Included</w:t>
            </w:r>
          </w:p>
        </w:tc>
      </w:tr>
      <w:tr w:rsidR="00F27B2B" w:rsidRPr="00F16864" w14:paraId="72E073D1" w14:textId="77777777" w:rsidTr="00F27B2B">
        <w:trPr>
          <w:trHeight w:val="337"/>
        </w:trPr>
        <w:tc>
          <w:tcPr>
            <w:tcW w:w="851" w:type="dxa"/>
            <w:tcBorders>
              <w:top w:val="single" w:sz="4" w:space="0" w:color="auto"/>
              <w:left w:val="single" w:sz="4" w:space="0" w:color="auto"/>
              <w:bottom w:val="single" w:sz="4" w:space="0" w:color="auto"/>
              <w:right w:val="nil"/>
            </w:tcBorders>
          </w:tcPr>
          <w:p w14:paraId="5E8DAFE7"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auto"/>
              <w:left w:val="nil"/>
              <w:bottom w:val="single" w:sz="4" w:space="0" w:color="auto"/>
              <w:right w:val="single" w:sz="4" w:space="0" w:color="auto"/>
            </w:tcBorders>
          </w:tcPr>
          <w:p w14:paraId="7CA21C36" w14:textId="77777777" w:rsidR="00F27B2B" w:rsidRPr="00F16864" w:rsidRDefault="00F27B2B" w:rsidP="00F27B2B">
            <w:pPr>
              <w:spacing w:after="0" w:line="240" w:lineRule="auto"/>
              <w:jc w:val="center"/>
              <w:rPr>
                <w:rFonts w:ascii="Arial" w:eastAsia="Times New Roman" w:hAnsi="Arial" w:cs="Arial"/>
              </w:rPr>
            </w:pPr>
          </w:p>
        </w:tc>
        <w:tc>
          <w:tcPr>
            <w:tcW w:w="1418" w:type="dxa"/>
            <w:tcBorders>
              <w:top w:val="single" w:sz="4" w:space="0" w:color="auto"/>
              <w:left w:val="single" w:sz="4" w:space="0" w:color="auto"/>
              <w:bottom w:val="single" w:sz="4" w:space="0" w:color="auto"/>
              <w:right w:val="single" w:sz="4" w:space="0" w:color="auto"/>
            </w:tcBorders>
          </w:tcPr>
          <w:p w14:paraId="72214803"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TOTAL</w:t>
            </w:r>
          </w:p>
        </w:tc>
        <w:tc>
          <w:tcPr>
            <w:tcW w:w="709" w:type="dxa"/>
            <w:tcBorders>
              <w:top w:val="single" w:sz="4" w:space="0" w:color="auto"/>
              <w:left w:val="single" w:sz="4" w:space="0" w:color="auto"/>
              <w:bottom w:val="single" w:sz="4" w:space="0" w:color="auto"/>
              <w:right w:val="single" w:sz="4" w:space="0" w:color="auto"/>
            </w:tcBorders>
          </w:tcPr>
          <w:p w14:paraId="01D499CC"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w:t>
            </w:r>
          </w:p>
        </w:tc>
        <w:tc>
          <w:tcPr>
            <w:tcW w:w="1988" w:type="dxa"/>
            <w:tcBorders>
              <w:top w:val="single" w:sz="4" w:space="0" w:color="auto"/>
              <w:left w:val="single" w:sz="4" w:space="0" w:color="auto"/>
              <w:bottom w:val="single" w:sz="4" w:space="0" w:color="auto"/>
              <w:right w:val="single" w:sz="4" w:space="0" w:color="auto"/>
            </w:tcBorders>
          </w:tcPr>
          <w:p w14:paraId="541CE094" w14:textId="29DD666E" w:rsidR="00F27B2B" w:rsidRPr="00507299" w:rsidRDefault="00591AA6" w:rsidP="00F27B2B">
            <w:pPr>
              <w:spacing w:after="0" w:line="240" w:lineRule="auto"/>
              <w:jc w:val="center"/>
              <w:rPr>
                <w:rFonts w:ascii="Arial" w:eastAsia="Times New Roman" w:hAnsi="Arial" w:cs="Arial"/>
                <w:b/>
                <w:color w:val="538135" w:themeColor="accent6" w:themeShade="BF"/>
              </w:rPr>
            </w:pPr>
            <w:r>
              <w:rPr>
                <w:rFonts w:ascii="Arial" w:eastAsia="Times New Roman" w:hAnsi="Arial" w:cs="Arial"/>
                <w:b/>
                <w:color w:val="538135" w:themeColor="accent6" w:themeShade="BF"/>
              </w:rPr>
              <w:t xml:space="preserve">R </w:t>
            </w:r>
            <w:proofErr w:type="gramStart"/>
            <w:r w:rsidR="00521D51" w:rsidRPr="00507299">
              <w:rPr>
                <w:rFonts w:ascii="Arial" w:eastAsia="Times New Roman" w:hAnsi="Arial" w:cs="Arial"/>
                <w:b/>
                <w:color w:val="538135" w:themeColor="accent6" w:themeShade="BF"/>
              </w:rPr>
              <w:t xml:space="preserve">{{ </w:t>
            </w:r>
            <w:proofErr w:type="spellStart"/>
            <w:r w:rsidR="00521D51" w:rsidRPr="00507299">
              <w:rPr>
                <w:rFonts w:ascii="Arial" w:eastAsia="Times New Roman" w:hAnsi="Arial" w:cs="Arial"/>
                <w:b/>
                <w:color w:val="538135" w:themeColor="accent6" w:themeShade="BF"/>
              </w:rPr>
              <w:t>grand</w:t>
            </w:r>
            <w:proofErr w:type="gramEnd"/>
            <w:r w:rsidR="00521D51" w:rsidRPr="00507299">
              <w:rPr>
                <w:rFonts w:ascii="Arial" w:eastAsia="Times New Roman" w:hAnsi="Arial" w:cs="Arial"/>
                <w:b/>
                <w:color w:val="538135" w:themeColor="accent6" w:themeShade="BF"/>
              </w:rPr>
              <w:t>_total_price</w:t>
            </w:r>
            <w:proofErr w:type="spellEnd"/>
            <w:r w:rsidR="00521D51" w:rsidRPr="00507299">
              <w:rPr>
                <w:rFonts w:ascii="Arial" w:eastAsia="Times New Roman" w:hAnsi="Arial" w:cs="Arial"/>
                <w:b/>
                <w:color w:val="538135" w:themeColor="accent6" w:themeShade="BF"/>
              </w:rPr>
              <w:t xml:space="preserve"> }}</w:t>
            </w:r>
          </w:p>
        </w:tc>
      </w:tr>
      <w:bookmarkEnd w:id="1"/>
    </w:tbl>
    <w:p w14:paraId="4F4B07CD" w14:textId="77777777" w:rsidR="00022CBA" w:rsidRPr="00F16864" w:rsidRDefault="00022CBA" w:rsidP="004C4483">
      <w:pPr>
        <w:spacing w:after="0" w:line="240" w:lineRule="auto"/>
        <w:jc w:val="both"/>
        <w:rPr>
          <w:rFonts w:ascii="Arial" w:eastAsia="Times New Roman" w:hAnsi="Arial" w:cs="Arial"/>
          <w:b/>
          <w:u w:val="single"/>
        </w:rPr>
      </w:pPr>
    </w:p>
    <w:p w14:paraId="29016D64" w14:textId="77777777" w:rsidR="00EF1BE5" w:rsidRPr="00F16864" w:rsidRDefault="00EF1BE5" w:rsidP="004C4483">
      <w:pPr>
        <w:pStyle w:val="ListParagraph"/>
        <w:numPr>
          <w:ilvl w:val="0"/>
          <w:numId w:val="2"/>
        </w:numPr>
        <w:spacing w:after="0" w:line="240" w:lineRule="auto"/>
        <w:jc w:val="both"/>
        <w:rPr>
          <w:rFonts w:ascii="Arial" w:eastAsia="Times New Roman" w:hAnsi="Arial" w:cs="Arial"/>
          <w:b/>
          <w:u w:val="single"/>
        </w:rPr>
      </w:pPr>
      <w:r w:rsidRPr="00F16864">
        <w:rPr>
          <w:rFonts w:ascii="Arial" w:eastAsia="Times New Roman" w:hAnsi="Arial" w:cs="Arial"/>
          <w:b/>
          <w:u w:val="single"/>
        </w:rPr>
        <w:lastRenderedPageBreak/>
        <w:t>EXCLUTIONS:</w:t>
      </w:r>
    </w:p>
    <w:p w14:paraId="4889E3D1" w14:textId="77777777" w:rsidR="00EF1BE5" w:rsidRPr="00F16864" w:rsidRDefault="00EF1BE5" w:rsidP="004C4483">
      <w:pPr>
        <w:spacing w:after="0" w:line="240" w:lineRule="auto"/>
        <w:jc w:val="both"/>
        <w:rPr>
          <w:rFonts w:ascii="Arial" w:eastAsia="Times New Roman" w:hAnsi="Arial" w:cs="Arial"/>
          <w:b/>
          <w:u w:val="single"/>
        </w:rPr>
      </w:pPr>
    </w:p>
    <w:p w14:paraId="4BCC09D0" w14:textId="4DF54D47"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Bonds, retentions and penalties.</w:t>
      </w:r>
    </w:p>
    <w:p w14:paraId="4BCC09D2" w14:textId="2EE91253"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VAT and taxes of any kind.</w:t>
      </w:r>
    </w:p>
    <w:p w14:paraId="2C3BA145" w14:textId="62B3FC5B" w:rsidR="003468DA"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All items not specifically included in the scope of supply.</w:t>
      </w:r>
    </w:p>
    <w:p w14:paraId="2E63E58F" w14:textId="1C1BEFF7" w:rsidR="005643CE" w:rsidRPr="00F16864" w:rsidRDefault="00607351"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Third party inspection.</w:t>
      </w:r>
    </w:p>
    <w:p w14:paraId="5B1A73E4" w14:textId="71AE184E" w:rsidR="00EB690C" w:rsidRPr="00F16864" w:rsidRDefault="00EB431D"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Installation and commissioning.</w:t>
      </w:r>
    </w:p>
    <w:p w14:paraId="6D445976" w14:textId="3B033201" w:rsidR="00884BE7" w:rsidRPr="00F16864" w:rsidRDefault="00884BE7"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Deli</w:t>
      </w:r>
      <w:r w:rsidR="00002324" w:rsidRPr="00F16864">
        <w:rPr>
          <w:rFonts w:ascii="Arial" w:eastAsia="Times New Roman" w:hAnsi="Arial" w:cs="Arial"/>
        </w:rPr>
        <w:t>very.</w:t>
      </w:r>
    </w:p>
    <w:p w14:paraId="30E576A1" w14:textId="77777777" w:rsidR="007526EA" w:rsidRPr="00F16864" w:rsidRDefault="007526EA" w:rsidP="00F82CE8">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p>
    <w:p w14:paraId="4BCC09D8" w14:textId="5F39132F" w:rsidR="000E0C25" w:rsidRPr="00F16864" w:rsidRDefault="008B12AF"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D</w:t>
      </w:r>
      <w:r w:rsidR="00B02F08" w:rsidRPr="00F16864">
        <w:rPr>
          <w:rFonts w:ascii="Arial" w:eastAsia="Times New Roman" w:hAnsi="Arial" w:cs="Arial"/>
          <w:b/>
          <w:u w:val="single"/>
        </w:rPr>
        <w:t>ELIVERY</w:t>
      </w:r>
      <w:r w:rsidRPr="00F16864">
        <w:rPr>
          <w:rFonts w:ascii="Arial" w:eastAsia="Times New Roman" w:hAnsi="Arial" w:cs="Arial"/>
          <w:b/>
          <w:u w:val="single"/>
        </w:rPr>
        <w:t xml:space="preserve"> </w:t>
      </w:r>
      <w:r w:rsidR="00B02F08" w:rsidRPr="00F16864">
        <w:rPr>
          <w:rFonts w:ascii="Arial" w:eastAsia="Times New Roman" w:hAnsi="Arial" w:cs="Arial"/>
          <w:b/>
          <w:u w:val="single"/>
        </w:rPr>
        <w:t>AND</w:t>
      </w:r>
      <w:r w:rsidRPr="00F16864">
        <w:rPr>
          <w:rFonts w:ascii="Arial" w:eastAsia="Times New Roman" w:hAnsi="Arial" w:cs="Arial"/>
          <w:b/>
          <w:u w:val="single"/>
        </w:rPr>
        <w:t xml:space="preserve"> </w:t>
      </w:r>
      <w:r w:rsidR="00B02F08" w:rsidRPr="00F16864">
        <w:rPr>
          <w:rFonts w:ascii="Arial" w:eastAsia="Times New Roman" w:hAnsi="Arial" w:cs="Arial"/>
          <w:b/>
          <w:u w:val="single"/>
        </w:rPr>
        <w:t>DURATIONS:</w:t>
      </w:r>
      <w:r w:rsidRPr="00F16864">
        <w:rPr>
          <w:rFonts w:ascii="Arial" w:eastAsia="Times New Roman" w:hAnsi="Arial" w:cs="Arial"/>
          <w:b/>
          <w:u w:val="single"/>
        </w:rPr>
        <w:t xml:space="preserve"> </w:t>
      </w:r>
    </w:p>
    <w:p w14:paraId="4FAA5D43" w14:textId="77777777" w:rsidR="00733203" w:rsidRPr="00F16864" w:rsidRDefault="00733203" w:rsidP="003560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0"/>
        <w:jc w:val="both"/>
        <w:rPr>
          <w:rFonts w:ascii="Arial" w:eastAsia="Times New Roman" w:hAnsi="Arial" w:cs="Arial"/>
          <w:b/>
          <w:u w:val="single"/>
        </w:rPr>
      </w:pPr>
    </w:p>
    <w:p w14:paraId="739EC139" w14:textId="406B2D39" w:rsidR="003560A2" w:rsidRPr="00F16864" w:rsidRDefault="003560A2" w:rsidP="00E97F22">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Durations </w:t>
      </w:r>
      <w:r w:rsidR="008B00DE" w:rsidRPr="00F16864">
        <w:rPr>
          <w:rFonts w:ascii="Arial" w:eastAsia="Times New Roman" w:hAnsi="Arial" w:cs="Arial"/>
        </w:rPr>
        <w:t>4</w:t>
      </w:r>
      <w:r w:rsidRPr="00F16864">
        <w:rPr>
          <w:rFonts w:ascii="Arial" w:eastAsia="Times New Roman" w:hAnsi="Arial" w:cs="Arial"/>
        </w:rPr>
        <w:t xml:space="preserve"> </w:t>
      </w:r>
      <w:r w:rsidR="00022CBA" w:rsidRPr="00F16864">
        <w:rPr>
          <w:rFonts w:ascii="Arial" w:eastAsia="Times New Roman" w:hAnsi="Arial" w:cs="Arial"/>
        </w:rPr>
        <w:t>–</w:t>
      </w:r>
      <w:r w:rsidRPr="00F16864">
        <w:rPr>
          <w:rFonts w:ascii="Arial" w:eastAsia="Times New Roman" w:hAnsi="Arial" w:cs="Arial"/>
        </w:rPr>
        <w:t xml:space="preserve"> </w:t>
      </w:r>
      <w:r w:rsidR="008B00DE" w:rsidRPr="00F16864">
        <w:rPr>
          <w:rFonts w:ascii="Arial" w:eastAsia="Times New Roman" w:hAnsi="Arial" w:cs="Arial"/>
        </w:rPr>
        <w:t>6</w:t>
      </w:r>
      <w:r w:rsidR="00022CBA" w:rsidRPr="00F16864">
        <w:rPr>
          <w:rFonts w:ascii="Arial" w:eastAsia="Times New Roman" w:hAnsi="Arial" w:cs="Arial"/>
        </w:rPr>
        <w:t xml:space="preserve"> </w:t>
      </w:r>
      <w:r w:rsidR="00C0488F" w:rsidRPr="00F16864">
        <w:rPr>
          <w:rFonts w:ascii="Arial" w:eastAsia="Times New Roman" w:hAnsi="Arial" w:cs="Arial"/>
        </w:rPr>
        <w:t>w</w:t>
      </w:r>
      <w:r w:rsidRPr="00F16864">
        <w:rPr>
          <w:rFonts w:ascii="Arial" w:eastAsia="Times New Roman" w:hAnsi="Arial" w:cs="Arial"/>
        </w:rPr>
        <w:t xml:space="preserve">orking </w:t>
      </w:r>
      <w:r w:rsidR="00C0488F" w:rsidRPr="00F16864">
        <w:rPr>
          <w:rFonts w:ascii="Arial" w:eastAsia="Times New Roman" w:hAnsi="Arial" w:cs="Arial"/>
        </w:rPr>
        <w:t>w</w:t>
      </w:r>
      <w:r w:rsidRPr="00F16864">
        <w:rPr>
          <w:rFonts w:ascii="Arial" w:eastAsia="Times New Roman" w:hAnsi="Arial" w:cs="Arial"/>
        </w:rPr>
        <w:t>eeks</w:t>
      </w:r>
      <w:r w:rsidR="00C0488F" w:rsidRPr="00F16864">
        <w:rPr>
          <w:rFonts w:ascii="Arial" w:eastAsia="Times New Roman" w:hAnsi="Arial" w:cs="Arial"/>
        </w:rPr>
        <w:t xml:space="preserve"> depending on long lead items</w:t>
      </w:r>
      <w:r w:rsidRPr="00F16864">
        <w:rPr>
          <w:rFonts w:ascii="Arial" w:eastAsia="Times New Roman" w:hAnsi="Arial" w:cs="Arial"/>
        </w:rPr>
        <w:t xml:space="preserve"> </w:t>
      </w:r>
    </w:p>
    <w:p w14:paraId="6217AA01" w14:textId="295DF5D8" w:rsidR="006E5CEB" w:rsidRPr="00F16864" w:rsidRDefault="003560A2" w:rsidP="008B00DE">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Delivery </w:t>
      </w:r>
      <w:r w:rsidR="00030FB2" w:rsidRPr="00F16864">
        <w:rPr>
          <w:rFonts w:ascii="Arial" w:eastAsia="Times New Roman" w:hAnsi="Arial" w:cs="Arial"/>
        </w:rPr>
        <w:t xml:space="preserve">available at </w:t>
      </w:r>
      <w:r w:rsidR="00D878DA" w:rsidRPr="00F16864">
        <w:rPr>
          <w:rFonts w:ascii="Arial" w:eastAsia="Times New Roman" w:hAnsi="Arial" w:cs="Arial"/>
        </w:rPr>
        <w:t>an</w:t>
      </w:r>
      <w:r w:rsidR="00030FB2" w:rsidRPr="00F16864">
        <w:rPr>
          <w:rFonts w:ascii="Arial" w:eastAsia="Times New Roman" w:hAnsi="Arial" w:cs="Arial"/>
        </w:rPr>
        <w:t xml:space="preserve"> additional cost.</w:t>
      </w:r>
    </w:p>
    <w:p w14:paraId="4FBC7413" w14:textId="77777777" w:rsidR="008B00DE" w:rsidRPr="00F16864" w:rsidRDefault="008B00DE" w:rsidP="008B00D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rPr>
      </w:pPr>
    </w:p>
    <w:p w14:paraId="4BCC09DC" w14:textId="2BA1E65D"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rPr>
      </w:pPr>
      <w:r w:rsidRPr="00F16864">
        <w:rPr>
          <w:rFonts w:ascii="Arial" w:eastAsia="Times New Roman" w:hAnsi="Arial" w:cs="Arial"/>
          <w:b/>
          <w:u w:val="single"/>
        </w:rPr>
        <w:t>PRICE AND VALIDITY</w:t>
      </w:r>
      <w:r w:rsidR="00B02F08" w:rsidRPr="00F16864">
        <w:rPr>
          <w:rFonts w:ascii="Arial" w:eastAsia="Times New Roman" w:hAnsi="Arial" w:cs="Arial"/>
          <w:b/>
          <w:u w:val="single"/>
        </w:rPr>
        <w:t>:</w:t>
      </w:r>
    </w:p>
    <w:p w14:paraId="7D6A5873" w14:textId="77777777" w:rsidR="00395E05" w:rsidRPr="00F16864" w:rsidRDefault="00395E05" w:rsidP="003560A2">
      <w:pPr>
        <w:spacing w:after="0" w:line="240" w:lineRule="auto"/>
        <w:jc w:val="both"/>
        <w:rPr>
          <w:rFonts w:ascii="Arial" w:eastAsia="Times New Roman" w:hAnsi="Arial" w:cs="Arial"/>
          <w:b/>
          <w:sz w:val="24"/>
          <w:szCs w:val="24"/>
        </w:rPr>
      </w:pPr>
    </w:p>
    <w:p w14:paraId="602776D6" w14:textId="77777777" w:rsidR="0057674E" w:rsidRPr="00F16864" w:rsidRDefault="0057674E" w:rsidP="0057674E">
      <w:pPr>
        <w:spacing w:after="0" w:line="240" w:lineRule="auto"/>
        <w:ind w:left="360"/>
        <w:jc w:val="both"/>
        <w:rPr>
          <w:rFonts w:ascii="Arial" w:eastAsia="Times New Roman" w:hAnsi="Arial" w:cs="Arial"/>
          <w:bCs/>
        </w:rPr>
      </w:pPr>
      <w:r w:rsidRPr="00F16864">
        <w:rPr>
          <w:rFonts w:ascii="Arial" w:eastAsia="Times New Roman" w:hAnsi="Arial" w:cs="Arial"/>
          <w:bCs/>
        </w:rPr>
        <w:t>All prices quoted are exclusive of VAT. Payment terms are subject to negotiation and will be agreed upon at the time of placing the order.</w:t>
      </w:r>
    </w:p>
    <w:p w14:paraId="162C6332" w14:textId="77777777" w:rsidR="00D83821" w:rsidRPr="00F16864" w:rsidRDefault="00D83821" w:rsidP="00884BE7">
      <w:pPr>
        <w:spacing w:after="0" w:line="240" w:lineRule="auto"/>
        <w:jc w:val="both"/>
        <w:rPr>
          <w:rFonts w:ascii="Arial" w:eastAsia="Times New Roman" w:hAnsi="Arial" w:cs="Arial"/>
        </w:rPr>
      </w:pPr>
    </w:p>
    <w:p w14:paraId="4BCC09E7" w14:textId="7D0F540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bCs/>
          <w:u w:val="single"/>
        </w:rPr>
      </w:pPr>
      <w:r w:rsidRPr="00F16864">
        <w:rPr>
          <w:rFonts w:ascii="Arial" w:eastAsia="Times New Roman" w:hAnsi="Arial" w:cs="Arial"/>
          <w:b/>
          <w:bCs/>
          <w:u w:val="single"/>
        </w:rPr>
        <w:t>TERMS AND CONDITIONS</w:t>
      </w:r>
      <w:r w:rsidR="00B02F08" w:rsidRPr="00F16864">
        <w:rPr>
          <w:rFonts w:ascii="Arial" w:eastAsia="Times New Roman" w:hAnsi="Arial" w:cs="Arial"/>
          <w:b/>
          <w:bCs/>
          <w:u w:val="single"/>
        </w:rPr>
        <w:t>:</w:t>
      </w:r>
    </w:p>
    <w:p w14:paraId="4BCC09E8" w14:textId="77777777" w:rsidR="000E0C25" w:rsidRPr="00F16864" w:rsidRDefault="000E0C25" w:rsidP="000E0C25">
      <w:pPr>
        <w:spacing w:after="0" w:line="240" w:lineRule="auto"/>
        <w:jc w:val="both"/>
        <w:rPr>
          <w:rFonts w:ascii="Arial" w:eastAsia="Times New Roman" w:hAnsi="Arial" w:cs="Arial"/>
        </w:rPr>
      </w:pPr>
    </w:p>
    <w:p w14:paraId="4BCC09EA" w14:textId="3E54B995"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offer and your subsequent order will be strictly based on </w:t>
      </w:r>
      <w:r w:rsidRPr="00F16864">
        <w:rPr>
          <w:rFonts w:ascii="Arial" w:eastAsia="Times New Roman" w:hAnsi="Arial" w:cs="Arial"/>
          <w:b/>
        </w:rPr>
        <w:t>Air Blow Fans (Pty) Ltd</w:t>
      </w:r>
      <w:r w:rsidRPr="00F16864">
        <w:rPr>
          <w:rFonts w:ascii="Arial" w:eastAsia="Times New Roman" w:hAnsi="Arial" w:cs="Arial"/>
        </w:rPr>
        <w:t xml:space="preserve"> Standard Terms and Conditions of Sale and Tender, a copy of which is available upon request.</w:t>
      </w:r>
    </w:p>
    <w:p w14:paraId="4BCC09EC" w14:textId="39B22593" w:rsidR="000E0C25" w:rsidRPr="00F16864" w:rsidRDefault="000E0C25" w:rsidP="000368ED">
      <w:pPr>
        <w:spacing w:after="0" w:line="240" w:lineRule="auto"/>
        <w:ind w:left="360"/>
        <w:jc w:val="both"/>
        <w:rPr>
          <w:rFonts w:ascii="Arial" w:eastAsia="Times New Roman" w:hAnsi="Arial" w:cs="Arial"/>
        </w:rPr>
      </w:pPr>
      <w:r w:rsidRPr="00F16864">
        <w:rPr>
          <w:rFonts w:ascii="Arial" w:eastAsia="Times New Roman" w:hAnsi="Arial" w:cs="Arial"/>
        </w:rPr>
        <w:t xml:space="preserve">These </w:t>
      </w:r>
      <w:proofErr w:type="gramStart"/>
      <w:r w:rsidRPr="00F16864">
        <w:rPr>
          <w:rFonts w:ascii="Arial" w:eastAsia="Times New Roman" w:hAnsi="Arial" w:cs="Arial"/>
        </w:rPr>
        <w:t>include, but</w:t>
      </w:r>
      <w:proofErr w:type="gramEnd"/>
      <w:r w:rsidRPr="00F16864">
        <w:rPr>
          <w:rFonts w:ascii="Arial" w:eastAsia="Times New Roman" w:hAnsi="Arial" w:cs="Arial"/>
        </w:rPr>
        <w:t xml:space="preserve"> shall not be limited to the non-acceptance of consequential damages or losses, and </w:t>
      </w:r>
      <w:proofErr w:type="gramStart"/>
      <w:r w:rsidRPr="00F16864">
        <w:rPr>
          <w:rFonts w:ascii="Arial" w:eastAsia="Times New Roman" w:hAnsi="Arial" w:cs="Arial"/>
        </w:rPr>
        <w:t>any and all</w:t>
      </w:r>
      <w:proofErr w:type="gramEnd"/>
      <w:r w:rsidRPr="00F16864">
        <w:rPr>
          <w:rFonts w:ascii="Arial" w:eastAsia="Times New Roman" w:hAnsi="Arial" w:cs="Arial"/>
        </w:rPr>
        <w:t xml:space="preserve"> liabilities on </w:t>
      </w:r>
      <w:r w:rsidRPr="00F16864">
        <w:rPr>
          <w:rFonts w:ascii="Arial" w:eastAsia="Times New Roman" w:hAnsi="Arial" w:cs="Arial"/>
          <w:b/>
        </w:rPr>
        <w:t xml:space="preserve">Air Blow Fans (Pty) Ltd </w:t>
      </w:r>
      <w:r w:rsidRPr="00F16864">
        <w:rPr>
          <w:rFonts w:ascii="Arial" w:eastAsia="Times New Roman" w:hAnsi="Arial" w:cs="Arial"/>
        </w:rPr>
        <w:t>shall be capped at 10% of our contract value.</w:t>
      </w:r>
    </w:p>
    <w:p w14:paraId="4BCC09EE" w14:textId="00091803" w:rsidR="003C1A31" w:rsidRPr="00F16864" w:rsidRDefault="000E0C25" w:rsidP="00E97F22">
      <w:pPr>
        <w:tabs>
          <w:tab w:val="left" w:pos="567"/>
        </w:tabs>
        <w:spacing w:after="0" w:line="240" w:lineRule="auto"/>
        <w:ind w:left="360"/>
        <w:jc w:val="both"/>
        <w:rPr>
          <w:rFonts w:ascii="Arial" w:eastAsia="Times New Roman" w:hAnsi="Arial" w:cs="Arial"/>
        </w:rPr>
      </w:pPr>
      <w:r w:rsidRPr="00F16864">
        <w:rPr>
          <w:rFonts w:ascii="Arial" w:eastAsia="Times New Roman" w:hAnsi="Arial" w:cs="Arial"/>
        </w:rPr>
        <w:t>However, should the above Terms and Conditions not meet with your approval, we confirm our willingness to negotiate a mutually agreed set of Terms and Conditions which will be required to be in writing and approved by both parties.</w:t>
      </w:r>
    </w:p>
    <w:p w14:paraId="3FAB23E8" w14:textId="77777777" w:rsidR="00A656D9" w:rsidRPr="00F16864" w:rsidRDefault="00A656D9" w:rsidP="000E0C25">
      <w:pPr>
        <w:spacing w:after="0" w:line="240" w:lineRule="auto"/>
        <w:jc w:val="both"/>
        <w:rPr>
          <w:rFonts w:ascii="Arial" w:eastAsia="Times New Roman" w:hAnsi="Arial" w:cs="Arial"/>
        </w:rPr>
      </w:pPr>
    </w:p>
    <w:p w14:paraId="4BCC09F0" w14:textId="50176D01"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STANDARD WARRANTEE</w:t>
      </w:r>
      <w:r w:rsidR="00B02F08" w:rsidRPr="00F16864">
        <w:rPr>
          <w:rFonts w:ascii="Arial" w:eastAsia="Times New Roman" w:hAnsi="Arial" w:cs="Arial"/>
          <w:b/>
          <w:u w:val="single"/>
        </w:rPr>
        <w:t>:</w:t>
      </w:r>
    </w:p>
    <w:p w14:paraId="4BCC09F1" w14:textId="77777777" w:rsidR="000E0C25" w:rsidRPr="00F16864" w:rsidRDefault="000E0C25" w:rsidP="000E0C25">
      <w:pPr>
        <w:spacing w:after="0" w:line="240" w:lineRule="auto"/>
        <w:jc w:val="both"/>
        <w:rPr>
          <w:rFonts w:ascii="Arial" w:eastAsia="Times New Roman" w:hAnsi="Arial" w:cs="Arial"/>
        </w:rPr>
      </w:pPr>
    </w:p>
    <w:p w14:paraId="4BCC09F2" w14:textId="77777777"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equipment carries a warrantee period of 18 months from the date of delivery or 12 months from the date of installation, whichever takes place first, at which point any and </w:t>
      </w:r>
    </w:p>
    <w:p w14:paraId="4BCC09F3" w14:textId="77777777" w:rsidR="000E0C25" w:rsidRPr="00F16864" w:rsidRDefault="000E0C25" w:rsidP="00E97F22">
      <w:pPr>
        <w:spacing w:after="0" w:line="240" w:lineRule="auto"/>
        <w:ind w:left="360"/>
        <w:jc w:val="both"/>
        <w:rPr>
          <w:rFonts w:ascii="Arial" w:eastAsia="Times New Roman" w:hAnsi="Arial" w:cs="Arial"/>
        </w:rPr>
      </w:pPr>
    </w:p>
    <w:p w14:paraId="4BCC09F4" w14:textId="7288E29E"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all liabilities on </w:t>
      </w:r>
      <w:r w:rsidRPr="00F16864">
        <w:rPr>
          <w:rFonts w:ascii="Arial" w:eastAsia="Times New Roman" w:hAnsi="Arial" w:cs="Arial"/>
          <w:b/>
        </w:rPr>
        <w:t>Air Blow Fans (Pty) Ltd</w:t>
      </w:r>
      <w:r w:rsidRPr="00F16864">
        <w:rPr>
          <w:rFonts w:ascii="Arial" w:eastAsia="Times New Roman" w:hAnsi="Arial" w:cs="Arial"/>
        </w:rPr>
        <w:t xml:space="preserve"> and all its appointed sub-suppliers shall end. Should the </w:t>
      </w:r>
      <w:r w:rsidR="003B0C26" w:rsidRPr="00F16864">
        <w:rPr>
          <w:rFonts w:ascii="Arial" w:eastAsia="Times New Roman" w:hAnsi="Arial" w:cs="Arial"/>
        </w:rPr>
        <w:t>18-month</w:t>
      </w:r>
      <w:r w:rsidRPr="00F16864">
        <w:rPr>
          <w:rFonts w:ascii="Arial" w:eastAsia="Times New Roman" w:hAnsi="Arial" w:cs="Arial"/>
        </w:rPr>
        <w:t xml:space="preserve"> period become a factor for any warrantee claims, written proof of the fan installation date would need to be furnished to </w:t>
      </w:r>
      <w:r w:rsidRPr="00F16864">
        <w:rPr>
          <w:rFonts w:ascii="Arial" w:eastAsia="Times New Roman" w:hAnsi="Arial" w:cs="Arial"/>
          <w:b/>
        </w:rPr>
        <w:t>Air Blow Fans (Pty) Ltd</w:t>
      </w:r>
      <w:r w:rsidRPr="00F16864">
        <w:rPr>
          <w:rFonts w:ascii="Arial" w:eastAsia="Times New Roman" w:hAnsi="Arial" w:cs="Arial"/>
        </w:rPr>
        <w:t>?</w:t>
      </w:r>
    </w:p>
    <w:p w14:paraId="4BCC09F5" w14:textId="77777777" w:rsidR="000E0C25" w:rsidRPr="00F16864" w:rsidRDefault="000E0C25" w:rsidP="00E97F22">
      <w:pPr>
        <w:spacing w:after="0" w:line="240" w:lineRule="auto"/>
        <w:jc w:val="both"/>
        <w:rPr>
          <w:rFonts w:ascii="Arial" w:eastAsia="Times New Roman" w:hAnsi="Arial" w:cs="Arial"/>
        </w:rPr>
      </w:pPr>
    </w:p>
    <w:p w14:paraId="2590FBB5" w14:textId="7C994135" w:rsidR="00EC18E3"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warrantee does not cover normal wear and tear caused through everyday operation and/or corrosive and erosive operating plant conditions. Furthermore, </w:t>
      </w:r>
      <w:r w:rsidRPr="00F16864">
        <w:rPr>
          <w:rFonts w:ascii="Arial" w:eastAsia="Times New Roman" w:hAnsi="Arial" w:cs="Arial"/>
          <w:b/>
        </w:rPr>
        <w:t>Air Blow Fans (Pty) Ltd</w:t>
      </w:r>
      <w:r w:rsidRPr="00F16864">
        <w:rPr>
          <w:rFonts w:ascii="Arial" w:eastAsia="Times New Roman" w:hAnsi="Arial" w:cs="Arial"/>
        </w:rPr>
        <w:t xml:space="preserve"> cannot be held responsible for fan equipment failure that is not correctly maintained, installed, commissioned, protected and operated according to </w:t>
      </w:r>
      <w:r w:rsidRPr="00F16864">
        <w:rPr>
          <w:rFonts w:ascii="Arial" w:eastAsia="Times New Roman" w:hAnsi="Arial" w:cs="Arial"/>
          <w:b/>
        </w:rPr>
        <w:t>Air Blow Fans (Pty) Ltd</w:t>
      </w:r>
      <w:r w:rsidRPr="00F16864">
        <w:rPr>
          <w:rFonts w:ascii="Arial" w:eastAsia="Times New Roman" w:hAnsi="Arial" w:cs="Arial"/>
        </w:rPr>
        <w:t xml:space="preserve"> recommendations and sound engineering standards and practices.</w:t>
      </w:r>
    </w:p>
    <w:p w14:paraId="5817623C" w14:textId="77777777" w:rsidR="00C0488F" w:rsidRPr="00F16864" w:rsidRDefault="00C0488F" w:rsidP="006D31C7">
      <w:pPr>
        <w:spacing w:after="0" w:line="240" w:lineRule="auto"/>
        <w:jc w:val="both"/>
        <w:rPr>
          <w:rFonts w:ascii="Arial" w:eastAsia="Times New Roman" w:hAnsi="Arial" w:cs="Arial"/>
        </w:rPr>
      </w:pPr>
    </w:p>
    <w:p w14:paraId="4BCC0A06" w14:textId="2DBD9EE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COMPLIANCE</w:t>
      </w:r>
      <w:r w:rsidR="00B02F08" w:rsidRPr="00F16864">
        <w:rPr>
          <w:rFonts w:ascii="Arial" w:eastAsia="Times New Roman" w:hAnsi="Arial" w:cs="Arial"/>
          <w:b/>
          <w:u w:val="single"/>
        </w:rPr>
        <w:t>:</w:t>
      </w:r>
    </w:p>
    <w:p w14:paraId="4BCC0A07" w14:textId="77777777" w:rsidR="000E0C25" w:rsidRPr="00F16864" w:rsidRDefault="000E0C25" w:rsidP="000E0C25">
      <w:pPr>
        <w:spacing w:after="0" w:line="240" w:lineRule="auto"/>
        <w:jc w:val="both"/>
        <w:rPr>
          <w:rFonts w:ascii="Arial" w:eastAsia="Times New Roman" w:hAnsi="Arial" w:cs="Arial"/>
          <w:b/>
          <w:u w:val="single"/>
        </w:rPr>
      </w:pPr>
    </w:p>
    <w:p w14:paraId="4BCC0A09" w14:textId="2FD4F409" w:rsidR="000E0C25" w:rsidRPr="00F16864" w:rsidRDefault="000E0C25" w:rsidP="00382339">
      <w:pPr>
        <w:spacing w:after="0" w:line="240" w:lineRule="auto"/>
        <w:ind w:left="567"/>
        <w:jc w:val="both"/>
        <w:rPr>
          <w:rFonts w:ascii="Times New Roman" w:eastAsia="Times New Roman" w:hAnsi="Times New Roman" w:cs="Arial"/>
          <w:b/>
          <w:sz w:val="28"/>
          <w:szCs w:val="28"/>
          <w:u w:val="single"/>
        </w:rPr>
      </w:pPr>
      <w:r w:rsidRPr="00F16864">
        <w:rPr>
          <w:rFonts w:ascii="Arial" w:eastAsia="Times New Roman" w:hAnsi="Arial" w:cs="Arial"/>
          <w:b/>
        </w:rPr>
        <w:t>Air Blow Fans (Pty) Ltd</w:t>
      </w:r>
      <w:r w:rsidRPr="00F16864">
        <w:rPr>
          <w:rFonts w:ascii="Arial" w:eastAsia="Times New Roman" w:hAnsi="Arial" w:cs="Arial"/>
        </w:rPr>
        <w:t xml:space="preserve"> confirm that every effort to interpret and comply with all your requirements have been met in our offer. However, should differences exist or you require changes to what we have offered, please do not hesitate to contact us for further assistance.</w:t>
      </w:r>
    </w:p>
    <w:p w14:paraId="4BCC0A0A" w14:textId="77777777" w:rsidR="000E0C25" w:rsidRPr="00F16864" w:rsidRDefault="000E0C25" w:rsidP="000E0C25">
      <w:pPr>
        <w:spacing w:after="0" w:line="240" w:lineRule="auto"/>
        <w:ind w:left="567"/>
        <w:jc w:val="both"/>
        <w:rPr>
          <w:rFonts w:ascii="Arial" w:eastAsia="Times New Roman" w:hAnsi="Arial" w:cs="Arial"/>
        </w:rPr>
      </w:pPr>
      <w:r w:rsidRPr="00F16864">
        <w:rPr>
          <w:rFonts w:ascii="Arial" w:eastAsia="Times New Roman" w:hAnsi="Arial" w:cs="Arial"/>
        </w:rPr>
        <w:lastRenderedPageBreak/>
        <w:t>We trust the above proposal meets with your approval. However, should you require any further assistance and or information, please do not hesitate to contact us.</w:t>
      </w:r>
    </w:p>
    <w:p w14:paraId="15FE8D5E" w14:textId="77777777" w:rsidR="00CE43DF" w:rsidRPr="00F16864" w:rsidRDefault="00CE43DF" w:rsidP="000E0C25">
      <w:pPr>
        <w:spacing w:after="0" w:line="240" w:lineRule="auto"/>
        <w:jc w:val="both"/>
        <w:rPr>
          <w:rFonts w:ascii="Arial" w:eastAsia="Times New Roman" w:hAnsi="Arial" w:cs="Arial"/>
        </w:rPr>
      </w:pPr>
    </w:p>
    <w:p w14:paraId="45288399" w14:textId="77777777" w:rsidR="0097632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Best Regards,</w:t>
      </w:r>
    </w:p>
    <w:p w14:paraId="331F82AB" w14:textId="396DD245" w:rsidR="0093705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_____________________</w:t>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b/>
          <w:u w:val="single"/>
        </w:rPr>
        <w:t xml:space="preserve">                                      </w:t>
      </w:r>
      <w:r w:rsidR="00232705" w:rsidRPr="00F16864">
        <w:t xml:space="preserve"> </w:t>
      </w:r>
    </w:p>
    <w:p w14:paraId="3322F25D" w14:textId="6DFB3742" w:rsidR="00D9494E" w:rsidRPr="00F16864" w:rsidRDefault="00AC4AA6" w:rsidP="00AC4AA6">
      <w:pPr>
        <w:rPr>
          <w:rFonts w:ascii="Arial" w:eastAsia="Times New Roman" w:hAnsi="Arial" w:cs="Arial"/>
          <w:b/>
        </w:rPr>
      </w:pPr>
      <w:r w:rsidRPr="00F16864">
        <w:rPr>
          <w:rFonts w:ascii="Arial" w:eastAsia="Times New Roman" w:hAnsi="Arial" w:cs="Arial"/>
          <w:b/>
          <w:bCs/>
        </w:rPr>
        <w:t xml:space="preserve"> </w:t>
      </w:r>
      <w:r w:rsidR="00872D2B" w:rsidRPr="00F16864">
        <w:rPr>
          <w:rFonts w:ascii="Arial" w:eastAsia="Times New Roman" w:hAnsi="Arial" w:cs="Arial"/>
          <w:b/>
          <w:bCs/>
        </w:rPr>
        <w:t xml:space="preserve">       </w:t>
      </w:r>
      <w:r w:rsidR="00E22A33" w:rsidRPr="00F16864">
        <w:rPr>
          <w:rFonts w:ascii="Arial" w:eastAsia="Times New Roman" w:hAnsi="Arial" w:cs="Arial"/>
          <w:b/>
          <w:bCs/>
        </w:rPr>
        <w:t xml:space="preserve"> </w:t>
      </w:r>
      <w:proofErr w:type="gramStart"/>
      <w:r w:rsidR="0021732D"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0021732D" w:rsidRPr="00F16864">
        <w:rPr>
          <w:rFonts w:ascii="Arial" w:eastAsia="Times New Roman" w:hAnsi="Arial" w:cs="Arial"/>
          <w:b/>
        </w:rPr>
        <w:t>user</w:t>
      </w:r>
      <w:proofErr w:type="gramEnd"/>
      <w:r w:rsidR="0021732D" w:rsidRPr="00F16864">
        <w:rPr>
          <w:rFonts w:ascii="Arial" w:eastAsia="Times New Roman" w:hAnsi="Arial" w:cs="Arial"/>
          <w:b/>
        </w:rPr>
        <w:t>_</w:t>
      </w:r>
      <w:proofErr w:type="gramStart"/>
      <w:r w:rsidR="0021732D" w:rsidRPr="00F16864">
        <w:rPr>
          <w:rFonts w:ascii="Arial" w:eastAsia="Times New Roman" w:hAnsi="Arial" w:cs="Arial"/>
          <w:b/>
        </w:rPr>
        <w:t>name</w:t>
      </w:r>
      <w:proofErr w:type="spellEnd"/>
      <w:r w:rsidR="005B37D9" w:rsidRPr="00F16864">
        <w:rPr>
          <w:rFonts w:ascii="Arial" w:eastAsia="Times New Roman" w:hAnsi="Arial" w:cs="Arial"/>
          <w:b/>
        </w:rPr>
        <w:t xml:space="preserve"> </w:t>
      </w:r>
      <w:r w:rsidR="0021732D" w:rsidRPr="00F16864">
        <w:rPr>
          <w:rFonts w:ascii="Arial" w:eastAsia="Times New Roman" w:hAnsi="Arial" w:cs="Arial"/>
          <w:b/>
        </w:rPr>
        <w:t>}</w:t>
      </w:r>
      <w:proofErr w:type="gramEnd"/>
      <w:r w:rsidR="0021732D" w:rsidRPr="00F16864">
        <w:rPr>
          <w:rFonts w:ascii="Arial" w:eastAsia="Times New Roman" w:hAnsi="Arial" w:cs="Arial"/>
          <w:b/>
        </w:rPr>
        <w:t>}</w:t>
      </w:r>
    </w:p>
    <w:p w14:paraId="5EB8967A" w14:textId="2E449104" w:rsidR="00D9494E" w:rsidRPr="00F16864" w:rsidRDefault="0021732D" w:rsidP="00D9494E">
      <w:pPr>
        <w:spacing w:after="0" w:line="240" w:lineRule="auto"/>
        <w:ind w:left="567"/>
        <w:jc w:val="both"/>
        <w:rPr>
          <w:rFonts w:ascii="Arial" w:eastAsia="Times New Roman" w:hAnsi="Arial" w:cs="Arial"/>
          <w:b/>
        </w:rPr>
      </w:pPr>
      <w:proofErr w:type="gramStart"/>
      <w:r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Pr="00F16864">
        <w:rPr>
          <w:rFonts w:ascii="Arial" w:eastAsia="Times New Roman" w:hAnsi="Arial" w:cs="Arial"/>
          <w:b/>
        </w:rPr>
        <w:t>user</w:t>
      </w:r>
      <w:proofErr w:type="gramEnd"/>
      <w:r w:rsidRPr="00F16864">
        <w:rPr>
          <w:rFonts w:ascii="Arial" w:eastAsia="Times New Roman" w:hAnsi="Arial" w:cs="Arial"/>
          <w:b/>
        </w:rPr>
        <w:t>_</w:t>
      </w:r>
      <w:proofErr w:type="gramStart"/>
      <w:r w:rsidRPr="00F16864">
        <w:rPr>
          <w:rFonts w:ascii="Arial" w:eastAsia="Times New Roman" w:hAnsi="Arial" w:cs="Arial"/>
          <w:b/>
        </w:rPr>
        <w:t>position</w:t>
      </w:r>
      <w:proofErr w:type="spellEnd"/>
      <w:r w:rsidR="005B37D9" w:rsidRPr="00F16864">
        <w:rPr>
          <w:rFonts w:ascii="Arial" w:eastAsia="Times New Roman" w:hAnsi="Arial" w:cs="Arial"/>
          <w:b/>
        </w:rPr>
        <w:t xml:space="preserve"> </w:t>
      </w:r>
      <w:r w:rsidRPr="00F16864">
        <w:rPr>
          <w:rFonts w:ascii="Arial" w:eastAsia="Times New Roman" w:hAnsi="Arial" w:cs="Arial"/>
          <w:b/>
        </w:rPr>
        <w:t>}</w:t>
      </w:r>
      <w:proofErr w:type="gramEnd"/>
      <w:r w:rsidRPr="00F16864">
        <w:rPr>
          <w:rFonts w:ascii="Arial" w:eastAsia="Times New Roman" w:hAnsi="Arial" w:cs="Arial"/>
          <w:b/>
        </w:rPr>
        <w:t>}</w:t>
      </w:r>
      <w:r w:rsidR="004A6E9C" w:rsidRPr="00F16864">
        <w:rPr>
          <w:rFonts w:ascii="Arial" w:eastAsia="Times New Roman" w:hAnsi="Arial" w:cs="Arial"/>
          <w:b/>
        </w:rPr>
        <w:t xml:space="preserve"> </w:t>
      </w:r>
      <w:r w:rsidR="00D9494E" w:rsidRPr="00F16864">
        <w:rPr>
          <w:rFonts w:ascii="Arial" w:eastAsia="Times New Roman" w:hAnsi="Arial" w:cs="Arial"/>
          <w:b/>
        </w:rPr>
        <w:tab/>
      </w:r>
    </w:p>
    <w:p w14:paraId="24D7CE08" w14:textId="7D46239F" w:rsidR="00D9494E" w:rsidRPr="00F16864" w:rsidRDefault="00D9494E" w:rsidP="00AC4AA6">
      <w:pPr>
        <w:spacing w:after="0" w:line="240" w:lineRule="auto"/>
        <w:ind w:left="567"/>
        <w:jc w:val="both"/>
        <w:rPr>
          <w:rFonts w:ascii="Arial" w:eastAsia="Times New Roman" w:hAnsi="Arial" w:cs="Arial"/>
          <w:b/>
          <w:bCs/>
        </w:rPr>
      </w:pPr>
      <w:r w:rsidRPr="00F16864">
        <w:rPr>
          <w:rFonts w:ascii="Arial" w:eastAsia="Times New Roman" w:hAnsi="Arial" w:cs="Arial"/>
          <w:b/>
          <w:bCs/>
        </w:rPr>
        <w:t>Air Blow Fans (Pty) Ltd</w:t>
      </w:r>
      <w:r w:rsidRPr="00F16864">
        <w:rPr>
          <w:rFonts w:ascii="Arial" w:eastAsia="Times New Roman" w:hAnsi="Arial" w:cs="Arial"/>
          <w:b/>
          <w:bCs/>
        </w:rPr>
        <w:tab/>
      </w:r>
      <w:r w:rsidRPr="00F16864">
        <w:rPr>
          <w:rFonts w:ascii="Arial" w:eastAsia="Times New Roman" w:hAnsi="Arial" w:cs="Arial"/>
          <w:b/>
          <w:bCs/>
        </w:rPr>
        <w:tab/>
      </w:r>
      <w:r w:rsidRPr="00F16864">
        <w:rPr>
          <w:rFonts w:ascii="Arial" w:eastAsia="Times New Roman" w:hAnsi="Arial" w:cs="Arial"/>
          <w:b/>
          <w:bCs/>
        </w:rPr>
        <w:tab/>
      </w:r>
    </w:p>
    <w:p w14:paraId="0607DEDA" w14:textId="77777777"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Tel No</w:t>
      </w:r>
      <w:r w:rsidRPr="00F16864">
        <w:rPr>
          <w:rFonts w:ascii="Arial" w:eastAsia="Times New Roman" w:hAnsi="Arial" w:cs="Arial"/>
          <w:b/>
          <w:bCs/>
        </w:rPr>
        <w:tab/>
      </w:r>
      <w:r w:rsidRPr="00F16864">
        <w:rPr>
          <w:rFonts w:ascii="Arial" w:eastAsia="Times New Roman" w:hAnsi="Arial" w:cs="Arial"/>
          <w:b/>
          <w:bCs/>
        </w:rPr>
        <w:tab/>
        <w:t>: +27 (0) 11 452 0726</w:t>
      </w:r>
      <w:r w:rsidRPr="00F16864">
        <w:rPr>
          <w:rFonts w:ascii="Arial" w:eastAsia="Times New Roman" w:hAnsi="Arial" w:cs="Arial"/>
          <w:b/>
          <w:bCs/>
        </w:rPr>
        <w:tab/>
      </w:r>
      <w:r w:rsidRPr="00F16864">
        <w:rPr>
          <w:rFonts w:ascii="Arial" w:eastAsia="Times New Roman" w:hAnsi="Arial" w:cs="Arial"/>
          <w:b/>
          <w:bCs/>
        </w:rPr>
        <w:tab/>
      </w:r>
    </w:p>
    <w:p w14:paraId="76FD11C8" w14:textId="0CB0F44C"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 xml:space="preserve">Mobile </w:t>
      </w:r>
      <w:proofErr w:type="gramStart"/>
      <w:r w:rsidRPr="00F16864">
        <w:rPr>
          <w:rFonts w:ascii="Arial" w:eastAsia="Times New Roman" w:hAnsi="Arial" w:cs="Arial"/>
          <w:b/>
          <w:bCs/>
        </w:rPr>
        <w:t xml:space="preserve">No  </w:t>
      </w:r>
      <w:r w:rsidRPr="00F16864">
        <w:rPr>
          <w:rFonts w:ascii="Arial" w:eastAsia="Times New Roman" w:hAnsi="Arial" w:cs="Arial"/>
          <w:b/>
          <w:bCs/>
        </w:rPr>
        <w:tab/>
      </w:r>
      <w:proofErr w:type="gramEnd"/>
      <w:r w:rsidRPr="00F16864">
        <w:rPr>
          <w:rFonts w:ascii="Arial" w:eastAsia="Times New Roman" w:hAnsi="Arial" w:cs="Arial"/>
          <w:b/>
          <w:bCs/>
        </w:rPr>
        <w:t xml:space="preserve">: </w:t>
      </w:r>
      <w:proofErr w:type="gramStart"/>
      <w:r w:rsidR="0021732D" w:rsidRPr="00F16864">
        <w:rPr>
          <w:rFonts w:ascii="Arial" w:eastAsia="Times New Roman" w:hAnsi="Arial" w:cs="Arial"/>
          <w:b/>
          <w:bCs/>
        </w:rPr>
        <w:t>{{</w:t>
      </w:r>
      <w:r w:rsidR="005B37D9" w:rsidRPr="00F16864">
        <w:rPr>
          <w:rFonts w:ascii="Arial" w:eastAsia="Times New Roman" w:hAnsi="Arial" w:cs="Arial"/>
          <w:b/>
          <w:bCs/>
        </w:rPr>
        <w:t xml:space="preserve"> </w:t>
      </w:r>
      <w:proofErr w:type="spellStart"/>
      <w:r w:rsidR="0021732D" w:rsidRPr="00F16864">
        <w:rPr>
          <w:rFonts w:ascii="Arial" w:eastAsia="Times New Roman" w:hAnsi="Arial" w:cs="Arial"/>
          <w:b/>
          <w:bCs/>
        </w:rPr>
        <w:t>user</w:t>
      </w:r>
      <w:proofErr w:type="gramEnd"/>
      <w:r w:rsidR="0021732D" w:rsidRPr="00F16864">
        <w:rPr>
          <w:rFonts w:ascii="Arial" w:eastAsia="Times New Roman" w:hAnsi="Arial" w:cs="Arial"/>
          <w:b/>
          <w:bCs/>
        </w:rPr>
        <w:t>_tel_</w:t>
      </w:r>
      <w:proofErr w:type="gramStart"/>
      <w:r w:rsidR="0021732D" w:rsidRPr="00F16864">
        <w:rPr>
          <w:rFonts w:ascii="Arial" w:eastAsia="Times New Roman" w:hAnsi="Arial" w:cs="Arial"/>
          <w:b/>
          <w:bCs/>
        </w:rPr>
        <w:t>number</w:t>
      </w:r>
      <w:proofErr w:type="spellEnd"/>
      <w:r w:rsidR="005B37D9" w:rsidRPr="00F16864">
        <w:rPr>
          <w:rFonts w:ascii="Arial" w:eastAsia="Times New Roman" w:hAnsi="Arial" w:cs="Arial"/>
          <w:b/>
          <w:bCs/>
        </w:rPr>
        <w:t xml:space="preserve"> </w:t>
      </w:r>
      <w:r w:rsidR="0021732D" w:rsidRPr="00F16864">
        <w:rPr>
          <w:rFonts w:ascii="Arial" w:eastAsia="Times New Roman" w:hAnsi="Arial" w:cs="Arial"/>
          <w:b/>
          <w:bCs/>
        </w:rPr>
        <w:t>}</w:t>
      </w:r>
      <w:proofErr w:type="gramEnd"/>
      <w:r w:rsidR="0021732D" w:rsidRPr="00F16864">
        <w:rPr>
          <w:rFonts w:ascii="Arial" w:eastAsia="Times New Roman" w:hAnsi="Arial" w:cs="Arial"/>
          <w:b/>
          <w:bCs/>
        </w:rPr>
        <w:t>}</w:t>
      </w:r>
    </w:p>
    <w:p w14:paraId="1590F6CA" w14:textId="77B38CA7" w:rsidR="00D44936" w:rsidRPr="00F16864" w:rsidRDefault="00D9494E" w:rsidP="0029683B">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Email</w:t>
      </w:r>
      <w:r w:rsidRPr="00F16864">
        <w:rPr>
          <w:rFonts w:ascii="Arial" w:eastAsia="Times New Roman" w:hAnsi="Arial" w:cs="Arial"/>
          <w:b/>
          <w:bCs/>
        </w:rPr>
        <w:tab/>
      </w:r>
      <w:r w:rsidRPr="00F16864">
        <w:rPr>
          <w:rFonts w:ascii="Arial" w:eastAsia="Times New Roman" w:hAnsi="Arial" w:cs="Arial"/>
          <w:b/>
          <w:bCs/>
        </w:rPr>
        <w:tab/>
        <w:t>:</w:t>
      </w:r>
      <w:r w:rsidR="002571A0">
        <w:rPr>
          <w:rFonts w:ascii="Arial" w:eastAsia="Times New Roman" w:hAnsi="Arial" w:cs="Arial"/>
          <w:b/>
          <w:bCs/>
        </w:rPr>
        <w:t xml:space="preserve"> </w:t>
      </w:r>
      <w:proofErr w:type="gramStart"/>
      <w:r w:rsidR="002571A0">
        <w:rPr>
          <w:rFonts w:ascii="Arial" w:eastAsia="Times New Roman" w:hAnsi="Arial" w:cs="Arial"/>
          <w:b/>
          <w:bCs/>
        </w:rPr>
        <w:t xml:space="preserve">{{ </w:t>
      </w:r>
      <w:proofErr w:type="spellStart"/>
      <w:r w:rsidR="002571A0">
        <w:rPr>
          <w:rFonts w:ascii="Arial" w:eastAsia="Times New Roman" w:hAnsi="Arial" w:cs="Arial"/>
          <w:b/>
          <w:bCs/>
        </w:rPr>
        <w:t>user</w:t>
      </w:r>
      <w:proofErr w:type="gramEnd"/>
      <w:r w:rsidR="002571A0">
        <w:rPr>
          <w:rFonts w:ascii="Arial" w:eastAsia="Times New Roman" w:hAnsi="Arial" w:cs="Arial"/>
          <w:b/>
          <w:bCs/>
        </w:rPr>
        <w:t>_</w:t>
      </w:r>
      <w:proofErr w:type="gramStart"/>
      <w:r w:rsidR="002571A0">
        <w:rPr>
          <w:rFonts w:ascii="Arial" w:eastAsia="Times New Roman" w:hAnsi="Arial" w:cs="Arial"/>
          <w:b/>
          <w:bCs/>
        </w:rPr>
        <w:t>email</w:t>
      </w:r>
      <w:proofErr w:type="spellEnd"/>
      <w:r w:rsidR="002571A0">
        <w:rPr>
          <w:rFonts w:ascii="Arial" w:eastAsia="Times New Roman" w:hAnsi="Arial" w:cs="Arial"/>
          <w:b/>
          <w:bCs/>
        </w:rPr>
        <w:t xml:space="preserve"> }</w:t>
      </w:r>
      <w:proofErr w:type="gramEnd"/>
      <w:r w:rsidR="002571A0">
        <w:rPr>
          <w:rFonts w:ascii="Arial" w:eastAsia="Times New Roman" w:hAnsi="Arial" w:cs="Arial"/>
          <w:b/>
          <w:bCs/>
        </w:rPr>
        <w:t>}</w:t>
      </w:r>
      <w:r w:rsidRPr="00F16864">
        <w:rPr>
          <w:rFonts w:ascii="Arial" w:eastAsia="Times New Roman" w:hAnsi="Arial" w:cs="Arial"/>
          <w:b/>
          <w:bCs/>
        </w:rPr>
        <w:tab/>
      </w:r>
    </w:p>
    <w:p w14:paraId="0A9363D4" w14:textId="06848BDB" w:rsidR="003A668A" w:rsidRPr="0097632B" w:rsidRDefault="003A668A" w:rsidP="001E02B8">
      <w:pPr>
        <w:tabs>
          <w:tab w:val="left" w:pos="1701"/>
        </w:tabs>
        <w:spacing w:after="0" w:line="240" w:lineRule="auto"/>
        <w:jc w:val="both"/>
        <w:rPr>
          <w:rFonts w:ascii="Arial" w:eastAsia="Times New Roman" w:hAnsi="Arial" w:cs="Arial"/>
          <w:b/>
          <w:bCs/>
        </w:rPr>
      </w:pPr>
    </w:p>
    <w:sectPr w:rsidR="003A668A" w:rsidRPr="0097632B" w:rsidSect="00F0236B">
      <w:headerReference w:type="default" r:id="rId11"/>
      <w:footerReference w:type="default" r:id="rId12"/>
      <w:pgSz w:w="11906" w:h="16838"/>
      <w:pgMar w:top="2552" w:right="566"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3BB3A" w14:textId="77777777" w:rsidR="00CB19A8" w:rsidRPr="00F16864" w:rsidRDefault="00CB19A8" w:rsidP="00631F1E">
      <w:pPr>
        <w:spacing w:after="0" w:line="240" w:lineRule="auto"/>
      </w:pPr>
      <w:r w:rsidRPr="00F16864">
        <w:separator/>
      </w:r>
    </w:p>
  </w:endnote>
  <w:endnote w:type="continuationSeparator" w:id="0">
    <w:p w14:paraId="4F87563B" w14:textId="77777777" w:rsidR="00CB19A8" w:rsidRPr="00F16864" w:rsidRDefault="00CB19A8" w:rsidP="00631F1E">
      <w:pPr>
        <w:spacing w:after="0" w:line="240" w:lineRule="auto"/>
      </w:pPr>
      <w:r w:rsidRPr="00F16864">
        <w:continuationSeparator/>
      </w:r>
    </w:p>
  </w:endnote>
  <w:endnote w:type="continuationNotice" w:id="1">
    <w:p w14:paraId="3382D9A0" w14:textId="77777777" w:rsidR="00CB19A8" w:rsidRPr="00F16864" w:rsidRDefault="00CB19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raktika">
    <w:altName w:val="Courier New"/>
    <w:panose1 w:val="00000500000000000000"/>
    <w:charset w:val="00"/>
    <w:family w:val="modern"/>
    <w:notTrueType/>
    <w:pitch w:val="variable"/>
    <w:sig w:usb0="00000007" w:usb1="00000000" w:usb2="00000000" w:usb3="00000000" w:csb0="00000093" w:csb1="00000000"/>
  </w:font>
  <w:font w:name="Praktika Medium">
    <w:panose1 w:val="00000000000000000000"/>
    <w:charset w:val="00"/>
    <w:family w:val="modern"/>
    <w:notTrueType/>
    <w:pitch w:val="variable"/>
    <w:sig w:usb0="00000007" w:usb1="00000000" w:usb2="00000000" w:usb3="00000000" w:csb0="00000093" w:csb1="00000000"/>
  </w:font>
  <w:font w:name="Praktika ExtraBold">
    <w:altName w:val="Courier New"/>
    <w:panose1 w:val="00000900000000000000"/>
    <w:charset w:val="00"/>
    <w:family w:val="modern"/>
    <w:notTrueType/>
    <w:pitch w:val="variable"/>
    <w:sig w:usb0="00000007" w:usb1="00000000" w:usb2="00000000" w:usb3="00000000" w:csb0="00000093"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3"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sz w:val="20"/>
        <w:szCs w:val="20"/>
      </w:rPr>
      <w:t xml:space="preserve">Directors: A Munetsi </w:t>
    </w:r>
    <w:r w:rsidRPr="00F16864">
      <w:rPr>
        <w:rFonts w:ascii="Praktika" w:hAnsi="Praktika" w:cs="Praktika Medium"/>
        <w:sz w:val="20"/>
        <w:szCs w:val="20"/>
      </w:rPr>
      <w:t>| AC Jensen | GC Ratner</w:t>
    </w:r>
  </w:p>
  <w:p w14:paraId="4BCC0A24"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ExtraBold" w:hAnsi="Praktika ExtraBold" w:cs="Praktika Medium"/>
        <w:sz w:val="20"/>
        <w:szCs w:val="20"/>
      </w:rPr>
      <w:t>T</w:t>
    </w:r>
    <w:r w:rsidRPr="00F16864">
      <w:rPr>
        <w:rFonts w:ascii="Praktika" w:hAnsi="Praktika" w:cs="Praktika Medium"/>
        <w:sz w:val="20"/>
        <w:szCs w:val="20"/>
      </w:rPr>
      <w:t xml:space="preserve"> +27(0)11</w:t>
    </w:r>
    <w:r w:rsidRPr="00F16864">
      <w:rPr>
        <w:rFonts w:cs="Calibri"/>
        <w:sz w:val="20"/>
        <w:szCs w:val="20"/>
      </w:rPr>
      <w:t> </w:t>
    </w:r>
    <w:r w:rsidRPr="00F16864">
      <w:rPr>
        <w:rFonts w:ascii="Praktika" w:hAnsi="Praktika" w:cs="Praktika Medium"/>
        <w:sz w:val="20"/>
        <w:szCs w:val="20"/>
      </w:rPr>
      <w:t xml:space="preserve">452 0726 | </w:t>
    </w:r>
    <w:r w:rsidRPr="00F16864">
      <w:rPr>
        <w:rFonts w:ascii="Praktika ExtraBold" w:hAnsi="Praktika ExtraBold" w:cs="Praktika Medium"/>
        <w:sz w:val="20"/>
        <w:szCs w:val="20"/>
      </w:rPr>
      <w:t xml:space="preserve">D </w:t>
    </w:r>
    <w:r w:rsidRPr="00F16864">
      <w:rPr>
        <w:rFonts w:ascii="Praktika" w:hAnsi="Praktika" w:cs="Praktika Medium"/>
        <w:sz w:val="20"/>
        <w:szCs w:val="20"/>
      </w:rPr>
      <w:t>+27(0) 87</w:t>
    </w:r>
    <w:r w:rsidRPr="00F16864">
      <w:rPr>
        <w:rFonts w:cs="Calibri"/>
        <w:sz w:val="20"/>
        <w:szCs w:val="20"/>
      </w:rPr>
      <w:t> </w:t>
    </w:r>
    <w:r w:rsidRPr="00F16864">
      <w:rPr>
        <w:rFonts w:ascii="Praktika" w:hAnsi="Praktika" w:cs="Praktika Medium"/>
        <w:sz w:val="20"/>
        <w:szCs w:val="20"/>
      </w:rPr>
      <w:t xml:space="preserve">004 0321 | </w:t>
    </w:r>
    <w:r w:rsidRPr="00F16864">
      <w:rPr>
        <w:rFonts w:ascii="Praktika ExtraBold" w:hAnsi="Praktika ExtraBold" w:cs="Praktika Medium"/>
        <w:sz w:val="20"/>
        <w:szCs w:val="20"/>
      </w:rPr>
      <w:t>E</w:t>
    </w:r>
    <w:r w:rsidRPr="00F16864">
      <w:rPr>
        <w:rFonts w:ascii="Praktika" w:hAnsi="Praktika" w:cs="Praktika Medium"/>
        <w:color w:val="000000" w:themeColor="text1"/>
        <w:sz w:val="20"/>
        <w:szCs w:val="20"/>
      </w:rPr>
      <w:t xml:space="preserve"> </w:t>
    </w:r>
    <w:hyperlink r:id="rId1" w:history="1">
      <w:r w:rsidR="00EA7916" w:rsidRPr="00F16864">
        <w:rPr>
          <w:rStyle w:val="Hyperlink"/>
          <w:rFonts w:ascii="Praktika" w:hAnsi="Praktika" w:cs="Praktika Medium"/>
          <w:color w:val="000000" w:themeColor="text1"/>
          <w:sz w:val="20"/>
          <w:szCs w:val="20"/>
        </w:rPr>
        <w:t>info@airblowfans.co.za</w:t>
      </w:r>
    </w:hyperlink>
  </w:p>
  <w:p w14:paraId="4BCC0A25"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cs="Praktika Medium"/>
        <w:sz w:val="20"/>
        <w:szCs w:val="20"/>
      </w:rPr>
      <w:t xml:space="preserve">Air Blow Fans (Pty) Ltd. | ICC Medical Building, Irene Corporate Corner, Irene, Centurion </w:t>
    </w:r>
    <w:proofErr w:type="gramStart"/>
    <w:r w:rsidRPr="00F16864">
      <w:rPr>
        <w:rFonts w:ascii="Praktika" w:hAnsi="Praktika" w:cs="Praktika Medium"/>
        <w:sz w:val="20"/>
        <w:szCs w:val="20"/>
      </w:rPr>
      <w:t>|  www.airblowfans.co.za</w:t>
    </w:r>
    <w:proofErr w:type="gramEnd"/>
  </w:p>
  <w:p w14:paraId="4BCC0A26" w14:textId="77777777" w:rsidR="00631F1E" w:rsidRPr="00F16864" w:rsidRDefault="00631F1E" w:rsidP="00631F1E">
    <w:pPr>
      <w:autoSpaceDE w:val="0"/>
      <w:autoSpaceDN w:val="0"/>
      <w:adjustRightInd w:val="0"/>
      <w:spacing w:after="0" w:line="240" w:lineRule="auto"/>
      <w:jc w:val="center"/>
      <w:rPr>
        <w:rFonts w:ascii="MS Shell Dlg 2" w:hAnsi="MS Shell Dlg 2" w:cs="MS Shell Dlg 2"/>
        <w:sz w:val="20"/>
        <w:szCs w:val="20"/>
      </w:rPr>
    </w:pPr>
  </w:p>
  <w:p w14:paraId="4BCC0A27" w14:textId="77777777" w:rsidR="00631F1E" w:rsidRPr="00F16864" w:rsidRDefault="00631F1E" w:rsidP="00631F1E">
    <w:pPr>
      <w:autoSpaceDE w:val="0"/>
      <w:autoSpaceDN w:val="0"/>
      <w:adjustRightInd w:val="0"/>
      <w:spacing w:after="0" w:line="240" w:lineRule="auto"/>
      <w:rPr>
        <w:rFonts w:ascii="Praktika" w:hAnsi="Praktika" w:cs="MS Shell Dlg 2"/>
        <w:sz w:val="20"/>
        <w:szCs w:val="20"/>
      </w:rPr>
    </w:pPr>
  </w:p>
  <w:p w14:paraId="4BCC0A28" w14:textId="77777777" w:rsidR="00631F1E" w:rsidRPr="00F16864" w:rsidRDefault="00631F1E" w:rsidP="00631F1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AF9E9" w14:textId="77777777" w:rsidR="00CB19A8" w:rsidRPr="00F16864" w:rsidRDefault="00CB19A8" w:rsidP="00631F1E">
      <w:pPr>
        <w:spacing w:after="0" w:line="240" w:lineRule="auto"/>
      </w:pPr>
      <w:r w:rsidRPr="00F16864">
        <w:separator/>
      </w:r>
    </w:p>
  </w:footnote>
  <w:footnote w:type="continuationSeparator" w:id="0">
    <w:p w14:paraId="2F770A52" w14:textId="77777777" w:rsidR="00CB19A8" w:rsidRPr="00F16864" w:rsidRDefault="00CB19A8" w:rsidP="00631F1E">
      <w:pPr>
        <w:spacing w:after="0" w:line="240" w:lineRule="auto"/>
      </w:pPr>
      <w:r w:rsidRPr="00F16864">
        <w:continuationSeparator/>
      </w:r>
    </w:p>
  </w:footnote>
  <w:footnote w:type="continuationNotice" w:id="1">
    <w:p w14:paraId="486904A8" w14:textId="77777777" w:rsidR="00CB19A8" w:rsidRPr="00F16864" w:rsidRDefault="00CB19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2" w14:textId="77777777" w:rsidR="00631F1E" w:rsidRPr="00F16864" w:rsidRDefault="00F0236B" w:rsidP="00631F1E">
    <w:pPr>
      <w:pStyle w:val="Header"/>
      <w:tabs>
        <w:tab w:val="clear" w:pos="4513"/>
        <w:tab w:val="clear" w:pos="9026"/>
        <w:tab w:val="left" w:pos="930"/>
      </w:tabs>
    </w:pPr>
    <w:r w:rsidRPr="00F16864">
      <w:rPr>
        <w:noProof/>
        <w:lang w:eastAsia="en-ZA"/>
      </w:rPr>
      <w:drawing>
        <wp:anchor distT="0" distB="0" distL="114300" distR="114300" simplePos="0" relativeHeight="251658242" behindDoc="1" locked="0" layoutInCell="1" allowOverlap="1" wp14:anchorId="4BCC0A29" wp14:editId="4BCC0A2A">
          <wp:simplePos x="0" y="0"/>
          <wp:positionH relativeFrom="margin">
            <wp:align>left</wp:align>
          </wp:positionH>
          <wp:positionV relativeFrom="paragraph">
            <wp:posOffset>121920</wp:posOffset>
          </wp:positionV>
          <wp:extent cx="2575534" cy="8636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extLst>
                      <a:ext uri="{28A0092B-C50C-407E-A947-70E740481C1C}">
                        <a14:useLocalDpi xmlns:a14="http://schemas.microsoft.com/office/drawing/2010/main" val="0"/>
                      </a:ext>
                    </a:extLst>
                  </a:blip>
                  <a:stretch>
                    <a:fillRect/>
                  </a:stretch>
                </pic:blipFill>
                <pic:spPr>
                  <a:xfrm>
                    <a:off x="0" y="0"/>
                    <a:ext cx="2575534" cy="863600"/>
                  </a:xfrm>
                  <a:prstGeom prst="rect">
                    <a:avLst/>
                  </a:prstGeom>
                </pic:spPr>
              </pic:pic>
            </a:graphicData>
          </a:graphic>
          <wp14:sizeRelH relativeFrom="margin">
            <wp14:pctWidth>0</wp14:pctWidth>
          </wp14:sizeRelH>
          <wp14:sizeRelV relativeFrom="margin">
            <wp14:pctHeight>0</wp14:pctHeight>
          </wp14:sizeRelV>
        </wp:anchor>
      </w:drawing>
    </w:r>
    <w:r w:rsidR="007A451B" w:rsidRPr="00F16864">
      <w:rPr>
        <w:noProof/>
        <w:lang w:eastAsia="en-ZA"/>
      </w:rPr>
      <w:drawing>
        <wp:anchor distT="0" distB="0" distL="114300" distR="114300" simplePos="0" relativeHeight="251658241" behindDoc="1" locked="1" layoutInCell="1" allowOverlap="0" wp14:anchorId="4BCC0A2B" wp14:editId="4BCC0A2C">
          <wp:simplePos x="0" y="0"/>
          <wp:positionH relativeFrom="page">
            <wp:align>left</wp:align>
          </wp:positionH>
          <wp:positionV relativeFrom="page">
            <wp:posOffset>0</wp:posOffset>
          </wp:positionV>
          <wp:extent cx="7557770" cy="1069530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7558054" cy="10695599"/>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rPr>
        <w:noProof/>
        <w:lang w:eastAsia="en-ZA"/>
      </w:rPr>
      <w:drawing>
        <wp:anchor distT="0" distB="0" distL="114300" distR="114300" simplePos="0" relativeHeight="251658240" behindDoc="1" locked="0" layoutInCell="1" allowOverlap="1" wp14:anchorId="4BCC0A2D" wp14:editId="4BCC0A2E">
          <wp:simplePos x="0" y="0"/>
          <wp:positionH relativeFrom="margin">
            <wp:posOffset>1562100</wp:posOffset>
          </wp:positionH>
          <wp:positionV relativeFrom="paragraph">
            <wp:posOffset>3836670</wp:posOffset>
          </wp:positionV>
          <wp:extent cx="2543175" cy="852511"/>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543175" cy="852511"/>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tab/>
    </w:r>
    <w:r w:rsidR="007022C3" w:rsidRPr="00F16864">
      <w:rPr>
        <w:noProof/>
        <w:lang w:eastAsia="en-ZA"/>
      </w:rPr>
      <w:drawing>
        <wp:inline distT="0" distB="0" distL="0" distR="0" wp14:anchorId="4BCC0A2F" wp14:editId="4BCC0A30">
          <wp:extent cx="5764530" cy="815721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r w:rsidR="007022C3" w:rsidRPr="00F16864">
      <w:rPr>
        <w:noProof/>
        <w:lang w:eastAsia="en-ZA"/>
      </w:rPr>
      <w:drawing>
        <wp:inline distT="0" distB="0" distL="0" distR="0" wp14:anchorId="4BCC0A31" wp14:editId="4BCC0A32">
          <wp:extent cx="5764530" cy="815721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F4EC1"/>
    <w:multiLevelType w:val="hybridMultilevel"/>
    <w:tmpl w:val="6764D054"/>
    <w:lvl w:ilvl="0" w:tplc="1C09000B">
      <w:start w:val="1"/>
      <w:numFmt w:val="bullet"/>
      <w:lvlText w:val=""/>
      <w:lvlJc w:val="left"/>
      <w:pPr>
        <w:tabs>
          <w:tab w:val="num" w:pos="720"/>
        </w:tabs>
        <w:ind w:left="720"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C7F0EFB"/>
    <w:multiLevelType w:val="hybridMultilevel"/>
    <w:tmpl w:val="2CAC13E2"/>
    <w:lvl w:ilvl="0" w:tplc="FFFAB2A6">
      <w:start w:val="1"/>
      <w:numFmt w:val="lowerLetter"/>
      <w:lvlText w:val="%1)"/>
      <w:lvlJc w:val="left"/>
      <w:pPr>
        <w:ind w:left="360" w:hanging="360"/>
      </w:pPr>
      <w:rPr>
        <w:b/>
        <w:bCs/>
      </w:rPr>
    </w:lvl>
    <w:lvl w:ilvl="1" w:tplc="7D0CA0EC">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294F7CEE"/>
    <w:multiLevelType w:val="hybridMultilevel"/>
    <w:tmpl w:val="F7F07DD6"/>
    <w:styleLink w:val="ImportedStyle2"/>
    <w:lvl w:ilvl="0" w:tplc="E32809EA">
      <w:start w:val="1"/>
      <w:numFmt w:val="bullet"/>
      <w:lvlText w:val="·"/>
      <w:lvlJc w:val="left"/>
      <w:pPr>
        <w:tabs>
          <w:tab w:val="num" w:pos="720"/>
          <w:tab w:val="left" w:pos="851"/>
        </w:tabs>
        <w:ind w:left="851"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594CFDE">
      <w:start w:val="1"/>
      <w:numFmt w:val="bullet"/>
      <w:lvlText w:val="·"/>
      <w:lvlJc w:val="left"/>
      <w:pPr>
        <w:tabs>
          <w:tab w:val="left" w:pos="720"/>
          <w:tab w:val="num" w:pos="873"/>
        </w:tabs>
        <w:ind w:left="10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23AB5AC">
      <w:start w:val="1"/>
      <w:numFmt w:val="bullet"/>
      <w:lvlText w:val="·"/>
      <w:lvlJc w:val="left"/>
      <w:pPr>
        <w:tabs>
          <w:tab w:val="left" w:pos="720"/>
          <w:tab w:val="left" w:pos="851"/>
          <w:tab w:val="num" w:pos="1593"/>
        </w:tabs>
        <w:ind w:left="17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460C2BA">
      <w:start w:val="1"/>
      <w:numFmt w:val="bullet"/>
      <w:lvlText w:val="·"/>
      <w:lvlJc w:val="left"/>
      <w:pPr>
        <w:tabs>
          <w:tab w:val="left" w:pos="720"/>
          <w:tab w:val="left" w:pos="851"/>
          <w:tab w:val="num" w:pos="2313"/>
        </w:tabs>
        <w:ind w:left="24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570CB10">
      <w:start w:val="1"/>
      <w:numFmt w:val="bullet"/>
      <w:lvlText w:val="·"/>
      <w:lvlJc w:val="left"/>
      <w:pPr>
        <w:tabs>
          <w:tab w:val="left" w:pos="720"/>
          <w:tab w:val="left" w:pos="851"/>
          <w:tab w:val="num" w:pos="3033"/>
        </w:tabs>
        <w:ind w:left="316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94CE9F6">
      <w:start w:val="1"/>
      <w:numFmt w:val="bullet"/>
      <w:lvlText w:val="·"/>
      <w:lvlJc w:val="left"/>
      <w:pPr>
        <w:tabs>
          <w:tab w:val="left" w:pos="720"/>
          <w:tab w:val="left" w:pos="851"/>
          <w:tab w:val="num" w:pos="3753"/>
        </w:tabs>
        <w:ind w:left="388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82071D0">
      <w:start w:val="1"/>
      <w:numFmt w:val="bullet"/>
      <w:lvlText w:val="·"/>
      <w:lvlJc w:val="left"/>
      <w:pPr>
        <w:tabs>
          <w:tab w:val="left" w:pos="720"/>
          <w:tab w:val="left" w:pos="851"/>
          <w:tab w:val="num" w:pos="4473"/>
        </w:tabs>
        <w:ind w:left="46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2FCBF58">
      <w:start w:val="1"/>
      <w:numFmt w:val="bullet"/>
      <w:lvlText w:val="·"/>
      <w:lvlJc w:val="left"/>
      <w:pPr>
        <w:tabs>
          <w:tab w:val="left" w:pos="720"/>
          <w:tab w:val="left" w:pos="851"/>
          <w:tab w:val="num" w:pos="5193"/>
        </w:tabs>
        <w:ind w:left="53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842A612">
      <w:start w:val="1"/>
      <w:numFmt w:val="bullet"/>
      <w:lvlText w:val="·"/>
      <w:lvlJc w:val="left"/>
      <w:pPr>
        <w:tabs>
          <w:tab w:val="left" w:pos="720"/>
          <w:tab w:val="left" w:pos="851"/>
          <w:tab w:val="num" w:pos="5913"/>
        </w:tabs>
        <w:ind w:left="60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69433F"/>
    <w:multiLevelType w:val="hybridMultilevel"/>
    <w:tmpl w:val="2132D9B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3BB41B65"/>
    <w:multiLevelType w:val="hybridMultilevel"/>
    <w:tmpl w:val="4816D14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1830B99"/>
    <w:multiLevelType w:val="hybridMultilevel"/>
    <w:tmpl w:val="2B3C27A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BAC1185"/>
    <w:multiLevelType w:val="hybridMultilevel"/>
    <w:tmpl w:val="93E6656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20C27B4"/>
    <w:multiLevelType w:val="hybridMultilevel"/>
    <w:tmpl w:val="AD36913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41F3B21"/>
    <w:multiLevelType w:val="hybridMultilevel"/>
    <w:tmpl w:val="54D2670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2AA43E0"/>
    <w:multiLevelType w:val="hybridMultilevel"/>
    <w:tmpl w:val="CE7E6C3C"/>
    <w:lvl w:ilvl="0" w:tplc="1C09000F">
      <w:start w:val="1"/>
      <w:numFmt w:val="decimal"/>
      <w:lvlText w:val="%1."/>
      <w:lvlJc w:val="left"/>
      <w:pPr>
        <w:ind w:left="360" w:hanging="360"/>
      </w:pPr>
    </w:lvl>
    <w:lvl w:ilvl="1" w:tplc="4CFEFB78">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72F91010"/>
    <w:multiLevelType w:val="hybridMultilevel"/>
    <w:tmpl w:val="72DE13E0"/>
    <w:lvl w:ilvl="0" w:tplc="FFFAB2A6">
      <w:start w:val="1"/>
      <w:numFmt w:val="lowerLetter"/>
      <w:lvlText w:val="%1)"/>
      <w:lvlJc w:val="left"/>
      <w:pPr>
        <w:ind w:left="720" w:hanging="360"/>
      </w:pPr>
      <w:rPr>
        <w:b/>
        <w:bCs/>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F92643E"/>
    <w:multiLevelType w:val="hybridMultilevel"/>
    <w:tmpl w:val="8A823E44"/>
    <w:lvl w:ilvl="0" w:tplc="1C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1343777564">
    <w:abstractNumId w:val="2"/>
  </w:num>
  <w:num w:numId="2" w16cid:durableId="1218316674">
    <w:abstractNumId w:val="9"/>
  </w:num>
  <w:num w:numId="3" w16cid:durableId="4747149">
    <w:abstractNumId w:val="0"/>
  </w:num>
  <w:num w:numId="4" w16cid:durableId="1851599312">
    <w:abstractNumId w:val="11"/>
  </w:num>
  <w:num w:numId="5" w16cid:durableId="1418090278">
    <w:abstractNumId w:val="3"/>
  </w:num>
  <w:num w:numId="6" w16cid:durableId="30570780">
    <w:abstractNumId w:val="1"/>
  </w:num>
  <w:num w:numId="7" w16cid:durableId="2136672254">
    <w:abstractNumId w:val="5"/>
  </w:num>
  <w:num w:numId="8" w16cid:durableId="1498576309">
    <w:abstractNumId w:val="10"/>
  </w:num>
  <w:num w:numId="9" w16cid:durableId="1631982977">
    <w:abstractNumId w:val="4"/>
  </w:num>
  <w:num w:numId="10" w16cid:durableId="1398432249">
    <w:abstractNumId w:val="7"/>
  </w:num>
  <w:num w:numId="11" w16cid:durableId="863981388">
    <w:abstractNumId w:val="8"/>
  </w:num>
  <w:num w:numId="12" w16cid:durableId="202100373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B90"/>
    <w:rsid w:val="0000143B"/>
    <w:rsid w:val="00002156"/>
    <w:rsid w:val="00002324"/>
    <w:rsid w:val="000033D4"/>
    <w:rsid w:val="00003627"/>
    <w:rsid w:val="000039C2"/>
    <w:rsid w:val="00006BBC"/>
    <w:rsid w:val="00006D1E"/>
    <w:rsid w:val="000073D3"/>
    <w:rsid w:val="000076BB"/>
    <w:rsid w:val="00010053"/>
    <w:rsid w:val="00010264"/>
    <w:rsid w:val="00010C27"/>
    <w:rsid w:val="00011D59"/>
    <w:rsid w:val="000121B0"/>
    <w:rsid w:val="00012778"/>
    <w:rsid w:val="00012E85"/>
    <w:rsid w:val="00013B10"/>
    <w:rsid w:val="00014ACE"/>
    <w:rsid w:val="00015552"/>
    <w:rsid w:val="0001564A"/>
    <w:rsid w:val="00016928"/>
    <w:rsid w:val="0002169F"/>
    <w:rsid w:val="00022431"/>
    <w:rsid w:val="000229E6"/>
    <w:rsid w:val="00022A63"/>
    <w:rsid w:val="00022AE8"/>
    <w:rsid w:val="00022CBA"/>
    <w:rsid w:val="00023AA0"/>
    <w:rsid w:val="00025063"/>
    <w:rsid w:val="0002557E"/>
    <w:rsid w:val="00027202"/>
    <w:rsid w:val="00027FA7"/>
    <w:rsid w:val="00030FB2"/>
    <w:rsid w:val="0003121B"/>
    <w:rsid w:val="00033926"/>
    <w:rsid w:val="000347B5"/>
    <w:rsid w:val="00035A9C"/>
    <w:rsid w:val="000368ED"/>
    <w:rsid w:val="000369E6"/>
    <w:rsid w:val="00036C1E"/>
    <w:rsid w:val="000400C2"/>
    <w:rsid w:val="000402A9"/>
    <w:rsid w:val="000416AB"/>
    <w:rsid w:val="00041AE3"/>
    <w:rsid w:val="0004210E"/>
    <w:rsid w:val="00042E29"/>
    <w:rsid w:val="00043FCF"/>
    <w:rsid w:val="00044CEB"/>
    <w:rsid w:val="00045140"/>
    <w:rsid w:val="00045555"/>
    <w:rsid w:val="00046046"/>
    <w:rsid w:val="000509C1"/>
    <w:rsid w:val="000517D1"/>
    <w:rsid w:val="00051C33"/>
    <w:rsid w:val="000522EB"/>
    <w:rsid w:val="000526BF"/>
    <w:rsid w:val="00052B4A"/>
    <w:rsid w:val="00053BFE"/>
    <w:rsid w:val="00053F94"/>
    <w:rsid w:val="000541D1"/>
    <w:rsid w:val="0005497E"/>
    <w:rsid w:val="00057269"/>
    <w:rsid w:val="00057577"/>
    <w:rsid w:val="00057958"/>
    <w:rsid w:val="00057F43"/>
    <w:rsid w:val="00060945"/>
    <w:rsid w:val="00060EFF"/>
    <w:rsid w:val="00061B38"/>
    <w:rsid w:val="00063BFE"/>
    <w:rsid w:val="000651F7"/>
    <w:rsid w:val="0006562E"/>
    <w:rsid w:val="000665A3"/>
    <w:rsid w:val="00070187"/>
    <w:rsid w:val="0007084D"/>
    <w:rsid w:val="0007087B"/>
    <w:rsid w:val="000714C1"/>
    <w:rsid w:val="00072136"/>
    <w:rsid w:val="00072939"/>
    <w:rsid w:val="000734DE"/>
    <w:rsid w:val="00075407"/>
    <w:rsid w:val="000757F5"/>
    <w:rsid w:val="00075D0C"/>
    <w:rsid w:val="00075D1E"/>
    <w:rsid w:val="00075F5F"/>
    <w:rsid w:val="00077C8D"/>
    <w:rsid w:val="000805E1"/>
    <w:rsid w:val="0008092A"/>
    <w:rsid w:val="0008161A"/>
    <w:rsid w:val="000821AD"/>
    <w:rsid w:val="00085056"/>
    <w:rsid w:val="00085849"/>
    <w:rsid w:val="00085879"/>
    <w:rsid w:val="00086BC5"/>
    <w:rsid w:val="0008757F"/>
    <w:rsid w:val="00087A28"/>
    <w:rsid w:val="00087DC8"/>
    <w:rsid w:val="00087E20"/>
    <w:rsid w:val="00090B47"/>
    <w:rsid w:val="00090C8A"/>
    <w:rsid w:val="000919C0"/>
    <w:rsid w:val="00092916"/>
    <w:rsid w:val="00092F8F"/>
    <w:rsid w:val="000932B9"/>
    <w:rsid w:val="00093AC9"/>
    <w:rsid w:val="00094199"/>
    <w:rsid w:val="00094462"/>
    <w:rsid w:val="00094C9A"/>
    <w:rsid w:val="00096C49"/>
    <w:rsid w:val="00096D8F"/>
    <w:rsid w:val="000971C0"/>
    <w:rsid w:val="000A0BDC"/>
    <w:rsid w:val="000A1276"/>
    <w:rsid w:val="000A1300"/>
    <w:rsid w:val="000A152E"/>
    <w:rsid w:val="000A2277"/>
    <w:rsid w:val="000A2BD7"/>
    <w:rsid w:val="000A3138"/>
    <w:rsid w:val="000A4531"/>
    <w:rsid w:val="000A46F8"/>
    <w:rsid w:val="000A683D"/>
    <w:rsid w:val="000B1E65"/>
    <w:rsid w:val="000B67AB"/>
    <w:rsid w:val="000B73EB"/>
    <w:rsid w:val="000C015F"/>
    <w:rsid w:val="000C0269"/>
    <w:rsid w:val="000C0BEB"/>
    <w:rsid w:val="000C1D1D"/>
    <w:rsid w:val="000C22DC"/>
    <w:rsid w:val="000C2317"/>
    <w:rsid w:val="000C3C22"/>
    <w:rsid w:val="000C3CAF"/>
    <w:rsid w:val="000C4523"/>
    <w:rsid w:val="000C55C2"/>
    <w:rsid w:val="000C7616"/>
    <w:rsid w:val="000C76E7"/>
    <w:rsid w:val="000D0300"/>
    <w:rsid w:val="000D04C8"/>
    <w:rsid w:val="000D1DC1"/>
    <w:rsid w:val="000D20DE"/>
    <w:rsid w:val="000D2111"/>
    <w:rsid w:val="000D2E6D"/>
    <w:rsid w:val="000D34E5"/>
    <w:rsid w:val="000D3527"/>
    <w:rsid w:val="000D5E3D"/>
    <w:rsid w:val="000D6300"/>
    <w:rsid w:val="000D7330"/>
    <w:rsid w:val="000E06B0"/>
    <w:rsid w:val="000E0C25"/>
    <w:rsid w:val="000E0CF2"/>
    <w:rsid w:val="000E29E9"/>
    <w:rsid w:val="000E3680"/>
    <w:rsid w:val="000E4141"/>
    <w:rsid w:val="000E451F"/>
    <w:rsid w:val="000E4F60"/>
    <w:rsid w:val="000E5ED0"/>
    <w:rsid w:val="000E6950"/>
    <w:rsid w:val="000E70C6"/>
    <w:rsid w:val="000F1B7F"/>
    <w:rsid w:val="000F2440"/>
    <w:rsid w:val="000F3050"/>
    <w:rsid w:val="000F3339"/>
    <w:rsid w:val="000F3526"/>
    <w:rsid w:val="000F3BFC"/>
    <w:rsid w:val="000F5D03"/>
    <w:rsid w:val="001000E1"/>
    <w:rsid w:val="00100A46"/>
    <w:rsid w:val="001010C3"/>
    <w:rsid w:val="00102030"/>
    <w:rsid w:val="00102064"/>
    <w:rsid w:val="00102639"/>
    <w:rsid w:val="00103318"/>
    <w:rsid w:val="00103E84"/>
    <w:rsid w:val="00104239"/>
    <w:rsid w:val="00104354"/>
    <w:rsid w:val="00106B2C"/>
    <w:rsid w:val="00107530"/>
    <w:rsid w:val="00107CD8"/>
    <w:rsid w:val="001113E4"/>
    <w:rsid w:val="00111883"/>
    <w:rsid w:val="0011199C"/>
    <w:rsid w:val="00112287"/>
    <w:rsid w:val="00112C82"/>
    <w:rsid w:val="00112CDF"/>
    <w:rsid w:val="00112E75"/>
    <w:rsid w:val="0011486F"/>
    <w:rsid w:val="0011559B"/>
    <w:rsid w:val="00115877"/>
    <w:rsid w:val="00116090"/>
    <w:rsid w:val="00116524"/>
    <w:rsid w:val="001168CF"/>
    <w:rsid w:val="00116B21"/>
    <w:rsid w:val="001177C4"/>
    <w:rsid w:val="0012030C"/>
    <w:rsid w:val="00122010"/>
    <w:rsid w:val="001228D1"/>
    <w:rsid w:val="001253DA"/>
    <w:rsid w:val="00125540"/>
    <w:rsid w:val="00127780"/>
    <w:rsid w:val="00127EFA"/>
    <w:rsid w:val="00131934"/>
    <w:rsid w:val="00131AA7"/>
    <w:rsid w:val="00131B38"/>
    <w:rsid w:val="00133748"/>
    <w:rsid w:val="00134ED6"/>
    <w:rsid w:val="001365E5"/>
    <w:rsid w:val="001373A9"/>
    <w:rsid w:val="00137CA5"/>
    <w:rsid w:val="001413EB"/>
    <w:rsid w:val="00141D08"/>
    <w:rsid w:val="00142397"/>
    <w:rsid w:val="001427D9"/>
    <w:rsid w:val="00142F65"/>
    <w:rsid w:val="00143764"/>
    <w:rsid w:val="001444A6"/>
    <w:rsid w:val="00144D65"/>
    <w:rsid w:val="00145E0C"/>
    <w:rsid w:val="00145FE8"/>
    <w:rsid w:val="00146C65"/>
    <w:rsid w:val="001472CE"/>
    <w:rsid w:val="00151F32"/>
    <w:rsid w:val="00152132"/>
    <w:rsid w:val="001528E4"/>
    <w:rsid w:val="0015298A"/>
    <w:rsid w:val="001534CD"/>
    <w:rsid w:val="0015496B"/>
    <w:rsid w:val="0015619B"/>
    <w:rsid w:val="0015793E"/>
    <w:rsid w:val="001605F8"/>
    <w:rsid w:val="001612C1"/>
    <w:rsid w:val="001613CE"/>
    <w:rsid w:val="0016306E"/>
    <w:rsid w:val="0016510F"/>
    <w:rsid w:val="00165A86"/>
    <w:rsid w:val="00165EA1"/>
    <w:rsid w:val="001660B3"/>
    <w:rsid w:val="00167638"/>
    <w:rsid w:val="0016790A"/>
    <w:rsid w:val="00167D46"/>
    <w:rsid w:val="00170C9B"/>
    <w:rsid w:val="00171334"/>
    <w:rsid w:val="00172E81"/>
    <w:rsid w:val="00173320"/>
    <w:rsid w:val="00173499"/>
    <w:rsid w:val="0017349B"/>
    <w:rsid w:val="00174476"/>
    <w:rsid w:val="00174FBC"/>
    <w:rsid w:val="001756AD"/>
    <w:rsid w:val="00175A8D"/>
    <w:rsid w:val="00176E1C"/>
    <w:rsid w:val="00176ED7"/>
    <w:rsid w:val="00177FB9"/>
    <w:rsid w:val="001801BF"/>
    <w:rsid w:val="00180A00"/>
    <w:rsid w:val="00180AF6"/>
    <w:rsid w:val="001810DE"/>
    <w:rsid w:val="0018248F"/>
    <w:rsid w:val="00183AA4"/>
    <w:rsid w:val="001848E4"/>
    <w:rsid w:val="00184AC6"/>
    <w:rsid w:val="00185826"/>
    <w:rsid w:val="00185D41"/>
    <w:rsid w:val="00186FEB"/>
    <w:rsid w:val="001874F4"/>
    <w:rsid w:val="00190C4F"/>
    <w:rsid w:val="00192010"/>
    <w:rsid w:val="001934AD"/>
    <w:rsid w:val="001943F5"/>
    <w:rsid w:val="001944DC"/>
    <w:rsid w:val="00194A9C"/>
    <w:rsid w:val="00194D2F"/>
    <w:rsid w:val="00194E03"/>
    <w:rsid w:val="001956BC"/>
    <w:rsid w:val="00195796"/>
    <w:rsid w:val="00196452"/>
    <w:rsid w:val="00196E97"/>
    <w:rsid w:val="001A06D5"/>
    <w:rsid w:val="001A0C21"/>
    <w:rsid w:val="001A0E91"/>
    <w:rsid w:val="001A16BE"/>
    <w:rsid w:val="001A269B"/>
    <w:rsid w:val="001A3821"/>
    <w:rsid w:val="001A3F04"/>
    <w:rsid w:val="001A569F"/>
    <w:rsid w:val="001A5808"/>
    <w:rsid w:val="001A5B2E"/>
    <w:rsid w:val="001A5C06"/>
    <w:rsid w:val="001A5CE0"/>
    <w:rsid w:val="001A64CF"/>
    <w:rsid w:val="001A727C"/>
    <w:rsid w:val="001A7CE7"/>
    <w:rsid w:val="001B011A"/>
    <w:rsid w:val="001B0193"/>
    <w:rsid w:val="001B0AC8"/>
    <w:rsid w:val="001B2FF0"/>
    <w:rsid w:val="001B4240"/>
    <w:rsid w:val="001B440D"/>
    <w:rsid w:val="001B4CEC"/>
    <w:rsid w:val="001B5D24"/>
    <w:rsid w:val="001B6014"/>
    <w:rsid w:val="001B71C8"/>
    <w:rsid w:val="001B728C"/>
    <w:rsid w:val="001C1266"/>
    <w:rsid w:val="001C19F0"/>
    <w:rsid w:val="001C1F5D"/>
    <w:rsid w:val="001C22C7"/>
    <w:rsid w:val="001C28EA"/>
    <w:rsid w:val="001C2BFB"/>
    <w:rsid w:val="001C3A9B"/>
    <w:rsid w:val="001C4761"/>
    <w:rsid w:val="001C53AD"/>
    <w:rsid w:val="001C54A0"/>
    <w:rsid w:val="001C68A0"/>
    <w:rsid w:val="001C6EA3"/>
    <w:rsid w:val="001C7017"/>
    <w:rsid w:val="001C74C9"/>
    <w:rsid w:val="001D000E"/>
    <w:rsid w:val="001D0101"/>
    <w:rsid w:val="001D0E65"/>
    <w:rsid w:val="001D2795"/>
    <w:rsid w:val="001D3C1A"/>
    <w:rsid w:val="001D3F40"/>
    <w:rsid w:val="001D4B43"/>
    <w:rsid w:val="001D604F"/>
    <w:rsid w:val="001D6891"/>
    <w:rsid w:val="001D7C8C"/>
    <w:rsid w:val="001E02B8"/>
    <w:rsid w:val="001E4B3E"/>
    <w:rsid w:val="001E542F"/>
    <w:rsid w:val="001E5C19"/>
    <w:rsid w:val="001E5FAA"/>
    <w:rsid w:val="001E656D"/>
    <w:rsid w:val="001E6CE0"/>
    <w:rsid w:val="001E7A34"/>
    <w:rsid w:val="001F0042"/>
    <w:rsid w:val="001F181E"/>
    <w:rsid w:val="001F195F"/>
    <w:rsid w:val="001F1A70"/>
    <w:rsid w:val="001F327B"/>
    <w:rsid w:val="001F4930"/>
    <w:rsid w:val="001F716E"/>
    <w:rsid w:val="00200AE4"/>
    <w:rsid w:val="00200BA0"/>
    <w:rsid w:val="00200ED9"/>
    <w:rsid w:val="0020118A"/>
    <w:rsid w:val="002023D8"/>
    <w:rsid w:val="00204D51"/>
    <w:rsid w:val="00206B54"/>
    <w:rsid w:val="002107EA"/>
    <w:rsid w:val="002113BE"/>
    <w:rsid w:val="00212ADC"/>
    <w:rsid w:val="002132A3"/>
    <w:rsid w:val="00214447"/>
    <w:rsid w:val="0021451F"/>
    <w:rsid w:val="00214839"/>
    <w:rsid w:val="00215BCE"/>
    <w:rsid w:val="00216DE2"/>
    <w:rsid w:val="0021732D"/>
    <w:rsid w:val="002175E7"/>
    <w:rsid w:val="00217D22"/>
    <w:rsid w:val="00220739"/>
    <w:rsid w:val="002217AD"/>
    <w:rsid w:val="0022226B"/>
    <w:rsid w:val="00222E88"/>
    <w:rsid w:val="00222FA2"/>
    <w:rsid w:val="00225E6B"/>
    <w:rsid w:val="00225EDB"/>
    <w:rsid w:val="002265DA"/>
    <w:rsid w:val="00226E38"/>
    <w:rsid w:val="00227098"/>
    <w:rsid w:val="00230DB1"/>
    <w:rsid w:val="00230F8D"/>
    <w:rsid w:val="002310D9"/>
    <w:rsid w:val="00231904"/>
    <w:rsid w:val="00231954"/>
    <w:rsid w:val="002324B5"/>
    <w:rsid w:val="00232705"/>
    <w:rsid w:val="0023311D"/>
    <w:rsid w:val="00234200"/>
    <w:rsid w:val="0023495C"/>
    <w:rsid w:val="00235267"/>
    <w:rsid w:val="00235C25"/>
    <w:rsid w:val="0023612D"/>
    <w:rsid w:val="00236A8A"/>
    <w:rsid w:val="00240C38"/>
    <w:rsid w:val="0024243F"/>
    <w:rsid w:val="00242B03"/>
    <w:rsid w:val="00242F71"/>
    <w:rsid w:val="002433E5"/>
    <w:rsid w:val="0024640D"/>
    <w:rsid w:val="00250181"/>
    <w:rsid w:val="002504C7"/>
    <w:rsid w:val="00250CE3"/>
    <w:rsid w:val="00250E04"/>
    <w:rsid w:val="00252903"/>
    <w:rsid w:val="00252E62"/>
    <w:rsid w:val="00254820"/>
    <w:rsid w:val="00254967"/>
    <w:rsid w:val="00254DE0"/>
    <w:rsid w:val="002550FB"/>
    <w:rsid w:val="0025683A"/>
    <w:rsid w:val="002571A0"/>
    <w:rsid w:val="002603B4"/>
    <w:rsid w:val="00260FCF"/>
    <w:rsid w:val="002617F9"/>
    <w:rsid w:val="002639B6"/>
    <w:rsid w:val="00264CDD"/>
    <w:rsid w:val="002668D1"/>
    <w:rsid w:val="00266FC3"/>
    <w:rsid w:val="00270366"/>
    <w:rsid w:val="00271C06"/>
    <w:rsid w:val="00271E1B"/>
    <w:rsid w:val="00272975"/>
    <w:rsid w:val="00272D6B"/>
    <w:rsid w:val="00272EB8"/>
    <w:rsid w:val="00273EC3"/>
    <w:rsid w:val="00275753"/>
    <w:rsid w:val="00276DA2"/>
    <w:rsid w:val="0027749C"/>
    <w:rsid w:val="00280EE8"/>
    <w:rsid w:val="00280F02"/>
    <w:rsid w:val="002811E3"/>
    <w:rsid w:val="00281321"/>
    <w:rsid w:val="00281A05"/>
    <w:rsid w:val="00281E2F"/>
    <w:rsid w:val="00282F5A"/>
    <w:rsid w:val="002838D4"/>
    <w:rsid w:val="00284B7C"/>
    <w:rsid w:val="00284ED3"/>
    <w:rsid w:val="00286744"/>
    <w:rsid w:val="00287098"/>
    <w:rsid w:val="002874DB"/>
    <w:rsid w:val="00287C5E"/>
    <w:rsid w:val="0029079B"/>
    <w:rsid w:val="00290B26"/>
    <w:rsid w:val="00292C50"/>
    <w:rsid w:val="0029343C"/>
    <w:rsid w:val="0029555B"/>
    <w:rsid w:val="002965C9"/>
    <w:rsid w:val="0029683B"/>
    <w:rsid w:val="00296B5E"/>
    <w:rsid w:val="0029766F"/>
    <w:rsid w:val="002A1AFF"/>
    <w:rsid w:val="002A220C"/>
    <w:rsid w:val="002A332D"/>
    <w:rsid w:val="002A3810"/>
    <w:rsid w:val="002A4969"/>
    <w:rsid w:val="002A4EA9"/>
    <w:rsid w:val="002A533C"/>
    <w:rsid w:val="002A5EFD"/>
    <w:rsid w:val="002A6EF4"/>
    <w:rsid w:val="002B0309"/>
    <w:rsid w:val="002B17AC"/>
    <w:rsid w:val="002B37E2"/>
    <w:rsid w:val="002B4BB9"/>
    <w:rsid w:val="002B4E4D"/>
    <w:rsid w:val="002B57EF"/>
    <w:rsid w:val="002B5B3C"/>
    <w:rsid w:val="002B648F"/>
    <w:rsid w:val="002B72E6"/>
    <w:rsid w:val="002B7302"/>
    <w:rsid w:val="002C1297"/>
    <w:rsid w:val="002C13FE"/>
    <w:rsid w:val="002C2FAA"/>
    <w:rsid w:val="002C3EEA"/>
    <w:rsid w:val="002C5549"/>
    <w:rsid w:val="002C6285"/>
    <w:rsid w:val="002C744A"/>
    <w:rsid w:val="002D0DF4"/>
    <w:rsid w:val="002D2C4B"/>
    <w:rsid w:val="002D2F3E"/>
    <w:rsid w:val="002D33A0"/>
    <w:rsid w:val="002D3FA2"/>
    <w:rsid w:val="002D48F9"/>
    <w:rsid w:val="002D5B80"/>
    <w:rsid w:val="002D67CA"/>
    <w:rsid w:val="002D69A9"/>
    <w:rsid w:val="002D7E59"/>
    <w:rsid w:val="002E02A3"/>
    <w:rsid w:val="002E0D85"/>
    <w:rsid w:val="002E176A"/>
    <w:rsid w:val="002E1CF6"/>
    <w:rsid w:val="002E1FBA"/>
    <w:rsid w:val="002E278A"/>
    <w:rsid w:val="002E301D"/>
    <w:rsid w:val="002E3284"/>
    <w:rsid w:val="002E3B3F"/>
    <w:rsid w:val="002E4FDF"/>
    <w:rsid w:val="002E5BB3"/>
    <w:rsid w:val="002E67A9"/>
    <w:rsid w:val="002E6B63"/>
    <w:rsid w:val="002E7274"/>
    <w:rsid w:val="002E7C99"/>
    <w:rsid w:val="002E7FAD"/>
    <w:rsid w:val="002F0A1C"/>
    <w:rsid w:val="002F14F9"/>
    <w:rsid w:val="002F17E9"/>
    <w:rsid w:val="002F17FF"/>
    <w:rsid w:val="002F1A47"/>
    <w:rsid w:val="002F215B"/>
    <w:rsid w:val="002F25F8"/>
    <w:rsid w:val="002F3A4C"/>
    <w:rsid w:val="002F41AE"/>
    <w:rsid w:val="002F4BA2"/>
    <w:rsid w:val="002F4F14"/>
    <w:rsid w:val="002F5DA7"/>
    <w:rsid w:val="002F5F11"/>
    <w:rsid w:val="002F615C"/>
    <w:rsid w:val="002F71F3"/>
    <w:rsid w:val="002F7224"/>
    <w:rsid w:val="002F735B"/>
    <w:rsid w:val="0030033D"/>
    <w:rsid w:val="003024C5"/>
    <w:rsid w:val="00302968"/>
    <w:rsid w:val="003035B6"/>
    <w:rsid w:val="0030450D"/>
    <w:rsid w:val="00304568"/>
    <w:rsid w:val="0030594F"/>
    <w:rsid w:val="00307032"/>
    <w:rsid w:val="003104BD"/>
    <w:rsid w:val="00310FA4"/>
    <w:rsid w:val="0031187A"/>
    <w:rsid w:val="0031209E"/>
    <w:rsid w:val="003135FF"/>
    <w:rsid w:val="00313AAC"/>
    <w:rsid w:val="00314CA9"/>
    <w:rsid w:val="003164D7"/>
    <w:rsid w:val="00316583"/>
    <w:rsid w:val="00317562"/>
    <w:rsid w:val="00321402"/>
    <w:rsid w:val="00321630"/>
    <w:rsid w:val="00321CE6"/>
    <w:rsid w:val="00321F38"/>
    <w:rsid w:val="003227CA"/>
    <w:rsid w:val="0032398D"/>
    <w:rsid w:val="00323CF4"/>
    <w:rsid w:val="0032553C"/>
    <w:rsid w:val="00326BAE"/>
    <w:rsid w:val="00326BEA"/>
    <w:rsid w:val="00327502"/>
    <w:rsid w:val="00327768"/>
    <w:rsid w:val="00327C57"/>
    <w:rsid w:val="0033005C"/>
    <w:rsid w:val="003319CE"/>
    <w:rsid w:val="00331E0A"/>
    <w:rsid w:val="003329D4"/>
    <w:rsid w:val="00334529"/>
    <w:rsid w:val="0033474D"/>
    <w:rsid w:val="00334783"/>
    <w:rsid w:val="00335087"/>
    <w:rsid w:val="0033564B"/>
    <w:rsid w:val="0033698C"/>
    <w:rsid w:val="00342F6E"/>
    <w:rsid w:val="00343BF9"/>
    <w:rsid w:val="003449A9"/>
    <w:rsid w:val="00345838"/>
    <w:rsid w:val="00345DB7"/>
    <w:rsid w:val="003460F3"/>
    <w:rsid w:val="003468DA"/>
    <w:rsid w:val="00350DCD"/>
    <w:rsid w:val="00351897"/>
    <w:rsid w:val="00351A93"/>
    <w:rsid w:val="003539AD"/>
    <w:rsid w:val="00355019"/>
    <w:rsid w:val="00355113"/>
    <w:rsid w:val="00355441"/>
    <w:rsid w:val="003560A2"/>
    <w:rsid w:val="00356AA6"/>
    <w:rsid w:val="00360786"/>
    <w:rsid w:val="0036126D"/>
    <w:rsid w:val="00361771"/>
    <w:rsid w:val="003656C7"/>
    <w:rsid w:val="00365D1E"/>
    <w:rsid w:val="0036668D"/>
    <w:rsid w:val="0036695D"/>
    <w:rsid w:val="00366D64"/>
    <w:rsid w:val="00367123"/>
    <w:rsid w:val="00367EB0"/>
    <w:rsid w:val="0037020D"/>
    <w:rsid w:val="0037035F"/>
    <w:rsid w:val="00372139"/>
    <w:rsid w:val="00372286"/>
    <w:rsid w:val="003729B1"/>
    <w:rsid w:val="00373A5B"/>
    <w:rsid w:val="003748CD"/>
    <w:rsid w:val="0037549F"/>
    <w:rsid w:val="00375B11"/>
    <w:rsid w:val="0037788D"/>
    <w:rsid w:val="00377D90"/>
    <w:rsid w:val="003801DE"/>
    <w:rsid w:val="00380C2E"/>
    <w:rsid w:val="00381683"/>
    <w:rsid w:val="00381E80"/>
    <w:rsid w:val="00382339"/>
    <w:rsid w:val="003823E3"/>
    <w:rsid w:val="00383B39"/>
    <w:rsid w:val="00386590"/>
    <w:rsid w:val="0038708E"/>
    <w:rsid w:val="00387355"/>
    <w:rsid w:val="00387421"/>
    <w:rsid w:val="00387A2E"/>
    <w:rsid w:val="00390382"/>
    <w:rsid w:val="00390621"/>
    <w:rsid w:val="00390B50"/>
    <w:rsid w:val="00391564"/>
    <w:rsid w:val="00391FB2"/>
    <w:rsid w:val="00392F1C"/>
    <w:rsid w:val="00393C27"/>
    <w:rsid w:val="00394804"/>
    <w:rsid w:val="00394EC2"/>
    <w:rsid w:val="00395459"/>
    <w:rsid w:val="00395E05"/>
    <w:rsid w:val="003978AD"/>
    <w:rsid w:val="003A0535"/>
    <w:rsid w:val="003A0587"/>
    <w:rsid w:val="003A1248"/>
    <w:rsid w:val="003A131A"/>
    <w:rsid w:val="003A19B5"/>
    <w:rsid w:val="003A1C55"/>
    <w:rsid w:val="003A3CC8"/>
    <w:rsid w:val="003A3FFD"/>
    <w:rsid w:val="003A449D"/>
    <w:rsid w:val="003A5A86"/>
    <w:rsid w:val="003A64A7"/>
    <w:rsid w:val="003A668A"/>
    <w:rsid w:val="003B058B"/>
    <w:rsid w:val="003B0C26"/>
    <w:rsid w:val="003B1AF4"/>
    <w:rsid w:val="003B1C0F"/>
    <w:rsid w:val="003B2B6A"/>
    <w:rsid w:val="003B2C02"/>
    <w:rsid w:val="003B333A"/>
    <w:rsid w:val="003B393B"/>
    <w:rsid w:val="003B3ADB"/>
    <w:rsid w:val="003B3B53"/>
    <w:rsid w:val="003B3B95"/>
    <w:rsid w:val="003B3BBB"/>
    <w:rsid w:val="003B3D57"/>
    <w:rsid w:val="003B3E03"/>
    <w:rsid w:val="003B4017"/>
    <w:rsid w:val="003B4212"/>
    <w:rsid w:val="003B4469"/>
    <w:rsid w:val="003B4598"/>
    <w:rsid w:val="003B4872"/>
    <w:rsid w:val="003B52B5"/>
    <w:rsid w:val="003B5521"/>
    <w:rsid w:val="003B6366"/>
    <w:rsid w:val="003B63B3"/>
    <w:rsid w:val="003B6561"/>
    <w:rsid w:val="003B680D"/>
    <w:rsid w:val="003B7945"/>
    <w:rsid w:val="003B7E84"/>
    <w:rsid w:val="003B7F84"/>
    <w:rsid w:val="003C12CB"/>
    <w:rsid w:val="003C1A31"/>
    <w:rsid w:val="003C4A9B"/>
    <w:rsid w:val="003C544D"/>
    <w:rsid w:val="003C55B5"/>
    <w:rsid w:val="003C6A91"/>
    <w:rsid w:val="003C6EA2"/>
    <w:rsid w:val="003D0521"/>
    <w:rsid w:val="003D0706"/>
    <w:rsid w:val="003D0E71"/>
    <w:rsid w:val="003D1178"/>
    <w:rsid w:val="003D1C2C"/>
    <w:rsid w:val="003D3345"/>
    <w:rsid w:val="003D3C01"/>
    <w:rsid w:val="003D42ED"/>
    <w:rsid w:val="003D4398"/>
    <w:rsid w:val="003D43D2"/>
    <w:rsid w:val="003D4908"/>
    <w:rsid w:val="003D5FA2"/>
    <w:rsid w:val="003D7755"/>
    <w:rsid w:val="003D7F90"/>
    <w:rsid w:val="003E0CD5"/>
    <w:rsid w:val="003E161A"/>
    <w:rsid w:val="003E280A"/>
    <w:rsid w:val="003E281E"/>
    <w:rsid w:val="003E38BA"/>
    <w:rsid w:val="003E4007"/>
    <w:rsid w:val="003E47E2"/>
    <w:rsid w:val="003E49C9"/>
    <w:rsid w:val="003E4A13"/>
    <w:rsid w:val="003E5B8E"/>
    <w:rsid w:val="003E6B15"/>
    <w:rsid w:val="003E7946"/>
    <w:rsid w:val="003E7C09"/>
    <w:rsid w:val="003F0403"/>
    <w:rsid w:val="003F08F4"/>
    <w:rsid w:val="003F0D33"/>
    <w:rsid w:val="003F132E"/>
    <w:rsid w:val="003F17AC"/>
    <w:rsid w:val="003F1E82"/>
    <w:rsid w:val="003F29D1"/>
    <w:rsid w:val="003F3041"/>
    <w:rsid w:val="003F3741"/>
    <w:rsid w:val="003F4D19"/>
    <w:rsid w:val="003F4FB0"/>
    <w:rsid w:val="003F5B06"/>
    <w:rsid w:val="003F5B86"/>
    <w:rsid w:val="003F5CA3"/>
    <w:rsid w:val="003F5EE4"/>
    <w:rsid w:val="003F5FC5"/>
    <w:rsid w:val="003F646F"/>
    <w:rsid w:val="003F6F38"/>
    <w:rsid w:val="003F72FE"/>
    <w:rsid w:val="003F7374"/>
    <w:rsid w:val="00401488"/>
    <w:rsid w:val="00402AA7"/>
    <w:rsid w:val="00402E74"/>
    <w:rsid w:val="00403EC9"/>
    <w:rsid w:val="00404085"/>
    <w:rsid w:val="00405DA0"/>
    <w:rsid w:val="00405F3B"/>
    <w:rsid w:val="00406439"/>
    <w:rsid w:val="00406651"/>
    <w:rsid w:val="00406D9B"/>
    <w:rsid w:val="00406F72"/>
    <w:rsid w:val="004073B6"/>
    <w:rsid w:val="00410D31"/>
    <w:rsid w:val="0041149D"/>
    <w:rsid w:val="00411F51"/>
    <w:rsid w:val="00412484"/>
    <w:rsid w:val="004129E0"/>
    <w:rsid w:val="00413078"/>
    <w:rsid w:val="00413281"/>
    <w:rsid w:val="0041460D"/>
    <w:rsid w:val="00416894"/>
    <w:rsid w:val="004178A7"/>
    <w:rsid w:val="004179BE"/>
    <w:rsid w:val="004179FD"/>
    <w:rsid w:val="00422C9A"/>
    <w:rsid w:val="004235B7"/>
    <w:rsid w:val="00424721"/>
    <w:rsid w:val="00424A72"/>
    <w:rsid w:val="004256CB"/>
    <w:rsid w:val="004321EE"/>
    <w:rsid w:val="00432A54"/>
    <w:rsid w:val="00434D84"/>
    <w:rsid w:val="00437BCC"/>
    <w:rsid w:val="00441AD5"/>
    <w:rsid w:val="00441FC6"/>
    <w:rsid w:val="00442619"/>
    <w:rsid w:val="0044272D"/>
    <w:rsid w:val="00442EAB"/>
    <w:rsid w:val="00443052"/>
    <w:rsid w:val="0044395A"/>
    <w:rsid w:val="00444555"/>
    <w:rsid w:val="00451FED"/>
    <w:rsid w:val="00452878"/>
    <w:rsid w:val="00452D5C"/>
    <w:rsid w:val="00454338"/>
    <w:rsid w:val="00455EFB"/>
    <w:rsid w:val="004568D9"/>
    <w:rsid w:val="00456A09"/>
    <w:rsid w:val="00456EC2"/>
    <w:rsid w:val="00462153"/>
    <w:rsid w:val="00462EEA"/>
    <w:rsid w:val="00462F66"/>
    <w:rsid w:val="004651BD"/>
    <w:rsid w:val="0046594D"/>
    <w:rsid w:val="00467883"/>
    <w:rsid w:val="00470AC6"/>
    <w:rsid w:val="00471A83"/>
    <w:rsid w:val="004721E1"/>
    <w:rsid w:val="00472B8B"/>
    <w:rsid w:val="00472B8C"/>
    <w:rsid w:val="0047497D"/>
    <w:rsid w:val="00475C1F"/>
    <w:rsid w:val="00477274"/>
    <w:rsid w:val="00477879"/>
    <w:rsid w:val="00477978"/>
    <w:rsid w:val="004806E2"/>
    <w:rsid w:val="0048108E"/>
    <w:rsid w:val="00481235"/>
    <w:rsid w:val="004812E0"/>
    <w:rsid w:val="004816E0"/>
    <w:rsid w:val="00482B08"/>
    <w:rsid w:val="00483591"/>
    <w:rsid w:val="004852BF"/>
    <w:rsid w:val="00485937"/>
    <w:rsid w:val="00486981"/>
    <w:rsid w:val="00486AD5"/>
    <w:rsid w:val="00486AE4"/>
    <w:rsid w:val="00486B7A"/>
    <w:rsid w:val="00486C6F"/>
    <w:rsid w:val="00487B10"/>
    <w:rsid w:val="00490359"/>
    <w:rsid w:val="00490639"/>
    <w:rsid w:val="00491828"/>
    <w:rsid w:val="00491D77"/>
    <w:rsid w:val="004922B7"/>
    <w:rsid w:val="00493646"/>
    <w:rsid w:val="00493677"/>
    <w:rsid w:val="00493C43"/>
    <w:rsid w:val="004942AC"/>
    <w:rsid w:val="00494465"/>
    <w:rsid w:val="0049447F"/>
    <w:rsid w:val="00495015"/>
    <w:rsid w:val="00495C19"/>
    <w:rsid w:val="00497D2C"/>
    <w:rsid w:val="004A0598"/>
    <w:rsid w:val="004A2982"/>
    <w:rsid w:val="004A3349"/>
    <w:rsid w:val="004A348A"/>
    <w:rsid w:val="004A3C78"/>
    <w:rsid w:val="004A4AF6"/>
    <w:rsid w:val="004A55B5"/>
    <w:rsid w:val="004A5753"/>
    <w:rsid w:val="004A6E9C"/>
    <w:rsid w:val="004B1158"/>
    <w:rsid w:val="004B1E5B"/>
    <w:rsid w:val="004B21BC"/>
    <w:rsid w:val="004B623F"/>
    <w:rsid w:val="004B6247"/>
    <w:rsid w:val="004C07AA"/>
    <w:rsid w:val="004C1A7A"/>
    <w:rsid w:val="004C1B5E"/>
    <w:rsid w:val="004C2484"/>
    <w:rsid w:val="004C4483"/>
    <w:rsid w:val="004C4A05"/>
    <w:rsid w:val="004C4E0F"/>
    <w:rsid w:val="004C5B12"/>
    <w:rsid w:val="004C69C2"/>
    <w:rsid w:val="004C767D"/>
    <w:rsid w:val="004C7F0F"/>
    <w:rsid w:val="004C7FA5"/>
    <w:rsid w:val="004D16A3"/>
    <w:rsid w:val="004D3191"/>
    <w:rsid w:val="004D3358"/>
    <w:rsid w:val="004D4276"/>
    <w:rsid w:val="004D463F"/>
    <w:rsid w:val="004D4682"/>
    <w:rsid w:val="004D4A70"/>
    <w:rsid w:val="004D6290"/>
    <w:rsid w:val="004D6691"/>
    <w:rsid w:val="004D71E2"/>
    <w:rsid w:val="004D7606"/>
    <w:rsid w:val="004D7CDE"/>
    <w:rsid w:val="004D7E3D"/>
    <w:rsid w:val="004E0117"/>
    <w:rsid w:val="004E17D9"/>
    <w:rsid w:val="004E181E"/>
    <w:rsid w:val="004E186A"/>
    <w:rsid w:val="004E2202"/>
    <w:rsid w:val="004E22E6"/>
    <w:rsid w:val="004E3751"/>
    <w:rsid w:val="004E45AF"/>
    <w:rsid w:val="004E5CAE"/>
    <w:rsid w:val="004E5E5A"/>
    <w:rsid w:val="004E60F3"/>
    <w:rsid w:val="004E6103"/>
    <w:rsid w:val="004E68BB"/>
    <w:rsid w:val="004E6B59"/>
    <w:rsid w:val="004E6DD2"/>
    <w:rsid w:val="004F14D1"/>
    <w:rsid w:val="004F1CF2"/>
    <w:rsid w:val="004F42E8"/>
    <w:rsid w:val="004F4DCC"/>
    <w:rsid w:val="004F56C9"/>
    <w:rsid w:val="004F60DF"/>
    <w:rsid w:val="004F6146"/>
    <w:rsid w:val="004F7379"/>
    <w:rsid w:val="005004E1"/>
    <w:rsid w:val="00501586"/>
    <w:rsid w:val="00501D97"/>
    <w:rsid w:val="0050243F"/>
    <w:rsid w:val="00503CCB"/>
    <w:rsid w:val="00504119"/>
    <w:rsid w:val="00504E85"/>
    <w:rsid w:val="005057A6"/>
    <w:rsid w:val="0050675D"/>
    <w:rsid w:val="00507299"/>
    <w:rsid w:val="0051026C"/>
    <w:rsid w:val="00510EC9"/>
    <w:rsid w:val="005126F2"/>
    <w:rsid w:val="005139D6"/>
    <w:rsid w:val="00513E7B"/>
    <w:rsid w:val="00514094"/>
    <w:rsid w:val="00515708"/>
    <w:rsid w:val="00515921"/>
    <w:rsid w:val="00515DD8"/>
    <w:rsid w:val="00516FD1"/>
    <w:rsid w:val="00517378"/>
    <w:rsid w:val="00521406"/>
    <w:rsid w:val="00521756"/>
    <w:rsid w:val="00521D51"/>
    <w:rsid w:val="00522CBB"/>
    <w:rsid w:val="00523DE4"/>
    <w:rsid w:val="00524FA3"/>
    <w:rsid w:val="00525089"/>
    <w:rsid w:val="00525593"/>
    <w:rsid w:val="00527049"/>
    <w:rsid w:val="00527613"/>
    <w:rsid w:val="00527C62"/>
    <w:rsid w:val="0053032F"/>
    <w:rsid w:val="00530568"/>
    <w:rsid w:val="00530A77"/>
    <w:rsid w:val="00531573"/>
    <w:rsid w:val="0053182E"/>
    <w:rsid w:val="00531BE5"/>
    <w:rsid w:val="00531CFA"/>
    <w:rsid w:val="0053344A"/>
    <w:rsid w:val="00533E2F"/>
    <w:rsid w:val="005340A0"/>
    <w:rsid w:val="005340F3"/>
    <w:rsid w:val="00534500"/>
    <w:rsid w:val="00535F69"/>
    <w:rsid w:val="0053640C"/>
    <w:rsid w:val="00536B1B"/>
    <w:rsid w:val="005376FC"/>
    <w:rsid w:val="005402B3"/>
    <w:rsid w:val="00540415"/>
    <w:rsid w:val="00540B14"/>
    <w:rsid w:val="00543011"/>
    <w:rsid w:val="005434A2"/>
    <w:rsid w:val="0054361E"/>
    <w:rsid w:val="00543F1A"/>
    <w:rsid w:val="005442BF"/>
    <w:rsid w:val="0054465D"/>
    <w:rsid w:val="00544B8F"/>
    <w:rsid w:val="00544DBE"/>
    <w:rsid w:val="0054500E"/>
    <w:rsid w:val="00547117"/>
    <w:rsid w:val="005473E4"/>
    <w:rsid w:val="00547DCE"/>
    <w:rsid w:val="005511E4"/>
    <w:rsid w:val="00551810"/>
    <w:rsid w:val="00551FF8"/>
    <w:rsid w:val="00552A93"/>
    <w:rsid w:val="00552E77"/>
    <w:rsid w:val="00553BB4"/>
    <w:rsid w:val="00553E92"/>
    <w:rsid w:val="00554C28"/>
    <w:rsid w:val="005555A9"/>
    <w:rsid w:val="00555DC6"/>
    <w:rsid w:val="00560881"/>
    <w:rsid w:val="00560B9E"/>
    <w:rsid w:val="00560E4A"/>
    <w:rsid w:val="0056139F"/>
    <w:rsid w:val="005620E2"/>
    <w:rsid w:val="00562AD7"/>
    <w:rsid w:val="005635B6"/>
    <w:rsid w:val="00564076"/>
    <w:rsid w:val="00564238"/>
    <w:rsid w:val="005643CE"/>
    <w:rsid w:val="00565195"/>
    <w:rsid w:val="005659C4"/>
    <w:rsid w:val="005665A1"/>
    <w:rsid w:val="00566EDB"/>
    <w:rsid w:val="0056753C"/>
    <w:rsid w:val="00570E60"/>
    <w:rsid w:val="00571290"/>
    <w:rsid w:val="00571FB1"/>
    <w:rsid w:val="00572F6F"/>
    <w:rsid w:val="00572F91"/>
    <w:rsid w:val="00574A71"/>
    <w:rsid w:val="00574EF2"/>
    <w:rsid w:val="005756A3"/>
    <w:rsid w:val="00575A0A"/>
    <w:rsid w:val="00575B04"/>
    <w:rsid w:val="00575ECB"/>
    <w:rsid w:val="00575F35"/>
    <w:rsid w:val="0057674E"/>
    <w:rsid w:val="00576C9C"/>
    <w:rsid w:val="005771A4"/>
    <w:rsid w:val="00577A1F"/>
    <w:rsid w:val="005802B3"/>
    <w:rsid w:val="00581EC9"/>
    <w:rsid w:val="005820F3"/>
    <w:rsid w:val="0058423F"/>
    <w:rsid w:val="005907A4"/>
    <w:rsid w:val="00590AF3"/>
    <w:rsid w:val="005916B9"/>
    <w:rsid w:val="00591AA6"/>
    <w:rsid w:val="00593C98"/>
    <w:rsid w:val="005940A6"/>
    <w:rsid w:val="00594976"/>
    <w:rsid w:val="00595875"/>
    <w:rsid w:val="005973F6"/>
    <w:rsid w:val="00597761"/>
    <w:rsid w:val="005A07C9"/>
    <w:rsid w:val="005A0CBB"/>
    <w:rsid w:val="005A1F61"/>
    <w:rsid w:val="005A305E"/>
    <w:rsid w:val="005A33DA"/>
    <w:rsid w:val="005A4D3D"/>
    <w:rsid w:val="005A5009"/>
    <w:rsid w:val="005A51A4"/>
    <w:rsid w:val="005A5952"/>
    <w:rsid w:val="005A607A"/>
    <w:rsid w:val="005A728C"/>
    <w:rsid w:val="005B1705"/>
    <w:rsid w:val="005B23D1"/>
    <w:rsid w:val="005B2F51"/>
    <w:rsid w:val="005B2FDC"/>
    <w:rsid w:val="005B331D"/>
    <w:rsid w:val="005B334C"/>
    <w:rsid w:val="005B37D9"/>
    <w:rsid w:val="005B3D85"/>
    <w:rsid w:val="005B400C"/>
    <w:rsid w:val="005B5810"/>
    <w:rsid w:val="005B5900"/>
    <w:rsid w:val="005B6EE0"/>
    <w:rsid w:val="005B6F5F"/>
    <w:rsid w:val="005B736B"/>
    <w:rsid w:val="005C07CF"/>
    <w:rsid w:val="005C0929"/>
    <w:rsid w:val="005C22D7"/>
    <w:rsid w:val="005C28A3"/>
    <w:rsid w:val="005C4655"/>
    <w:rsid w:val="005C516B"/>
    <w:rsid w:val="005C575F"/>
    <w:rsid w:val="005C5B1F"/>
    <w:rsid w:val="005C5B36"/>
    <w:rsid w:val="005C7A47"/>
    <w:rsid w:val="005D0280"/>
    <w:rsid w:val="005D03BA"/>
    <w:rsid w:val="005D23D0"/>
    <w:rsid w:val="005D2D3F"/>
    <w:rsid w:val="005D32DB"/>
    <w:rsid w:val="005D38C4"/>
    <w:rsid w:val="005D3DB8"/>
    <w:rsid w:val="005D4936"/>
    <w:rsid w:val="005D74A5"/>
    <w:rsid w:val="005E029C"/>
    <w:rsid w:val="005E0E8E"/>
    <w:rsid w:val="005E0EEA"/>
    <w:rsid w:val="005E0FE5"/>
    <w:rsid w:val="005E1209"/>
    <w:rsid w:val="005E22F0"/>
    <w:rsid w:val="005E390C"/>
    <w:rsid w:val="005E4200"/>
    <w:rsid w:val="005E5F51"/>
    <w:rsid w:val="005E60D1"/>
    <w:rsid w:val="005E6459"/>
    <w:rsid w:val="005E751C"/>
    <w:rsid w:val="005F07BB"/>
    <w:rsid w:val="005F07E9"/>
    <w:rsid w:val="005F0AF3"/>
    <w:rsid w:val="005F1C02"/>
    <w:rsid w:val="005F25F0"/>
    <w:rsid w:val="005F290B"/>
    <w:rsid w:val="005F293B"/>
    <w:rsid w:val="005F2D62"/>
    <w:rsid w:val="005F2F23"/>
    <w:rsid w:val="005F339F"/>
    <w:rsid w:val="005F3F0E"/>
    <w:rsid w:val="005F598C"/>
    <w:rsid w:val="005F7302"/>
    <w:rsid w:val="00601FDC"/>
    <w:rsid w:val="00603225"/>
    <w:rsid w:val="006065C8"/>
    <w:rsid w:val="006070D3"/>
    <w:rsid w:val="00607351"/>
    <w:rsid w:val="0061042A"/>
    <w:rsid w:val="00611003"/>
    <w:rsid w:val="00611168"/>
    <w:rsid w:val="00611C85"/>
    <w:rsid w:val="0061359D"/>
    <w:rsid w:val="00614BA1"/>
    <w:rsid w:val="006209BC"/>
    <w:rsid w:val="006210C8"/>
    <w:rsid w:val="00621F9E"/>
    <w:rsid w:val="00621FA7"/>
    <w:rsid w:val="006220C5"/>
    <w:rsid w:val="0062318E"/>
    <w:rsid w:val="00623359"/>
    <w:rsid w:val="0063009D"/>
    <w:rsid w:val="00630230"/>
    <w:rsid w:val="00631F1E"/>
    <w:rsid w:val="0063250E"/>
    <w:rsid w:val="00632ABB"/>
    <w:rsid w:val="00633884"/>
    <w:rsid w:val="0063495C"/>
    <w:rsid w:val="00635E9A"/>
    <w:rsid w:val="00636D51"/>
    <w:rsid w:val="00636F72"/>
    <w:rsid w:val="0063733C"/>
    <w:rsid w:val="006379C4"/>
    <w:rsid w:val="006400D4"/>
    <w:rsid w:val="006406EB"/>
    <w:rsid w:val="006409C3"/>
    <w:rsid w:val="00641922"/>
    <w:rsid w:val="006419A8"/>
    <w:rsid w:val="0064296D"/>
    <w:rsid w:val="00643344"/>
    <w:rsid w:val="00643DD0"/>
    <w:rsid w:val="00645C69"/>
    <w:rsid w:val="00645EF0"/>
    <w:rsid w:val="006463D8"/>
    <w:rsid w:val="006469BA"/>
    <w:rsid w:val="00650957"/>
    <w:rsid w:val="006518DD"/>
    <w:rsid w:val="00651EA8"/>
    <w:rsid w:val="006522C0"/>
    <w:rsid w:val="00652575"/>
    <w:rsid w:val="00652754"/>
    <w:rsid w:val="00653F47"/>
    <w:rsid w:val="00653FA9"/>
    <w:rsid w:val="0065475C"/>
    <w:rsid w:val="00654B26"/>
    <w:rsid w:val="006551B5"/>
    <w:rsid w:val="00656986"/>
    <w:rsid w:val="00656CBB"/>
    <w:rsid w:val="00657E25"/>
    <w:rsid w:val="00660077"/>
    <w:rsid w:val="00660400"/>
    <w:rsid w:val="00660572"/>
    <w:rsid w:val="00660CCA"/>
    <w:rsid w:val="00660FC6"/>
    <w:rsid w:val="006619E2"/>
    <w:rsid w:val="00661C64"/>
    <w:rsid w:val="00662585"/>
    <w:rsid w:val="00662E43"/>
    <w:rsid w:val="00663231"/>
    <w:rsid w:val="00664246"/>
    <w:rsid w:val="0066432F"/>
    <w:rsid w:val="0066513D"/>
    <w:rsid w:val="0066657A"/>
    <w:rsid w:val="006669C1"/>
    <w:rsid w:val="00666A3C"/>
    <w:rsid w:val="0066759E"/>
    <w:rsid w:val="006678E5"/>
    <w:rsid w:val="0067022D"/>
    <w:rsid w:val="0067093D"/>
    <w:rsid w:val="00671491"/>
    <w:rsid w:val="00672521"/>
    <w:rsid w:val="00672983"/>
    <w:rsid w:val="00672DE8"/>
    <w:rsid w:val="006734F8"/>
    <w:rsid w:val="006739A3"/>
    <w:rsid w:val="00673DE3"/>
    <w:rsid w:val="006752A2"/>
    <w:rsid w:val="0067651A"/>
    <w:rsid w:val="00676D90"/>
    <w:rsid w:val="00680113"/>
    <w:rsid w:val="00680545"/>
    <w:rsid w:val="006823E3"/>
    <w:rsid w:val="00683D73"/>
    <w:rsid w:val="00683DAA"/>
    <w:rsid w:val="006842DE"/>
    <w:rsid w:val="00684CDD"/>
    <w:rsid w:val="0068591C"/>
    <w:rsid w:val="00690A1C"/>
    <w:rsid w:val="0069258D"/>
    <w:rsid w:val="00692E8B"/>
    <w:rsid w:val="00693476"/>
    <w:rsid w:val="00693F6F"/>
    <w:rsid w:val="00694696"/>
    <w:rsid w:val="00694B2B"/>
    <w:rsid w:val="00694FF5"/>
    <w:rsid w:val="00695861"/>
    <w:rsid w:val="00695A77"/>
    <w:rsid w:val="0069619E"/>
    <w:rsid w:val="00696BDE"/>
    <w:rsid w:val="00696CA9"/>
    <w:rsid w:val="006A10F9"/>
    <w:rsid w:val="006A1A37"/>
    <w:rsid w:val="006A1CE2"/>
    <w:rsid w:val="006A1E4C"/>
    <w:rsid w:val="006A24A3"/>
    <w:rsid w:val="006A3CC3"/>
    <w:rsid w:val="006A4050"/>
    <w:rsid w:val="006A4344"/>
    <w:rsid w:val="006A4891"/>
    <w:rsid w:val="006A6D2F"/>
    <w:rsid w:val="006A7251"/>
    <w:rsid w:val="006A7888"/>
    <w:rsid w:val="006A7AB0"/>
    <w:rsid w:val="006B1848"/>
    <w:rsid w:val="006B197C"/>
    <w:rsid w:val="006B32FB"/>
    <w:rsid w:val="006B4479"/>
    <w:rsid w:val="006B4BD4"/>
    <w:rsid w:val="006B520C"/>
    <w:rsid w:val="006B6D43"/>
    <w:rsid w:val="006B6F58"/>
    <w:rsid w:val="006B78BE"/>
    <w:rsid w:val="006C1853"/>
    <w:rsid w:val="006C1A96"/>
    <w:rsid w:val="006C21A4"/>
    <w:rsid w:val="006C2A4A"/>
    <w:rsid w:val="006C3366"/>
    <w:rsid w:val="006C3714"/>
    <w:rsid w:val="006C4024"/>
    <w:rsid w:val="006C44BC"/>
    <w:rsid w:val="006C4C22"/>
    <w:rsid w:val="006C5377"/>
    <w:rsid w:val="006C585E"/>
    <w:rsid w:val="006C7ADD"/>
    <w:rsid w:val="006D0288"/>
    <w:rsid w:val="006D1169"/>
    <w:rsid w:val="006D2172"/>
    <w:rsid w:val="006D31C7"/>
    <w:rsid w:val="006D32AD"/>
    <w:rsid w:val="006D3349"/>
    <w:rsid w:val="006D3451"/>
    <w:rsid w:val="006D3807"/>
    <w:rsid w:val="006D58FF"/>
    <w:rsid w:val="006D5A2A"/>
    <w:rsid w:val="006D5F30"/>
    <w:rsid w:val="006D60F0"/>
    <w:rsid w:val="006D669B"/>
    <w:rsid w:val="006D67E4"/>
    <w:rsid w:val="006D6A83"/>
    <w:rsid w:val="006D71BD"/>
    <w:rsid w:val="006E121A"/>
    <w:rsid w:val="006E1658"/>
    <w:rsid w:val="006E1F22"/>
    <w:rsid w:val="006E2ED2"/>
    <w:rsid w:val="006E3AD1"/>
    <w:rsid w:val="006E3C1E"/>
    <w:rsid w:val="006E3F74"/>
    <w:rsid w:val="006E5CEB"/>
    <w:rsid w:val="006E644F"/>
    <w:rsid w:val="006E71EF"/>
    <w:rsid w:val="006E7689"/>
    <w:rsid w:val="006E7C3D"/>
    <w:rsid w:val="006F0CA6"/>
    <w:rsid w:val="006F1ACE"/>
    <w:rsid w:val="006F2D14"/>
    <w:rsid w:val="006F4493"/>
    <w:rsid w:val="006F47D5"/>
    <w:rsid w:val="006F58D7"/>
    <w:rsid w:val="006F5F69"/>
    <w:rsid w:val="006F5FB8"/>
    <w:rsid w:val="006F684E"/>
    <w:rsid w:val="006F6AE0"/>
    <w:rsid w:val="006F6CCA"/>
    <w:rsid w:val="006F6D56"/>
    <w:rsid w:val="006F6D9B"/>
    <w:rsid w:val="006F7477"/>
    <w:rsid w:val="006F7B2A"/>
    <w:rsid w:val="00700E63"/>
    <w:rsid w:val="00701F7A"/>
    <w:rsid w:val="007022C3"/>
    <w:rsid w:val="00703CB8"/>
    <w:rsid w:val="00705862"/>
    <w:rsid w:val="007062FD"/>
    <w:rsid w:val="0070682B"/>
    <w:rsid w:val="00706F96"/>
    <w:rsid w:val="00707A9F"/>
    <w:rsid w:val="00707AC6"/>
    <w:rsid w:val="0071098E"/>
    <w:rsid w:val="00711176"/>
    <w:rsid w:val="007118C5"/>
    <w:rsid w:val="007119B0"/>
    <w:rsid w:val="00711B45"/>
    <w:rsid w:val="007123BE"/>
    <w:rsid w:val="0071475D"/>
    <w:rsid w:val="00716917"/>
    <w:rsid w:val="00717963"/>
    <w:rsid w:val="007207A6"/>
    <w:rsid w:val="007208B3"/>
    <w:rsid w:val="00720A86"/>
    <w:rsid w:val="00720E82"/>
    <w:rsid w:val="00720F93"/>
    <w:rsid w:val="00721E92"/>
    <w:rsid w:val="007221AF"/>
    <w:rsid w:val="007223C1"/>
    <w:rsid w:val="00722A4F"/>
    <w:rsid w:val="00722D8A"/>
    <w:rsid w:val="007235BC"/>
    <w:rsid w:val="0072394F"/>
    <w:rsid w:val="00724826"/>
    <w:rsid w:val="00725165"/>
    <w:rsid w:val="0072523B"/>
    <w:rsid w:val="0072749A"/>
    <w:rsid w:val="00730FC7"/>
    <w:rsid w:val="00731B4C"/>
    <w:rsid w:val="0073244D"/>
    <w:rsid w:val="00733203"/>
    <w:rsid w:val="00733530"/>
    <w:rsid w:val="00734833"/>
    <w:rsid w:val="007352D1"/>
    <w:rsid w:val="0073565A"/>
    <w:rsid w:val="00735851"/>
    <w:rsid w:val="0073644D"/>
    <w:rsid w:val="00737BC2"/>
    <w:rsid w:val="00742535"/>
    <w:rsid w:val="007425AF"/>
    <w:rsid w:val="007442A0"/>
    <w:rsid w:val="0074459A"/>
    <w:rsid w:val="00744B28"/>
    <w:rsid w:val="007456D3"/>
    <w:rsid w:val="00745A5B"/>
    <w:rsid w:val="0074645D"/>
    <w:rsid w:val="0074672A"/>
    <w:rsid w:val="007469D9"/>
    <w:rsid w:val="007517B5"/>
    <w:rsid w:val="007526EA"/>
    <w:rsid w:val="00754F8A"/>
    <w:rsid w:val="00756E3C"/>
    <w:rsid w:val="007606E4"/>
    <w:rsid w:val="00760AD4"/>
    <w:rsid w:val="0076268A"/>
    <w:rsid w:val="00762CC2"/>
    <w:rsid w:val="00767320"/>
    <w:rsid w:val="007674B9"/>
    <w:rsid w:val="00771AD6"/>
    <w:rsid w:val="00771E90"/>
    <w:rsid w:val="007721BB"/>
    <w:rsid w:val="0077314C"/>
    <w:rsid w:val="00773F4C"/>
    <w:rsid w:val="007749BD"/>
    <w:rsid w:val="00775C99"/>
    <w:rsid w:val="00776548"/>
    <w:rsid w:val="00776C39"/>
    <w:rsid w:val="00777122"/>
    <w:rsid w:val="0077750A"/>
    <w:rsid w:val="00777555"/>
    <w:rsid w:val="00780543"/>
    <w:rsid w:val="00780EB1"/>
    <w:rsid w:val="007829B6"/>
    <w:rsid w:val="00783E7B"/>
    <w:rsid w:val="00784D78"/>
    <w:rsid w:val="00785094"/>
    <w:rsid w:val="007850B2"/>
    <w:rsid w:val="00785A72"/>
    <w:rsid w:val="007873FB"/>
    <w:rsid w:val="00787658"/>
    <w:rsid w:val="007879A7"/>
    <w:rsid w:val="007904BB"/>
    <w:rsid w:val="0079067D"/>
    <w:rsid w:val="007924D9"/>
    <w:rsid w:val="00792576"/>
    <w:rsid w:val="00795619"/>
    <w:rsid w:val="007961D0"/>
    <w:rsid w:val="00796427"/>
    <w:rsid w:val="00796602"/>
    <w:rsid w:val="00796C65"/>
    <w:rsid w:val="00796F11"/>
    <w:rsid w:val="0079701B"/>
    <w:rsid w:val="007A0B2A"/>
    <w:rsid w:val="007A1742"/>
    <w:rsid w:val="007A1C34"/>
    <w:rsid w:val="007A451B"/>
    <w:rsid w:val="007A4EAE"/>
    <w:rsid w:val="007A50F2"/>
    <w:rsid w:val="007A6B32"/>
    <w:rsid w:val="007A73AC"/>
    <w:rsid w:val="007A7971"/>
    <w:rsid w:val="007B00F5"/>
    <w:rsid w:val="007B11E0"/>
    <w:rsid w:val="007B1DA5"/>
    <w:rsid w:val="007B39A3"/>
    <w:rsid w:val="007B3AB7"/>
    <w:rsid w:val="007B40AB"/>
    <w:rsid w:val="007B4EA5"/>
    <w:rsid w:val="007B627F"/>
    <w:rsid w:val="007B707D"/>
    <w:rsid w:val="007B73EB"/>
    <w:rsid w:val="007B7710"/>
    <w:rsid w:val="007B7976"/>
    <w:rsid w:val="007B7F08"/>
    <w:rsid w:val="007C0950"/>
    <w:rsid w:val="007C096B"/>
    <w:rsid w:val="007C0E67"/>
    <w:rsid w:val="007C0EAC"/>
    <w:rsid w:val="007C17BE"/>
    <w:rsid w:val="007C2F84"/>
    <w:rsid w:val="007C55BB"/>
    <w:rsid w:val="007C6CD3"/>
    <w:rsid w:val="007C719D"/>
    <w:rsid w:val="007C7E6C"/>
    <w:rsid w:val="007D0652"/>
    <w:rsid w:val="007D1E5B"/>
    <w:rsid w:val="007D445E"/>
    <w:rsid w:val="007D62CC"/>
    <w:rsid w:val="007D69DF"/>
    <w:rsid w:val="007D7558"/>
    <w:rsid w:val="007D75D0"/>
    <w:rsid w:val="007D79DA"/>
    <w:rsid w:val="007E1166"/>
    <w:rsid w:val="007E13F9"/>
    <w:rsid w:val="007E1C80"/>
    <w:rsid w:val="007E1E8A"/>
    <w:rsid w:val="007E2164"/>
    <w:rsid w:val="007E2372"/>
    <w:rsid w:val="007E2500"/>
    <w:rsid w:val="007E270B"/>
    <w:rsid w:val="007E2E36"/>
    <w:rsid w:val="007E326F"/>
    <w:rsid w:val="007E3A8B"/>
    <w:rsid w:val="007E48B4"/>
    <w:rsid w:val="007E515F"/>
    <w:rsid w:val="007E59D5"/>
    <w:rsid w:val="007E5E43"/>
    <w:rsid w:val="007E659D"/>
    <w:rsid w:val="007E6799"/>
    <w:rsid w:val="007E7854"/>
    <w:rsid w:val="007E7AD2"/>
    <w:rsid w:val="007E7D7F"/>
    <w:rsid w:val="007F00B7"/>
    <w:rsid w:val="007F0848"/>
    <w:rsid w:val="007F12BC"/>
    <w:rsid w:val="007F132E"/>
    <w:rsid w:val="007F385E"/>
    <w:rsid w:val="007F3A74"/>
    <w:rsid w:val="007F3AA2"/>
    <w:rsid w:val="007F5CCB"/>
    <w:rsid w:val="007F628C"/>
    <w:rsid w:val="007F7150"/>
    <w:rsid w:val="007F774B"/>
    <w:rsid w:val="007F776F"/>
    <w:rsid w:val="008008CB"/>
    <w:rsid w:val="00800DE2"/>
    <w:rsid w:val="00801B31"/>
    <w:rsid w:val="00802C3E"/>
    <w:rsid w:val="00803BE3"/>
    <w:rsid w:val="00804BD5"/>
    <w:rsid w:val="00804DC9"/>
    <w:rsid w:val="008056E9"/>
    <w:rsid w:val="00805B9B"/>
    <w:rsid w:val="00806554"/>
    <w:rsid w:val="0080675A"/>
    <w:rsid w:val="00806F18"/>
    <w:rsid w:val="00807A1B"/>
    <w:rsid w:val="00810226"/>
    <w:rsid w:val="00810688"/>
    <w:rsid w:val="00811DAA"/>
    <w:rsid w:val="0081343D"/>
    <w:rsid w:val="00813ADF"/>
    <w:rsid w:val="00814688"/>
    <w:rsid w:val="00815DDD"/>
    <w:rsid w:val="00815FD1"/>
    <w:rsid w:val="008164D3"/>
    <w:rsid w:val="0082049B"/>
    <w:rsid w:val="00821711"/>
    <w:rsid w:val="00821DD8"/>
    <w:rsid w:val="00821EA0"/>
    <w:rsid w:val="00823B99"/>
    <w:rsid w:val="008242D1"/>
    <w:rsid w:val="00824E67"/>
    <w:rsid w:val="008257A9"/>
    <w:rsid w:val="00830104"/>
    <w:rsid w:val="0083050B"/>
    <w:rsid w:val="00831219"/>
    <w:rsid w:val="00831CAD"/>
    <w:rsid w:val="0083263C"/>
    <w:rsid w:val="00835A76"/>
    <w:rsid w:val="008366C4"/>
    <w:rsid w:val="008408E5"/>
    <w:rsid w:val="008409B3"/>
    <w:rsid w:val="00840E44"/>
    <w:rsid w:val="008421FD"/>
    <w:rsid w:val="00842270"/>
    <w:rsid w:val="00842C3A"/>
    <w:rsid w:val="00842C9D"/>
    <w:rsid w:val="008434B8"/>
    <w:rsid w:val="008435F6"/>
    <w:rsid w:val="008437A8"/>
    <w:rsid w:val="00843E27"/>
    <w:rsid w:val="0084421F"/>
    <w:rsid w:val="00844F4E"/>
    <w:rsid w:val="00846E11"/>
    <w:rsid w:val="0085193D"/>
    <w:rsid w:val="008519B0"/>
    <w:rsid w:val="00852A57"/>
    <w:rsid w:val="00854BA4"/>
    <w:rsid w:val="008554C1"/>
    <w:rsid w:val="00855C64"/>
    <w:rsid w:val="00856BB5"/>
    <w:rsid w:val="00856C46"/>
    <w:rsid w:val="00857D46"/>
    <w:rsid w:val="00860BB4"/>
    <w:rsid w:val="00861BE4"/>
    <w:rsid w:val="00861C64"/>
    <w:rsid w:val="00863297"/>
    <w:rsid w:val="008639A1"/>
    <w:rsid w:val="00863E67"/>
    <w:rsid w:val="00863EE3"/>
    <w:rsid w:val="00863FCA"/>
    <w:rsid w:val="008649F0"/>
    <w:rsid w:val="00864A3D"/>
    <w:rsid w:val="00865F93"/>
    <w:rsid w:val="00866091"/>
    <w:rsid w:val="00866EB9"/>
    <w:rsid w:val="00867C74"/>
    <w:rsid w:val="00867CCE"/>
    <w:rsid w:val="008704BA"/>
    <w:rsid w:val="00870E5D"/>
    <w:rsid w:val="00871082"/>
    <w:rsid w:val="00871B78"/>
    <w:rsid w:val="00871FC4"/>
    <w:rsid w:val="00872BC2"/>
    <w:rsid w:val="00872D2B"/>
    <w:rsid w:val="00873CEB"/>
    <w:rsid w:val="008749FE"/>
    <w:rsid w:val="00874CF2"/>
    <w:rsid w:val="0087556B"/>
    <w:rsid w:val="00875724"/>
    <w:rsid w:val="008770F6"/>
    <w:rsid w:val="008772B2"/>
    <w:rsid w:val="0087772E"/>
    <w:rsid w:val="00877E43"/>
    <w:rsid w:val="00880BAD"/>
    <w:rsid w:val="00881169"/>
    <w:rsid w:val="0088186B"/>
    <w:rsid w:val="00881D58"/>
    <w:rsid w:val="008822EC"/>
    <w:rsid w:val="0088371A"/>
    <w:rsid w:val="00883C8F"/>
    <w:rsid w:val="00884277"/>
    <w:rsid w:val="008847DD"/>
    <w:rsid w:val="00884BE7"/>
    <w:rsid w:val="00886A7F"/>
    <w:rsid w:val="00887285"/>
    <w:rsid w:val="008875A0"/>
    <w:rsid w:val="00887E75"/>
    <w:rsid w:val="00887FE0"/>
    <w:rsid w:val="008901B9"/>
    <w:rsid w:val="008909AD"/>
    <w:rsid w:val="00891470"/>
    <w:rsid w:val="008929DF"/>
    <w:rsid w:val="00892C3F"/>
    <w:rsid w:val="00893862"/>
    <w:rsid w:val="008939C7"/>
    <w:rsid w:val="00894287"/>
    <w:rsid w:val="00894781"/>
    <w:rsid w:val="008956B4"/>
    <w:rsid w:val="00897B9B"/>
    <w:rsid w:val="008A03CF"/>
    <w:rsid w:val="008A0E1C"/>
    <w:rsid w:val="008A10DD"/>
    <w:rsid w:val="008A2A20"/>
    <w:rsid w:val="008A37C2"/>
    <w:rsid w:val="008A55A2"/>
    <w:rsid w:val="008A587D"/>
    <w:rsid w:val="008A6C84"/>
    <w:rsid w:val="008A7488"/>
    <w:rsid w:val="008A7696"/>
    <w:rsid w:val="008A7D1B"/>
    <w:rsid w:val="008B00DE"/>
    <w:rsid w:val="008B0150"/>
    <w:rsid w:val="008B0AFB"/>
    <w:rsid w:val="008B12AF"/>
    <w:rsid w:val="008B1325"/>
    <w:rsid w:val="008B1B76"/>
    <w:rsid w:val="008B1DB4"/>
    <w:rsid w:val="008B306C"/>
    <w:rsid w:val="008B3716"/>
    <w:rsid w:val="008B3BF9"/>
    <w:rsid w:val="008B565B"/>
    <w:rsid w:val="008B5FCE"/>
    <w:rsid w:val="008B66DE"/>
    <w:rsid w:val="008B702D"/>
    <w:rsid w:val="008C00C4"/>
    <w:rsid w:val="008C01D8"/>
    <w:rsid w:val="008C2BAE"/>
    <w:rsid w:val="008C38A9"/>
    <w:rsid w:val="008C4367"/>
    <w:rsid w:val="008C5120"/>
    <w:rsid w:val="008C5E09"/>
    <w:rsid w:val="008C5E34"/>
    <w:rsid w:val="008C5F4D"/>
    <w:rsid w:val="008C62B8"/>
    <w:rsid w:val="008C69AB"/>
    <w:rsid w:val="008C78B8"/>
    <w:rsid w:val="008D0F13"/>
    <w:rsid w:val="008D2902"/>
    <w:rsid w:val="008D2942"/>
    <w:rsid w:val="008D2B65"/>
    <w:rsid w:val="008D371F"/>
    <w:rsid w:val="008D3FCC"/>
    <w:rsid w:val="008D425F"/>
    <w:rsid w:val="008D506A"/>
    <w:rsid w:val="008D5845"/>
    <w:rsid w:val="008E003A"/>
    <w:rsid w:val="008E0EB4"/>
    <w:rsid w:val="008E108B"/>
    <w:rsid w:val="008E1FFF"/>
    <w:rsid w:val="008E2387"/>
    <w:rsid w:val="008E2ACF"/>
    <w:rsid w:val="008E3B6B"/>
    <w:rsid w:val="008E3C1F"/>
    <w:rsid w:val="008E4201"/>
    <w:rsid w:val="008E4885"/>
    <w:rsid w:val="008E50E1"/>
    <w:rsid w:val="008E5860"/>
    <w:rsid w:val="008E5A15"/>
    <w:rsid w:val="008E6284"/>
    <w:rsid w:val="008E63E3"/>
    <w:rsid w:val="008F106E"/>
    <w:rsid w:val="008F10D5"/>
    <w:rsid w:val="008F1BCF"/>
    <w:rsid w:val="008F4264"/>
    <w:rsid w:val="008F43BF"/>
    <w:rsid w:val="008F699B"/>
    <w:rsid w:val="008F6C90"/>
    <w:rsid w:val="009023FE"/>
    <w:rsid w:val="009029ED"/>
    <w:rsid w:val="0090428C"/>
    <w:rsid w:val="00904B86"/>
    <w:rsid w:val="00904FBF"/>
    <w:rsid w:val="00905B0C"/>
    <w:rsid w:val="00907385"/>
    <w:rsid w:val="0090755E"/>
    <w:rsid w:val="009078A6"/>
    <w:rsid w:val="0090798C"/>
    <w:rsid w:val="0091014F"/>
    <w:rsid w:val="00910C2A"/>
    <w:rsid w:val="00911EB5"/>
    <w:rsid w:val="009123A1"/>
    <w:rsid w:val="00912F43"/>
    <w:rsid w:val="00913BC7"/>
    <w:rsid w:val="00913DC3"/>
    <w:rsid w:val="009143CB"/>
    <w:rsid w:val="009146BB"/>
    <w:rsid w:val="00914896"/>
    <w:rsid w:val="009149FD"/>
    <w:rsid w:val="00914B16"/>
    <w:rsid w:val="00914C01"/>
    <w:rsid w:val="0091627B"/>
    <w:rsid w:val="0092100A"/>
    <w:rsid w:val="00921DAF"/>
    <w:rsid w:val="00922995"/>
    <w:rsid w:val="00922F5F"/>
    <w:rsid w:val="0092358D"/>
    <w:rsid w:val="00924741"/>
    <w:rsid w:val="0092509A"/>
    <w:rsid w:val="00926094"/>
    <w:rsid w:val="00926186"/>
    <w:rsid w:val="009272DC"/>
    <w:rsid w:val="00927598"/>
    <w:rsid w:val="00927701"/>
    <w:rsid w:val="00927ECF"/>
    <w:rsid w:val="00932703"/>
    <w:rsid w:val="00932AF6"/>
    <w:rsid w:val="00934B94"/>
    <w:rsid w:val="00934EBC"/>
    <w:rsid w:val="00935949"/>
    <w:rsid w:val="00935D55"/>
    <w:rsid w:val="00935E57"/>
    <w:rsid w:val="0093705B"/>
    <w:rsid w:val="00937FF9"/>
    <w:rsid w:val="009400D4"/>
    <w:rsid w:val="009401DE"/>
    <w:rsid w:val="00940682"/>
    <w:rsid w:val="00942026"/>
    <w:rsid w:val="00944574"/>
    <w:rsid w:val="00944CD0"/>
    <w:rsid w:val="00945332"/>
    <w:rsid w:val="00947CCB"/>
    <w:rsid w:val="00950839"/>
    <w:rsid w:val="009515D2"/>
    <w:rsid w:val="00953376"/>
    <w:rsid w:val="0095338A"/>
    <w:rsid w:val="00953AD5"/>
    <w:rsid w:val="00954AD4"/>
    <w:rsid w:val="0095525F"/>
    <w:rsid w:val="009555A2"/>
    <w:rsid w:val="00955871"/>
    <w:rsid w:val="00957129"/>
    <w:rsid w:val="00957F5C"/>
    <w:rsid w:val="0096064A"/>
    <w:rsid w:val="00960DC9"/>
    <w:rsid w:val="00960FB6"/>
    <w:rsid w:val="0096156C"/>
    <w:rsid w:val="009623F0"/>
    <w:rsid w:val="00962AA5"/>
    <w:rsid w:val="009631E4"/>
    <w:rsid w:val="00963214"/>
    <w:rsid w:val="00963C3D"/>
    <w:rsid w:val="00963DAB"/>
    <w:rsid w:val="0096462C"/>
    <w:rsid w:val="009654A0"/>
    <w:rsid w:val="00966A33"/>
    <w:rsid w:val="009672E4"/>
    <w:rsid w:val="009676DA"/>
    <w:rsid w:val="00967AD5"/>
    <w:rsid w:val="00967B82"/>
    <w:rsid w:val="00970BEF"/>
    <w:rsid w:val="00971F5B"/>
    <w:rsid w:val="00972A11"/>
    <w:rsid w:val="00975AAB"/>
    <w:rsid w:val="00975E72"/>
    <w:rsid w:val="0097632B"/>
    <w:rsid w:val="00976655"/>
    <w:rsid w:val="00976939"/>
    <w:rsid w:val="00976E0B"/>
    <w:rsid w:val="0097733C"/>
    <w:rsid w:val="0098020E"/>
    <w:rsid w:val="00980EF9"/>
    <w:rsid w:val="0098150F"/>
    <w:rsid w:val="00981D64"/>
    <w:rsid w:val="009831C5"/>
    <w:rsid w:val="00983461"/>
    <w:rsid w:val="009836B5"/>
    <w:rsid w:val="00983CCD"/>
    <w:rsid w:val="00984E8C"/>
    <w:rsid w:val="0098708A"/>
    <w:rsid w:val="00987163"/>
    <w:rsid w:val="0098724C"/>
    <w:rsid w:val="00987770"/>
    <w:rsid w:val="00990186"/>
    <w:rsid w:val="00990310"/>
    <w:rsid w:val="00990C2F"/>
    <w:rsid w:val="00991219"/>
    <w:rsid w:val="009915EE"/>
    <w:rsid w:val="00991D44"/>
    <w:rsid w:val="009931B8"/>
    <w:rsid w:val="0099333C"/>
    <w:rsid w:val="00993423"/>
    <w:rsid w:val="00993842"/>
    <w:rsid w:val="0099385E"/>
    <w:rsid w:val="0099421B"/>
    <w:rsid w:val="00994935"/>
    <w:rsid w:val="00994BB6"/>
    <w:rsid w:val="00994F06"/>
    <w:rsid w:val="00995BCE"/>
    <w:rsid w:val="00996C67"/>
    <w:rsid w:val="00997C92"/>
    <w:rsid w:val="009A0256"/>
    <w:rsid w:val="009A15B0"/>
    <w:rsid w:val="009A1B45"/>
    <w:rsid w:val="009A1BF4"/>
    <w:rsid w:val="009A1FF0"/>
    <w:rsid w:val="009A2B21"/>
    <w:rsid w:val="009A439C"/>
    <w:rsid w:val="009A4AB8"/>
    <w:rsid w:val="009A4C0B"/>
    <w:rsid w:val="009A6642"/>
    <w:rsid w:val="009A7800"/>
    <w:rsid w:val="009B20F4"/>
    <w:rsid w:val="009B2FBE"/>
    <w:rsid w:val="009B3848"/>
    <w:rsid w:val="009B3AEE"/>
    <w:rsid w:val="009B3D4C"/>
    <w:rsid w:val="009B4038"/>
    <w:rsid w:val="009B5006"/>
    <w:rsid w:val="009B55E7"/>
    <w:rsid w:val="009B6479"/>
    <w:rsid w:val="009B6C10"/>
    <w:rsid w:val="009B6D8F"/>
    <w:rsid w:val="009B781B"/>
    <w:rsid w:val="009B7AD9"/>
    <w:rsid w:val="009C254F"/>
    <w:rsid w:val="009C25A1"/>
    <w:rsid w:val="009C336A"/>
    <w:rsid w:val="009C394C"/>
    <w:rsid w:val="009C4151"/>
    <w:rsid w:val="009C4D5D"/>
    <w:rsid w:val="009C57A1"/>
    <w:rsid w:val="009C5F49"/>
    <w:rsid w:val="009C61AB"/>
    <w:rsid w:val="009C6796"/>
    <w:rsid w:val="009C727A"/>
    <w:rsid w:val="009C7B36"/>
    <w:rsid w:val="009C7EAE"/>
    <w:rsid w:val="009D1656"/>
    <w:rsid w:val="009D23E2"/>
    <w:rsid w:val="009D376F"/>
    <w:rsid w:val="009D3A3B"/>
    <w:rsid w:val="009D3C76"/>
    <w:rsid w:val="009D477E"/>
    <w:rsid w:val="009D5870"/>
    <w:rsid w:val="009D5C3E"/>
    <w:rsid w:val="009D5CFD"/>
    <w:rsid w:val="009D5FE6"/>
    <w:rsid w:val="009D6AE8"/>
    <w:rsid w:val="009D74D9"/>
    <w:rsid w:val="009D7EE3"/>
    <w:rsid w:val="009E0A57"/>
    <w:rsid w:val="009E0BCB"/>
    <w:rsid w:val="009E0D5D"/>
    <w:rsid w:val="009E1421"/>
    <w:rsid w:val="009E1F03"/>
    <w:rsid w:val="009E2562"/>
    <w:rsid w:val="009E3B69"/>
    <w:rsid w:val="009E55D9"/>
    <w:rsid w:val="009E6856"/>
    <w:rsid w:val="009E6B76"/>
    <w:rsid w:val="009E783B"/>
    <w:rsid w:val="009F0451"/>
    <w:rsid w:val="009F11D0"/>
    <w:rsid w:val="009F1326"/>
    <w:rsid w:val="009F1770"/>
    <w:rsid w:val="009F2F73"/>
    <w:rsid w:val="009F3036"/>
    <w:rsid w:val="009F3E48"/>
    <w:rsid w:val="009F481D"/>
    <w:rsid w:val="009F4CF8"/>
    <w:rsid w:val="009F5A41"/>
    <w:rsid w:val="009F5D2C"/>
    <w:rsid w:val="009F72EB"/>
    <w:rsid w:val="00A0092F"/>
    <w:rsid w:val="00A00A40"/>
    <w:rsid w:val="00A01177"/>
    <w:rsid w:val="00A014E5"/>
    <w:rsid w:val="00A01588"/>
    <w:rsid w:val="00A01E6C"/>
    <w:rsid w:val="00A024FD"/>
    <w:rsid w:val="00A02884"/>
    <w:rsid w:val="00A03836"/>
    <w:rsid w:val="00A03AB2"/>
    <w:rsid w:val="00A05487"/>
    <w:rsid w:val="00A0566C"/>
    <w:rsid w:val="00A06296"/>
    <w:rsid w:val="00A067F4"/>
    <w:rsid w:val="00A073E3"/>
    <w:rsid w:val="00A1085D"/>
    <w:rsid w:val="00A10C6C"/>
    <w:rsid w:val="00A1114C"/>
    <w:rsid w:val="00A12565"/>
    <w:rsid w:val="00A12EC0"/>
    <w:rsid w:val="00A134B0"/>
    <w:rsid w:val="00A13591"/>
    <w:rsid w:val="00A14394"/>
    <w:rsid w:val="00A158F8"/>
    <w:rsid w:val="00A16514"/>
    <w:rsid w:val="00A172C5"/>
    <w:rsid w:val="00A17FA1"/>
    <w:rsid w:val="00A20109"/>
    <w:rsid w:val="00A20D2B"/>
    <w:rsid w:val="00A2146A"/>
    <w:rsid w:val="00A21D8D"/>
    <w:rsid w:val="00A234C4"/>
    <w:rsid w:val="00A235C5"/>
    <w:rsid w:val="00A23BB6"/>
    <w:rsid w:val="00A240A4"/>
    <w:rsid w:val="00A24218"/>
    <w:rsid w:val="00A242B4"/>
    <w:rsid w:val="00A24397"/>
    <w:rsid w:val="00A2564B"/>
    <w:rsid w:val="00A25EF0"/>
    <w:rsid w:val="00A265CD"/>
    <w:rsid w:val="00A26758"/>
    <w:rsid w:val="00A27D02"/>
    <w:rsid w:val="00A30B30"/>
    <w:rsid w:val="00A3239F"/>
    <w:rsid w:val="00A32641"/>
    <w:rsid w:val="00A332A4"/>
    <w:rsid w:val="00A35D2E"/>
    <w:rsid w:val="00A36B89"/>
    <w:rsid w:val="00A3754A"/>
    <w:rsid w:val="00A40145"/>
    <w:rsid w:val="00A4280D"/>
    <w:rsid w:val="00A43242"/>
    <w:rsid w:val="00A43BE4"/>
    <w:rsid w:val="00A453C4"/>
    <w:rsid w:val="00A4540D"/>
    <w:rsid w:val="00A45C12"/>
    <w:rsid w:val="00A45D0A"/>
    <w:rsid w:val="00A45EDE"/>
    <w:rsid w:val="00A471AF"/>
    <w:rsid w:val="00A5056B"/>
    <w:rsid w:val="00A5095E"/>
    <w:rsid w:val="00A50BCB"/>
    <w:rsid w:val="00A51272"/>
    <w:rsid w:val="00A52308"/>
    <w:rsid w:val="00A526E1"/>
    <w:rsid w:val="00A52F83"/>
    <w:rsid w:val="00A53902"/>
    <w:rsid w:val="00A54768"/>
    <w:rsid w:val="00A54DCC"/>
    <w:rsid w:val="00A5595D"/>
    <w:rsid w:val="00A56879"/>
    <w:rsid w:val="00A56B69"/>
    <w:rsid w:val="00A571A6"/>
    <w:rsid w:val="00A60249"/>
    <w:rsid w:val="00A6045C"/>
    <w:rsid w:val="00A62959"/>
    <w:rsid w:val="00A63592"/>
    <w:rsid w:val="00A645AD"/>
    <w:rsid w:val="00A656D9"/>
    <w:rsid w:val="00A660A2"/>
    <w:rsid w:val="00A6656E"/>
    <w:rsid w:val="00A66644"/>
    <w:rsid w:val="00A670D2"/>
    <w:rsid w:val="00A679B4"/>
    <w:rsid w:val="00A70132"/>
    <w:rsid w:val="00A7094F"/>
    <w:rsid w:val="00A70B8A"/>
    <w:rsid w:val="00A70D07"/>
    <w:rsid w:val="00A70F5A"/>
    <w:rsid w:val="00A71CAF"/>
    <w:rsid w:val="00A72F1A"/>
    <w:rsid w:val="00A73AA9"/>
    <w:rsid w:val="00A73E3C"/>
    <w:rsid w:val="00A74128"/>
    <w:rsid w:val="00A7517E"/>
    <w:rsid w:val="00A7569F"/>
    <w:rsid w:val="00A75EF0"/>
    <w:rsid w:val="00A76484"/>
    <w:rsid w:val="00A76565"/>
    <w:rsid w:val="00A7713C"/>
    <w:rsid w:val="00A779B6"/>
    <w:rsid w:val="00A803FA"/>
    <w:rsid w:val="00A80C34"/>
    <w:rsid w:val="00A81374"/>
    <w:rsid w:val="00A8273A"/>
    <w:rsid w:val="00A838B8"/>
    <w:rsid w:val="00A83E72"/>
    <w:rsid w:val="00A85945"/>
    <w:rsid w:val="00A85B5B"/>
    <w:rsid w:val="00A8677B"/>
    <w:rsid w:val="00A90AC1"/>
    <w:rsid w:val="00A930B8"/>
    <w:rsid w:val="00A932FD"/>
    <w:rsid w:val="00A934B6"/>
    <w:rsid w:val="00A939EF"/>
    <w:rsid w:val="00A96716"/>
    <w:rsid w:val="00A96B5E"/>
    <w:rsid w:val="00AA198A"/>
    <w:rsid w:val="00AA1B9B"/>
    <w:rsid w:val="00AA2723"/>
    <w:rsid w:val="00AA29F8"/>
    <w:rsid w:val="00AA2ECC"/>
    <w:rsid w:val="00AA313A"/>
    <w:rsid w:val="00AA4D5E"/>
    <w:rsid w:val="00AA5653"/>
    <w:rsid w:val="00AA5B8F"/>
    <w:rsid w:val="00AA682F"/>
    <w:rsid w:val="00AA7DBE"/>
    <w:rsid w:val="00AA7F24"/>
    <w:rsid w:val="00AB2129"/>
    <w:rsid w:val="00AB2AD8"/>
    <w:rsid w:val="00AB2BAD"/>
    <w:rsid w:val="00AB2F78"/>
    <w:rsid w:val="00AB3641"/>
    <w:rsid w:val="00AB48B7"/>
    <w:rsid w:val="00AB4969"/>
    <w:rsid w:val="00AB4EA9"/>
    <w:rsid w:val="00AB58B0"/>
    <w:rsid w:val="00AB5FD1"/>
    <w:rsid w:val="00AC15AD"/>
    <w:rsid w:val="00AC1BEC"/>
    <w:rsid w:val="00AC1C9F"/>
    <w:rsid w:val="00AC27CF"/>
    <w:rsid w:val="00AC297E"/>
    <w:rsid w:val="00AC2E59"/>
    <w:rsid w:val="00AC3B88"/>
    <w:rsid w:val="00AC4AA6"/>
    <w:rsid w:val="00AC4EFB"/>
    <w:rsid w:val="00AC551F"/>
    <w:rsid w:val="00AC5EAD"/>
    <w:rsid w:val="00AC67B9"/>
    <w:rsid w:val="00AC727F"/>
    <w:rsid w:val="00AC77E6"/>
    <w:rsid w:val="00AD0C89"/>
    <w:rsid w:val="00AD170E"/>
    <w:rsid w:val="00AD20E5"/>
    <w:rsid w:val="00AD5098"/>
    <w:rsid w:val="00AE02CB"/>
    <w:rsid w:val="00AE1374"/>
    <w:rsid w:val="00AE3A4F"/>
    <w:rsid w:val="00AE3F44"/>
    <w:rsid w:val="00AE4A0F"/>
    <w:rsid w:val="00AE59FF"/>
    <w:rsid w:val="00AE6BC3"/>
    <w:rsid w:val="00AE71D2"/>
    <w:rsid w:val="00AF002C"/>
    <w:rsid w:val="00AF0186"/>
    <w:rsid w:val="00AF12AF"/>
    <w:rsid w:val="00AF43B4"/>
    <w:rsid w:val="00AF47C0"/>
    <w:rsid w:val="00AF4B1D"/>
    <w:rsid w:val="00AF4EA5"/>
    <w:rsid w:val="00AF5247"/>
    <w:rsid w:val="00B00AD1"/>
    <w:rsid w:val="00B02525"/>
    <w:rsid w:val="00B02AE8"/>
    <w:rsid w:val="00B02E8F"/>
    <w:rsid w:val="00B02F08"/>
    <w:rsid w:val="00B03771"/>
    <w:rsid w:val="00B048EE"/>
    <w:rsid w:val="00B04F54"/>
    <w:rsid w:val="00B051D3"/>
    <w:rsid w:val="00B054BA"/>
    <w:rsid w:val="00B068C5"/>
    <w:rsid w:val="00B07B9C"/>
    <w:rsid w:val="00B07C06"/>
    <w:rsid w:val="00B105AF"/>
    <w:rsid w:val="00B114F9"/>
    <w:rsid w:val="00B129C3"/>
    <w:rsid w:val="00B12C51"/>
    <w:rsid w:val="00B1341A"/>
    <w:rsid w:val="00B1446F"/>
    <w:rsid w:val="00B14A77"/>
    <w:rsid w:val="00B1560C"/>
    <w:rsid w:val="00B15EFF"/>
    <w:rsid w:val="00B1691E"/>
    <w:rsid w:val="00B17DAA"/>
    <w:rsid w:val="00B20719"/>
    <w:rsid w:val="00B20DE4"/>
    <w:rsid w:val="00B21893"/>
    <w:rsid w:val="00B23A34"/>
    <w:rsid w:val="00B23AEF"/>
    <w:rsid w:val="00B23FD8"/>
    <w:rsid w:val="00B268CC"/>
    <w:rsid w:val="00B310BB"/>
    <w:rsid w:val="00B32666"/>
    <w:rsid w:val="00B33B1D"/>
    <w:rsid w:val="00B34ABC"/>
    <w:rsid w:val="00B34B70"/>
    <w:rsid w:val="00B35660"/>
    <w:rsid w:val="00B35EA4"/>
    <w:rsid w:val="00B3695B"/>
    <w:rsid w:val="00B36B5F"/>
    <w:rsid w:val="00B37898"/>
    <w:rsid w:val="00B4030C"/>
    <w:rsid w:val="00B404CA"/>
    <w:rsid w:val="00B407C5"/>
    <w:rsid w:val="00B4223A"/>
    <w:rsid w:val="00B4225C"/>
    <w:rsid w:val="00B43FBE"/>
    <w:rsid w:val="00B44645"/>
    <w:rsid w:val="00B447E7"/>
    <w:rsid w:val="00B44DDC"/>
    <w:rsid w:val="00B44F2C"/>
    <w:rsid w:val="00B469BE"/>
    <w:rsid w:val="00B512EC"/>
    <w:rsid w:val="00B5181D"/>
    <w:rsid w:val="00B52DE3"/>
    <w:rsid w:val="00B533E6"/>
    <w:rsid w:val="00B54BAA"/>
    <w:rsid w:val="00B550A6"/>
    <w:rsid w:val="00B5616C"/>
    <w:rsid w:val="00B564C9"/>
    <w:rsid w:val="00B569DE"/>
    <w:rsid w:val="00B570A0"/>
    <w:rsid w:val="00B57A09"/>
    <w:rsid w:val="00B60BAF"/>
    <w:rsid w:val="00B61344"/>
    <w:rsid w:val="00B6625D"/>
    <w:rsid w:val="00B67315"/>
    <w:rsid w:val="00B7075A"/>
    <w:rsid w:val="00B71DC5"/>
    <w:rsid w:val="00B72FD7"/>
    <w:rsid w:val="00B73312"/>
    <w:rsid w:val="00B73D34"/>
    <w:rsid w:val="00B75B06"/>
    <w:rsid w:val="00B75B62"/>
    <w:rsid w:val="00B763A2"/>
    <w:rsid w:val="00B80CA5"/>
    <w:rsid w:val="00B80D54"/>
    <w:rsid w:val="00B80FE5"/>
    <w:rsid w:val="00B81792"/>
    <w:rsid w:val="00B821EF"/>
    <w:rsid w:val="00B827AF"/>
    <w:rsid w:val="00B8362A"/>
    <w:rsid w:val="00B83CAB"/>
    <w:rsid w:val="00B83CE4"/>
    <w:rsid w:val="00B8417A"/>
    <w:rsid w:val="00B86C46"/>
    <w:rsid w:val="00B87D1A"/>
    <w:rsid w:val="00B91BEA"/>
    <w:rsid w:val="00B945A0"/>
    <w:rsid w:val="00B945E1"/>
    <w:rsid w:val="00B94D94"/>
    <w:rsid w:val="00B95825"/>
    <w:rsid w:val="00B96075"/>
    <w:rsid w:val="00B962BC"/>
    <w:rsid w:val="00B96341"/>
    <w:rsid w:val="00B96901"/>
    <w:rsid w:val="00B96AC8"/>
    <w:rsid w:val="00B979DA"/>
    <w:rsid w:val="00BA0DA1"/>
    <w:rsid w:val="00BA13E2"/>
    <w:rsid w:val="00BA3159"/>
    <w:rsid w:val="00BA3BA5"/>
    <w:rsid w:val="00BA4922"/>
    <w:rsid w:val="00BA4DA0"/>
    <w:rsid w:val="00BA50BC"/>
    <w:rsid w:val="00BA5938"/>
    <w:rsid w:val="00BA74CC"/>
    <w:rsid w:val="00BB2486"/>
    <w:rsid w:val="00BB2DA7"/>
    <w:rsid w:val="00BB35BF"/>
    <w:rsid w:val="00BB3739"/>
    <w:rsid w:val="00BB390F"/>
    <w:rsid w:val="00BB40D4"/>
    <w:rsid w:val="00BB5C7E"/>
    <w:rsid w:val="00BB635E"/>
    <w:rsid w:val="00BB6AFC"/>
    <w:rsid w:val="00BC04F4"/>
    <w:rsid w:val="00BC0618"/>
    <w:rsid w:val="00BC1FC4"/>
    <w:rsid w:val="00BC28C7"/>
    <w:rsid w:val="00BC4168"/>
    <w:rsid w:val="00BC5D61"/>
    <w:rsid w:val="00BC5EA9"/>
    <w:rsid w:val="00BC5EF0"/>
    <w:rsid w:val="00BC69EB"/>
    <w:rsid w:val="00BC7452"/>
    <w:rsid w:val="00BD1016"/>
    <w:rsid w:val="00BD1A17"/>
    <w:rsid w:val="00BD1F4E"/>
    <w:rsid w:val="00BD1FB0"/>
    <w:rsid w:val="00BD2BBD"/>
    <w:rsid w:val="00BD2E28"/>
    <w:rsid w:val="00BD4422"/>
    <w:rsid w:val="00BD52FE"/>
    <w:rsid w:val="00BD54A8"/>
    <w:rsid w:val="00BD63EC"/>
    <w:rsid w:val="00BD65B5"/>
    <w:rsid w:val="00BD6F81"/>
    <w:rsid w:val="00BE0F9E"/>
    <w:rsid w:val="00BE17E5"/>
    <w:rsid w:val="00BE1E75"/>
    <w:rsid w:val="00BE4D74"/>
    <w:rsid w:val="00BE51F6"/>
    <w:rsid w:val="00BE54B2"/>
    <w:rsid w:val="00BE5AE5"/>
    <w:rsid w:val="00BE5CFD"/>
    <w:rsid w:val="00BE7A77"/>
    <w:rsid w:val="00BF33B7"/>
    <w:rsid w:val="00BF4A5C"/>
    <w:rsid w:val="00BF4B8C"/>
    <w:rsid w:val="00BF6401"/>
    <w:rsid w:val="00BF66E5"/>
    <w:rsid w:val="00BF6898"/>
    <w:rsid w:val="00BF6CBA"/>
    <w:rsid w:val="00BF7E9D"/>
    <w:rsid w:val="00C035EC"/>
    <w:rsid w:val="00C0488F"/>
    <w:rsid w:val="00C04F31"/>
    <w:rsid w:val="00C05CD2"/>
    <w:rsid w:val="00C1104E"/>
    <w:rsid w:val="00C12980"/>
    <w:rsid w:val="00C13F7D"/>
    <w:rsid w:val="00C1576C"/>
    <w:rsid w:val="00C16C5E"/>
    <w:rsid w:val="00C16F71"/>
    <w:rsid w:val="00C17134"/>
    <w:rsid w:val="00C175FF"/>
    <w:rsid w:val="00C17720"/>
    <w:rsid w:val="00C2044D"/>
    <w:rsid w:val="00C20629"/>
    <w:rsid w:val="00C235EE"/>
    <w:rsid w:val="00C2363F"/>
    <w:rsid w:val="00C23DA7"/>
    <w:rsid w:val="00C2501A"/>
    <w:rsid w:val="00C2522D"/>
    <w:rsid w:val="00C25EFA"/>
    <w:rsid w:val="00C279AF"/>
    <w:rsid w:val="00C30364"/>
    <w:rsid w:val="00C316FC"/>
    <w:rsid w:val="00C34816"/>
    <w:rsid w:val="00C3531B"/>
    <w:rsid w:val="00C357D3"/>
    <w:rsid w:val="00C36296"/>
    <w:rsid w:val="00C36899"/>
    <w:rsid w:val="00C373E9"/>
    <w:rsid w:val="00C4004A"/>
    <w:rsid w:val="00C401B2"/>
    <w:rsid w:val="00C40A8A"/>
    <w:rsid w:val="00C40D65"/>
    <w:rsid w:val="00C436A0"/>
    <w:rsid w:val="00C438F2"/>
    <w:rsid w:val="00C43B8A"/>
    <w:rsid w:val="00C44169"/>
    <w:rsid w:val="00C4476A"/>
    <w:rsid w:val="00C44EE2"/>
    <w:rsid w:val="00C453A7"/>
    <w:rsid w:val="00C46D1E"/>
    <w:rsid w:val="00C4765B"/>
    <w:rsid w:val="00C508C7"/>
    <w:rsid w:val="00C50C99"/>
    <w:rsid w:val="00C5105C"/>
    <w:rsid w:val="00C5265F"/>
    <w:rsid w:val="00C52A37"/>
    <w:rsid w:val="00C53854"/>
    <w:rsid w:val="00C5389A"/>
    <w:rsid w:val="00C53BD9"/>
    <w:rsid w:val="00C5416C"/>
    <w:rsid w:val="00C5481A"/>
    <w:rsid w:val="00C54E53"/>
    <w:rsid w:val="00C55696"/>
    <w:rsid w:val="00C578B1"/>
    <w:rsid w:val="00C602F0"/>
    <w:rsid w:val="00C60421"/>
    <w:rsid w:val="00C608E6"/>
    <w:rsid w:val="00C61261"/>
    <w:rsid w:val="00C627C3"/>
    <w:rsid w:val="00C64E20"/>
    <w:rsid w:val="00C65A21"/>
    <w:rsid w:val="00C6773E"/>
    <w:rsid w:val="00C67F45"/>
    <w:rsid w:val="00C70B10"/>
    <w:rsid w:val="00C70E2E"/>
    <w:rsid w:val="00C71FD9"/>
    <w:rsid w:val="00C72611"/>
    <w:rsid w:val="00C72CA8"/>
    <w:rsid w:val="00C72E55"/>
    <w:rsid w:val="00C73016"/>
    <w:rsid w:val="00C74666"/>
    <w:rsid w:val="00C752D0"/>
    <w:rsid w:val="00C75CB1"/>
    <w:rsid w:val="00C7672E"/>
    <w:rsid w:val="00C76FBC"/>
    <w:rsid w:val="00C77553"/>
    <w:rsid w:val="00C81845"/>
    <w:rsid w:val="00C829C2"/>
    <w:rsid w:val="00C82FD1"/>
    <w:rsid w:val="00C8304E"/>
    <w:rsid w:val="00C8419B"/>
    <w:rsid w:val="00C845B8"/>
    <w:rsid w:val="00C84DEA"/>
    <w:rsid w:val="00C84E48"/>
    <w:rsid w:val="00C85190"/>
    <w:rsid w:val="00C852FF"/>
    <w:rsid w:val="00C86A1C"/>
    <w:rsid w:val="00C87BBE"/>
    <w:rsid w:val="00C906A3"/>
    <w:rsid w:val="00C90CE9"/>
    <w:rsid w:val="00C90FCD"/>
    <w:rsid w:val="00C9473C"/>
    <w:rsid w:val="00C953FF"/>
    <w:rsid w:val="00C955DA"/>
    <w:rsid w:val="00C957FC"/>
    <w:rsid w:val="00C95BF8"/>
    <w:rsid w:val="00C95F40"/>
    <w:rsid w:val="00C95FC3"/>
    <w:rsid w:val="00C96258"/>
    <w:rsid w:val="00C968A6"/>
    <w:rsid w:val="00C96E67"/>
    <w:rsid w:val="00CA009B"/>
    <w:rsid w:val="00CA0530"/>
    <w:rsid w:val="00CA55ED"/>
    <w:rsid w:val="00CA5694"/>
    <w:rsid w:val="00CA5F05"/>
    <w:rsid w:val="00CA5FEF"/>
    <w:rsid w:val="00CA6D1E"/>
    <w:rsid w:val="00CA7DE0"/>
    <w:rsid w:val="00CB19A8"/>
    <w:rsid w:val="00CB2504"/>
    <w:rsid w:val="00CB3F9D"/>
    <w:rsid w:val="00CB6622"/>
    <w:rsid w:val="00CB66BA"/>
    <w:rsid w:val="00CB6CB7"/>
    <w:rsid w:val="00CC0A7A"/>
    <w:rsid w:val="00CC0D6B"/>
    <w:rsid w:val="00CC1624"/>
    <w:rsid w:val="00CC1F2F"/>
    <w:rsid w:val="00CC3521"/>
    <w:rsid w:val="00CC3E03"/>
    <w:rsid w:val="00CC5F8E"/>
    <w:rsid w:val="00CC75EF"/>
    <w:rsid w:val="00CD0ACB"/>
    <w:rsid w:val="00CD0B0C"/>
    <w:rsid w:val="00CD0B90"/>
    <w:rsid w:val="00CD16D7"/>
    <w:rsid w:val="00CD1707"/>
    <w:rsid w:val="00CD1A52"/>
    <w:rsid w:val="00CD2C3E"/>
    <w:rsid w:val="00CD3C16"/>
    <w:rsid w:val="00CD411D"/>
    <w:rsid w:val="00CD449C"/>
    <w:rsid w:val="00CD48C1"/>
    <w:rsid w:val="00CD4EF7"/>
    <w:rsid w:val="00CD507F"/>
    <w:rsid w:val="00CD5585"/>
    <w:rsid w:val="00CD5E0A"/>
    <w:rsid w:val="00CD62C8"/>
    <w:rsid w:val="00CD62E4"/>
    <w:rsid w:val="00CD6FA8"/>
    <w:rsid w:val="00CD6FEA"/>
    <w:rsid w:val="00CD7D57"/>
    <w:rsid w:val="00CE01AB"/>
    <w:rsid w:val="00CE039A"/>
    <w:rsid w:val="00CE04BD"/>
    <w:rsid w:val="00CE04F1"/>
    <w:rsid w:val="00CE1080"/>
    <w:rsid w:val="00CE1B6F"/>
    <w:rsid w:val="00CE1DE5"/>
    <w:rsid w:val="00CE2B97"/>
    <w:rsid w:val="00CE3014"/>
    <w:rsid w:val="00CE38B6"/>
    <w:rsid w:val="00CE3D75"/>
    <w:rsid w:val="00CE3E59"/>
    <w:rsid w:val="00CE43DF"/>
    <w:rsid w:val="00CE67FE"/>
    <w:rsid w:val="00CE6A2E"/>
    <w:rsid w:val="00CE6E3A"/>
    <w:rsid w:val="00CE7295"/>
    <w:rsid w:val="00CE7C94"/>
    <w:rsid w:val="00CE7F9A"/>
    <w:rsid w:val="00CF05A3"/>
    <w:rsid w:val="00CF08C2"/>
    <w:rsid w:val="00CF1CF2"/>
    <w:rsid w:val="00CF1DA5"/>
    <w:rsid w:val="00CF2255"/>
    <w:rsid w:val="00CF2C77"/>
    <w:rsid w:val="00CF36EA"/>
    <w:rsid w:val="00CF4883"/>
    <w:rsid w:val="00CF5BDD"/>
    <w:rsid w:val="00CF620B"/>
    <w:rsid w:val="00CF6CD6"/>
    <w:rsid w:val="00CF6DA2"/>
    <w:rsid w:val="00CF7B89"/>
    <w:rsid w:val="00D007D0"/>
    <w:rsid w:val="00D01123"/>
    <w:rsid w:val="00D0200A"/>
    <w:rsid w:val="00D02C86"/>
    <w:rsid w:val="00D04437"/>
    <w:rsid w:val="00D04B6C"/>
    <w:rsid w:val="00D04E93"/>
    <w:rsid w:val="00D0572E"/>
    <w:rsid w:val="00D1044D"/>
    <w:rsid w:val="00D11E8E"/>
    <w:rsid w:val="00D12839"/>
    <w:rsid w:val="00D12BE8"/>
    <w:rsid w:val="00D132D0"/>
    <w:rsid w:val="00D153CC"/>
    <w:rsid w:val="00D15AF4"/>
    <w:rsid w:val="00D166EB"/>
    <w:rsid w:val="00D169C4"/>
    <w:rsid w:val="00D1796D"/>
    <w:rsid w:val="00D2032B"/>
    <w:rsid w:val="00D206AB"/>
    <w:rsid w:val="00D21693"/>
    <w:rsid w:val="00D21AAA"/>
    <w:rsid w:val="00D24CDB"/>
    <w:rsid w:val="00D25922"/>
    <w:rsid w:val="00D25AF6"/>
    <w:rsid w:val="00D25CD9"/>
    <w:rsid w:val="00D261D4"/>
    <w:rsid w:val="00D261DB"/>
    <w:rsid w:val="00D268E5"/>
    <w:rsid w:val="00D2725D"/>
    <w:rsid w:val="00D27369"/>
    <w:rsid w:val="00D27398"/>
    <w:rsid w:val="00D3065D"/>
    <w:rsid w:val="00D30C7C"/>
    <w:rsid w:val="00D3105F"/>
    <w:rsid w:val="00D3165E"/>
    <w:rsid w:val="00D31F21"/>
    <w:rsid w:val="00D32645"/>
    <w:rsid w:val="00D335A5"/>
    <w:rsid w:val="00D33B09"/>
    <w:rsid w:val="00D3434C"/>
    <w:rsid w:val="00D34FF3"/>
    <w:rsid w:val="00D35066"/>
    <w:rsid w:val="00D3514E"/>
    <w:rsid w:val="00D36793"/>
    <w:rsid w:val="00D37796"/>
    <w:rsid w:val="00D37825"/>
    <w:rsid w:val="00D3799F"/>
    <w:rsid w:val="00D37FCD"/>
    <w:rsid w:val="00D4049F"/>
    <w:rsid w:val="00D404B0"/>
    <w:rsid w:val="00D42D80"/>
    <w:rsid w:val="00D42E4E"/>
    <w:rsid w:val="00D4321C"/>
    <w:rsid w:val="00D43AE4"/>
    <w:rsid w:val="00D448F5"/>
    <w:rsid w:val="00D44936"/>
    <w:rsid w:val="00D45777"/>
    <w:rsid w:val="00D461F8"/>
    <w:rsid w:val="00D46256"/>
    <w:rsid w:val="00D501E6"/>
    <w:rsid w:val="00D51480"/>
    <w:rsid w:val="00D5161F"/>
    <w:rsid w:val="00D521CE"/>
    <w:rsid w:val="00D53490"/>
    <w:rsid w:val="00D53939"/>
    <w:rsid w:val="00D54EA8"/>
    <w:rsid w:val="00D55425"/>
    <w:rsid w:val="00D55B53"/>
    <w:rsid w:val="00D56463"/>
    <w:rsid w:val="00D600FB"/>
    <w:rsid w:val="00D60242"/>
    <w:rsid w:val="00D60298"/>
    <w:rsid w:val="00D60CD6"/>
    <w:rsid w:val="00D6114A"/>
    <w:rsid w:val="00D614C5"/>
    <w:rsid w:val="00D620A3"/>
    <w:rsid w:val="00D62212"/>
    <w:rsid w:val="00D623F4"/>
    <w:rsid w:val="00D62FC4"/>
    <w:rsid w:val="00D641E5"/>
    <w:rsid w:val="00D7049C"/>
    <w:rsid w:val="00D7100A"/>
    <w:rsid w:val="00D72947"/>
    <w:rsid w:val="00D73499"/>
    <w:rsid w:val="00D73950"/>
    <w:rsid w:val="00D73D4D"/>
    <w:rsid w:val="00D75662"/>
    <w:rsid w:val="00D76E98"/>
    <w:rsid w:val="00D76F14"/>
    <w:rsid w:val="00D776CD"/>
    <w:rsid w:val="00D77F3A"/>
    <w:rsid w:val="00D801AC"/>
    <w:rsid w:val="00D8041E"/>
    <w:rsid w:val="00D80E46"/>
    <w:rsid w:val="00D83821"/>
    <w:rsid w:val="00D84D6D"/>
    <w:rsid w:val="00D8539C"/>
    <w:rsid w:val="00D86AE4"/>
    <w:rsid w:val="00D875EF"/>
    <w:rsid w:val="00D878DA"/>
    <w:rsid w:val="00D90FF1"/>
    <w:rsid w:val="00D9101F"/>
    <w:rsid w:val="00D928A7"/>
    <w:rsid w:val="00D93F5D"/>
    <w:rsid w:val="00D9467F"/>
    <w:rsid w:val="00D9494E"/>
    <w:rsid w:val="00D95B77"/>
    <w:rsid w:val="00D95D01"/>
    <w:rsid w:val="00D95FEA"/>
    <w:rsid w:val="00D96357"/>
    <w:rsid w:val="00D96598"/>
    <w:rsid w:val="00D9727F"/>
    <w:rsid w:val="00D973D8"/>
    <w:rsid w:val="00D97B2D"/>
    <w:rsid w:val="00DA08D9"/>
    <w:rsid w:val="00DA2390"/>
    <w:rsid w:val="00DA2C8D"/>
    <w:rsid w:val="00DA314C"/>
    <w:rsid w:val="00DA319A"/>
    <w:rsid w:val="00DA3EF8"/>
    <w:rsid w:val="00DA584C"/>
    <w:rsid w:val="00DA58C6"/>
    <w:rsid w:val="00DA5ED5"/>
    <w:rsid w:val="00DA6037"/>
    <w:rsid w:val="00DA6316"/>
    <w:rsid w:val="00DA64D0"/>
    <w:rsid w:val="00DA67AD"/>
    <w:rsid w:val="00DA6824"/>
    <w:rsid w:val="00DA7101"/>
    <w:rsid w:val="00DA7753"/>
    <w:rsid w:val="00DB06FC"/>
    <w:rsid w:val="00DB1D75"/>
    <w:rsid w:val="00DB327F"/>
    <w:rsid w:val="00DB37C5"/>
    <w:rsid w:val="00DB52E6"/>
    <w:rsid w:val="00DB5E23"/>
    <w:rsid w:val="00DB5E71"/>
    <w:rsid w:val="00DB68F2"/>
    <w:rsid w:val="00DB6BF9"/>
    <w:rsid w:val="00DB7111"/>
    <w:rsid w:val="00DB7DF2"/>
    <w:rsid w:val="00DC0000"/>
    <w:rsid w:val="00DC0119"/>
    <w:rsid w:val="00DC0A98"/>
    <w:rsid w:val="00DC219A"/>
    <w:rsid w:val="00DC263A"/>
    <w:rsid w:val="00DC4343"/>
    <w:rsid w:val="00DC44A2"/>
    <w:rsid w:val="00DC5C5F"/>
    <w:rsid w:val="00DC6714"/>
    <w:rsid w:val="00DC7C9E"/>
    <w:rsid w:val="00DD079C"/>
    <w:rsid w:val="00DD118A"/>
    <w:rsid w:val="00DD1701"/>
    <w:rsid w:val="00DD235C"/>
    <w:rsid w:val="00DD2DA6"/>
    <w:rsid w:val="00DD405F"/>
    <w:rsid w:val="00DD45BD"/>
    <w:rsid w:val="00DD45F1"/>
    <w:rsid w:val="00DD4C2D"/>
    <w:rsid w:val="00DD68FA"/>
    <w:rsid w:val="00DD6D6B"/>
    <w:rsid w:val="00DE00F7"/>
    <w:rsid w:val="00DE0C79"/>
    <w:rsid w:val="00DE154C"/>
    <w:rsid w:val="00DE1ACC"/>
    <w:rsid w:val="00DE2F7F"/>
    <w:rsid w:val="00DE3576"/>
    <w:rsid w:val="00DE38C1"/>
    <w:rsid w:val="00DE463C"/>
    <w:rsid w:val="00DE5446"/>
    <w:rsid w:val="00DE5E07"/>
    <w:rsid w:val="00DE78C5"/>
    <w:rsid w:val="00DE7BAC"/>
    <w:rsid w:val="00DF047D"/>
    <w:rsid w:val="00DF08C3"/>
    <w:rsid w:val="00DF3B53"/>
    <w:rsid w:val="00DF44B3"/>
    <w:rsid w:val="00DF4502"/>
    <w:rsid w:val="00DF5302"/>
    <w:rsid w:val="00DF5EDC"/>
    <w:rsid w:val="00DF6425"/>
    <w:rsid w:val="00E00650"/>
    <w:rsid w:val="00E009D3"/>
    <w:rsid w:val="00E00DA3"/>
    <w:rsid w:val="00E00E53"/>
    <w:rsid w:val="00E01A20"/>
    <w:rsid w:val="00E01CED"/>
    <w:rsid w:val="00E02BB0"/>
    <w:rsid w:val="00E035BB"/>
    <w:rsid w:val="00E039CF"/>
    <w:rsid w:val="00E03AF5"/>
    <w:rsid w:val="00E049AA"/>
    <w:rsid w:val="00E04C0D"/>
    <w:rsid w:val="00E059B9"/>
    <w:rsid w:val="00E063AA"/>
    <w:rsid w:val="00E06BAE"/>
    <w:rsid w:val="00E06FB7"/>
    <w:rsid w:val="00E07E11"/>
    <w:rsid w:val="00E100C0"/>
    <w:rsid w:val="00E104B6"/>
    <w:rsid w:val="00E111A5"/>
    <w:rsid w:val="00E14D65"/>
    <w:rsid w:val="00E156B8"/>
    <w:rsid w:val="00E16169"/>
    <w:rsid w:val="00E17F7E"/>
    <w:rsid w:val="00E20AD5"/>
    <w:rsid w:val="00E20F71"/>
    <w:rsid w:val="00E21264"/>
    <w:rsid w:val="00E22A33"/>
    <w:rsid w:val="00E23187"/>
    <w:rsid w:val="00E2439C"/>
    <w:rsid w:val="00E2513B"/>
    <w:rsid w:val="00E2586E"/>
    <w:rsid w:val="00E25D14"/>
    <w:rsid w:val="00E266F9"/>
    <w:rsid w:val="00E2679D"/>
    <w:rsid w:val="00E3043B"/>
    <w:rsid w:val="00E30D65"/>
    <w:rsid w:val="00E31B5C"/>
    <w:rsid w:val="00E344ED"/>
    <w:rsid w:val="00E34989"/>
    <w:rsid w:val="00E3503B"/>
    <w:rsid w:val="00E36449"/>
    <w:rsid w:val="00E36D8B"/>
    <w:rsid w:val="00E37F66"/>
    <w:rsid w:val="00E404D6"/>
    <w:rsid w:val="00E41041"/>
    <w:rsid w:val="00E42C2A"/>
    <w:rsid w:val="00E44139"/>
    <w:rsid w:val="00E44852"/>
    <w:rsid w:val="00E44B00"/>
    <w:rsid w:val="00E45D63"/>
    <w:rsid w:val="00E461BC"/>
    <w:rsid w:val="00E4677A"/>
    <w:rsid w:val="00E472B0"/>
    <w:rsid w:val="00E47FDB"/>
    <w:rsid w:val="00E531FF"/>
    <w:rsid w:val="00E53653"/>
    <w:rsid w:val="00E5368B"/>
    <w:rsid w:val="00E559F5"/>
    <w:rsid w:val="00E615BF"/>
    <w:rsid w:val="00E61D7A"/>
    <w:rsid w:val="00E629A3"/>
    <w:rsid w:val="00E6334F"/>
    <w:rsid w:val="00E633A2"/>
    <w:rsid w:val="00E65E4F"/>
    <w:rsid w:val="00E662B7"/>
    <w:rsid w:val="00E66425"/>
    <w:rsid w:val="00E67006"/>
    <w:rsid w:val="00E70129"/>
    <w:rsid w:val="00E71740"/>
    <w:rsid w:val="00E71FEB"/>
    <w:rsid w:val="00E72262"/>
    <w:rsid w:val="00E7240B"/>
    <w:rsid w:val="00E73BDE"/>
    <w:rsid w:val="00E748FC"/>
    <w:rsid w:val="00E74C5E"/>
    <w:rsid w:val="00E75328"/>
    <w:rsid w:val="00E7552C"/>
    <w:rsid w:val="00E759C7"/>
    <w:rsid w:val="00E77884"/>
    <w:rsid w:val="00E7793F"/>
    <w:rsid w:val="00E8039C"/>
    <w:rsid w:val="00E81225"/>
    <w:rsid w:val="00E84BC3"/>
    <w:rsid w:val="00E85B2C"/>
    <w:rsid w:val="00E90EDC"/>
    <w:rsid w:val="00E94F01"/>
    <w:rsid w:val="00E959C7"/>
    <w:rsid w:val="00E96F40"/>
    <w:rsid w:val="00E97958"/>
    <w:rsid w:val="00E97F22"/>
    <w:rsid w:val="00EA167E"/>
    <w:rsid w:val="00EA1BE2"/>
    <w:rsid w:val="00EA2B3C"/>
    <w:rsid w:val="00EA316C"/>
    <w:rsid w:val="00EA353A"/>
    <w:rsid w:val="00EA504D"/>
    <w:rsid w:val="00EA67A7"/>
    <w:rsid w:val="00EA6A55"/>
    <w:rsid w:val="00EA70FB"/>
    <w:rsid w:val="00EA7916"/>
    <w:rsid w:val="00EA7A49"/>
    <w:rsid w:val="00EA7ACE"/>
    <w:rsid w:val="00EA7EA6"/>
    <w:rsid w:val="00EB0201"/>
    <w:rsid w:val="00EB260E"/>
    <w:rsid w:val="00EB27CB"/>
    <w:rsid w:val="00EB431D"/>
    <w:rsid w:val="00EB4764"/>
    <w:rsid w:val="00EB5768"/>
    <w:rsid w:val="00EB602D"/>
    <w:rsid w:val="00EB690C"/>
    <w:rsid w:val="00EB6E90"/>
    <w:rsid w:val="00EB7FEE"/>
    <w:rsid w:val="00EC0414"/>
    <w:rsid w:val="00EC08B4"/>
    <w:rsid w:val="00EC18E3"/>
    <w:rsid w:val="00EC1B70"/>
    <w:rsid w:val="00EC1C31"/>
    <w:rsid w:val="00EC24CD"/>
    <w:rsid w:val="00EC2B63"/>
    <w:rsid w:val="00EC4190"/>
    <w:rsid w:val="00EC4AFD"/>
    <w:rsid w:val="00EC4BDD"/>
    <w:rsid w:val="00EC4CBB"/>
    <w:rsid w:val="00EC5D28"/>
    <w:rsid w:val="00EC6064"/>
    <w:rsid w:val="00EC679F"/>
    <w:rsid w:val="00EC6BE6"/>
    <w:rsid w:val="00EC70E2"/>
    <w:rsid w:val="00EC74D1"/>
    <w:rsid w:val="00ED0297"/>
    <w:rsid w:val="00ED04D8"/>
    <w:rsid w:val="00ED08BD"/>
    <w:rsid w:val="00ED0D71"/>
    <w:rsid w:val="00ED0FB1"/>
    <w:rsid w:val="00ED3162"/>
    <w:rsid w:val="00ED3421"/>
    <w:rsid w:val="00ED3738"/>
    <w:rsid w:val="00ED5236"/>
    <w:rsid w:val="00ED56AB"/>
    <w:rsid w:val="00ED5BB9"/>
    <w:rsid w:val="00ED6258"/>
    <w:rsid w:val="00ED7D0A"/>
    <w:rsid w:val="00EE065B"/>
    <w:rsid w:val="00EE06AA"/>
    <w:rsid w:val="00EE0734"/>
    <w:rsid w:val="00EE1510"/>
    <w:rsid w:val="00EE2089"/>
    <w:rsid w:val="00EE2714"/>
    <w:rsid w:val="00EE409A"/>
    <w:rsid w:val="00EE4436"/>
    <w:rsid w:val="00EE473A"/>
    <w:rsid w:val="00EE61A8"/>
    <w:rsid w:val="00EE652D"/>
    <w:rsid w:val="00EF1BE5"/>
    <w:rsid w:val="00EF1D2E"/>
    <w:rsid w:val="00EF24A2"/>
    <w:rsid w:val="00EF2EED"/>
    <w:rsid w:val="00EF38A8"/>
    <w:rsid w:val="00EF3D5E"/>
    <w:rsid w:val="00EF3FC9"/>
    <w:rsid w:val="00EF51DB"/>
    <w:rsid w:val="00EF5CAE"/>
    <w:rsid w:val="00EF6A9C"/>
    <w:rsid w:val="00F0134D"/>
    <w:rsid w:val="00F018E1"/>
    <w:rsid w:val="00F01B27"/>
    <w:rsid w:val="00F01E84"/>
    <w:rsid w:val="00F01FC5"/>
    <w:rsid w:val="00F0236B"/>
    <w:rsid w:val="00F026B8"/>
    <w:rsid w:val="00F02979"/>
    <w:rsid w:val="00F034E1"/>
    <w:rsid w:val="00F034FF"/>
    <w:rsid w:val="00F0360D"/>
    <w:rsid w:val="00F03661"/>
    <w:rsid w:val="00F06504"/>
    <w:rsid w:val="00F068A2"/>
    <w:rsid w:val="00F069DB"/>
    <w:rsid w:val="00F07412"/>
    <w:rsid w:val="00F11E0B"/>
    <w:rsid w:val="00F14388"/>
    <w:rsid w:val="00F16151"/>
    <w:rsid w:val="00F16864"/>
    <w:rsid w:val="00F17615"/>
    <w:rsid w:val="00F2164B"/>
    <w:rsid w:val="00F219E6"/>
    <w:rsid w:val="00F22059"/>
    <w:rsid w:val="00F2251F"/>
    <w:rsid w:val="00F2261D"/>
    <w:rsid w:val="00F22BC9"/>
    <w:rsid w:val="00F23E4B"/>
    <w:rsid w:val="00F23E6B"/>
    <w:rsid w:val="00F2434F"/>
    <w:rsid w:val="00F25FB5"/>
    <w:rsid w:val="00F2608D"/>
    <w:rsid w:val="00F279FD"/>
    <w:rsid w:val="00F27B2B"/>
    <w:rsid w:val="00F27B7C"/>
    <w:rsid w:val="00F328F9"/>
    <w:rsid w:val="00F32F84"/>
    <w:rsid w:val="00F3505B"/>
    <w:rsid w:val="00F357C1"/>
    <w:rsid w:val="00F35928"/>
    <w:rsid w:val="00F36025"/>
    <w:rsid w:val="00F36316"/>
    <w:rsid w:val="00F36A40"/>
    <w:rsid w:val="00F403A7"/>
    <w:rsid w:val="00F405E0"/>
    <w:rsid w:val="00F412DD"/>
    <w:rsid w:val="00F41911"/>
    <w:rsid w:val="00F4192E"/>
    <w:rsid w:val="00F42D06"/>
    <w:rsid w:val="00F42D95"/>
    <w:rsid w:val="00F4320C"/>
    <w:rsid w:val="00F44254"/>
    <w:rsid w:val="00F447F2"/>
    <w:rsid w:val="00F45279"/>
    <w:rsid w:val="00F45C39"/>
    <w:rsid w:val="00F4637D"/>
    <w:rsid w:val="00F52408"/>
    <w:rsid w:val="00F52AEA"/>
    <w:rsid w:val="00F53160"/>
    <w:rsid w:val="00F53235"/>
    <w:rsid w:val="00F567E3"/>
    <w:rsid w:val="00F56B4F"/>
    <w:rsid w:val="00F57DD5"/>
    <w:rsid w:val="00F61254"/>
    <w:rsid w:val="00F63550"/>
    <w:rsid w:val="00F641C2"/>
    <w:rsid w:val="00F64897"/>
    <w:rsid w:val="00F652D4"/>
    <w:rsid w:val="00F66388"/>
    <w:rsid w:val="00F6666B"/>
    <w:rsid w:val="00F6764E"/>
    <w:rsid w:val="00F703B3"/>
    <w:rsid w:val="00F70623"/>
    <w:rsid w:val="00F70DCC"/>
    <w:rsid w:val="00F72D58"/>
    <w:rsid w:val="00F7367B"/>
    <w:rsid w:val="00F7372C"/>
    <w:rsid w:val="00F737AA"/>
    <w:rsid w:val="00F741F4"/>
    <w:rsid w:val="00F7431A"/>
    <w:rsid w:val="00F75880"/>
    <w:rsid w:val="00F75B33"/>
    <w:rsid w:val="00F76160"/>
    <w:rsid w:val="00F80231"/>
    <w:rsid w:val="00F80CBF"/>
    <w:rsid w:val="00F81D77"/>
    <w:rsid w:val="00F82764"/>
    <w:rsid w:val="00F82972"/>
    <w:rsid w:val="00F82CE8"/>
    <w:rsid w:val="00F83C76"/>
    <w:rsid w:val="00F84814"/>
    <w:rsid w:val="00F852E5"/>
    <w:rsid w:val="00F865AE"/>
    <w:rsid w:val="00F86658"/>
    <w:rsid w:val="00F86CC1"/>
    <w:rsid w:val="00F8762F"/>
    <w:rsid w:val="00F909AF"/>
    <w:rsid w:val="00F91250"/>
    <w:rsid w:val="00F91DBE"/>
    <w:rsid w:val="00F92288"/>
    <w:rsid w:val="00F9263A"/>
    <w:rsid w:val="00F93F47"/>
    <w:rsid w:val="00F94380"/>
    <w:rsid w:val="00F94D96"/>
    <w:rsid w:val="00F952F8"/>
    <w:rsid w:val="00F9634A"/>
    <w:rsid w:val="00F96EBE"/>
    <w:rsid w:val="00F97B50"/>
    <w:rsid w:val="00FA0ABC"/>
    <w:rsid w:val="00FA3439"/>
    <w:rsid w:val="00FA4EE3"/>
    <w:rsid w:val="00FA5F3D"/>
    <w:rsid w:val="00FA6857"/>
    <w:rsid w:val="00FA772C"/>
    <w:rsid w:val="00FB0B32"/>
    <w:rsid w:val="00FB0CF0"/>
    <w:rsid w:val="00FB173A"/>
    <w:rsid w:val="00FB1917"/>
    <w:rsid w:val="00FB3A38"/>
    <w:rsid w:val="00FB58BD"/>
    <w:rsid w:val="00FB5E08"/>
    <w:rsid w:val="00FB6C5B"/>
    <w:rsid w:val="00FB76E6"/>
    <w:rsid w:val="00FB7FEE"/>
    <w:rsid w:val="00FC0B1B"/>
    <w:rsid w:val="00FC119B"/>
    <w:rsid w:val="00FC17A6"/>
    <w:rsid w:val="00FC1CF2"/>
    <w:rsid w:val="00FC3109"/>
    <w:rsid w:val="00FC350C"/>
    <w:rsid w:val="00FC4CC8"/>
    <w:rsid w:val="00FC4EC5"/>
    <w:rsid w:val="00FC5E2E"/>
    <w:rsid w:val="00FC6D86"/>
    <w:rsid w:val="00FC6ECC"/>
    <w:rsid w:val="00FC7187"/>
    <w:rsid w:val="00FD1433"/>
    <w:rsid w:val="00FD14D6"/>
    <w:rsid w:val="00FD190E"/>
    <w:rsid w:val="00FD1C28"/>
    <w:rsid w:val="00FD2B6E"/>
    <w:rsid w:val="00FD4201"/>
    <w:rsid w:val="00FD472E"/>
    <w:rsid w:val="00FD5227"/>
    <w:rsid w:val="00FD5301"/>
    <w:rsid w:val="00FD7C32"/>
    <w:rsid w:val="00FE1CFC"/>
    <w:rsid w:val="00FE2BC3"/>
    <w:rsid w:val="00FE3639"/>
    <w:rsid w:val="00FE4B75"/>
    <w:rsid w:val="00FE69E0"/>
    <w:rsid w:val="00FE6FAA"/>
    <w:rsid w:val="00FF17A9"/>
    <w:rsid w:val="00FF20D6"/>
    <w:rsid w:val="00FF2D9C"/>
    <w:rsid w:val="00FF3B54"/>
    <w:rsid w:val="00FF688F"/>
    <w:rsid w:val="00FF6E1D"/>
    <w:rsid w:val="00FF76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0961"/>
  <w15:chartTrackingRefBased/>
  <w15:docId w15:val="{359E6450-CF2F-4741-8B37-E33CBB6D9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69F"/>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eastAsia="en-GB"/>
      <w14:textOutline w14:w="12700" w14:cap="flat" w14:cmpd="sng" w14:algn="ctr">
        <w14:noFill/>
        <w14:prstDash w14:val="solid"/>
        <w14:miter w14:lim="400000"/>
      </w14:textOutline>
    </w:rPr>
  </w:style>
  <w:style w:type="paragraph" w:styleId="Heading1">
    <w:name w:val="heading 1"/>
    <w:basedOn w:val="Normal"/>
    <w:next w:val="Normal"/>
    <w:link w:val="Heading1Char"/>
    <w:uiPriority w:val="9"/>
    <w:qFormat/>
    <w:rsid w:val="0076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5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1F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F1E"/>
  </w:style>
  <w:style w:type="paragraph" w:styleId="Footer">
    <w:name w:val="footer"/>
    <w:basedOn w:val="Normal"/>
    <w:link w:val="FooterChar"/>
    <w:uiPriority w:val="99"/>
    <w:unhideWhenUsed/>
    <w:rsid w:val="00631F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F1E"/>
  </w:style>
  <w:style w:type="character" w:styleId="Hyperlink">
    <w:name w:val="Hyperlink"/>
    <w:basedOn w:val="DefaultParagraphFont"/>
    <w:uiPriority w:val="99"/>
    <w:unhideWhenUsed/>
    <w:rsid w:val="00631F1E"/>
    <w:rPr>
      <w:color w:val="0563C1" w:themeColor="hyperlink"/>
      <w:u w:val="single"/>
    </w:rPr>
  </w:style>
  <w:style w:type="character" w:customStyle="1" w:styleId="UnresolvedMention1">
    <w:name w:val="Unresolved Mention1"/>
    <w:basedOn w:val="DefaultParagraphFont"/>
    <w:uiPriority w:val="99"/>
    <w:semiHidden/>
    <w:unhideWhenUsed/>
    <w:rsid w:val="00631F1E"/>
    <w:rPr>
      <w:color w:val="605E5C"/>
      <w:shd w:val="clear" w:color="auto" w:fill="E1DFDD"/>
    </w:rPr>
  </w:style>
  <w:style w:type="paragraph" w:styleId="NoSpacing">
    <w:name w:val="No Spacing"/>
    <w:link w:val="NoSpacingChar"/>
    <w:uiPriority w:val="1"/>
    <w:qFormat/>
    <w:rsid w:val="006C4024"/>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6C4024"/>
    <w:rPr>
      <w:rFonts w:ascii="Calibri" w:eastAsia="Times New Roman" w:hAnsi="Calibri" w:cs="Times New Roman"/>
      <w:lang w:val="en-US"/>
    </w:rPr>
  </w:style>
  <w:style w:type="paragraph" w:styleId="ListParagraph">
    <w:name w:val="List Paragraph"/>
    <w:basedOn w:val="Normal"/>
    <w:uiPriority w:val="34"/>
    <w:qFormat/>
    <w:rsid w:val="00731B4C"/>
    <w:pPr>
      <w:ind w:left="720"/>
      <w:contextualSpacing/>
    </w:pPr>
  </w:style>
  <w:style w:type="character" w:customStyle="1" w:styleId="fontstyle01">
    <w:name w:val="fontstyle01"/>
    <w:rsid w:val="00116B21"/>
    <w:rPr>
      <w:rFonts w:ascii="Helvetica" w:hAnsi="Helvetica" w:cs="Helvetica" w:hint="default"/>
      <w:b w:val="0"/>
      <w:bCs w:val="0"/>
      <w:i w:val="0"/>
      <w:iCs w:val="0"/>
      <w:color w:val="000000"/>
      <w:sz w:val="22"/>
      <w:szCs w:val="22"/>
    </w:rPr>
  </w:style>
  <w:style w:type="paragraph" w:styleId="BalloonText">
    <w:name w:val="Balloon Text"/>
    <w:basedOn w:val="Normal"/>
    <w:link w:val="BalloonTextChar"/>
    <w:uiPriority w:val="99"/>
    <w:semiHidden/>
    <w:unhideWhenUsed/>
    <w:rsid w:val="00116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B21"/>
    <w:rPr>
      <w:rFonts w:ascii="Segoe UI" w:eastAsia="Calibri" w:hAnsi="Segoe UI" w:cs="Segoe UI"/>
      <w:sz w:val="18"/>
      <w:szCs w:val="18"/>
      <w:lang w:val="en-US"/>
    </w:rPr>
  </w:style>
  <w:style w:type="numbering" w:customStyle="1" w:styleId="ImportedStyle2">
    <w:name w:val="Imported Style 2"/>
    <w:rsid w:val="008847DD"/>
    <w:pPr>
      <w:numPr>
        <w:numId w:val="1"/>
      </w:numPr>
    </w:pPr>
  </w:style>
  <w:style w:type="paragraph" w:customStyle="1" w:styleId="Default">
    <w:name w:val="Default"/>
    <w:rsid w:val="008847DD"/>
    <w:pPr>
      <w:autoSpaceDE w:val="0"/>
      <w:autoSpaceDN w:val="0"/>
      <w:adjustRightInd w:val="0"/>
      <w:spacing w:after="0" w:line="240" w:lineRule="auto"/>
    </w:pPr>
    <w:rPr>
      <w:rFonts w:ascii="Calibri" w:eastAsia="Arial Unicode MS" w:hAnsi="Calibri" w:cs="Calibri"/>
      <w:color w:val="000000"/>
      <w:sz w:val="24"/>
      <w:szCs w:val="24"/>
      <w:bdr w:val="nil"/>
      <w:lang w:eastAsia="en-GB"/>
    </w:rPr>
  </w:style>
  <w:style w:type="character" w:styleId="UnresolvedMention">
    <w:name w:val="Unresolved Mention"/>
    <w:basedOn w:val="DefaultParagraphFont"/>
    <w:uiPriority w:val="99"/>
    <w:semiHidden/>
    <w:unhideWhenUsed/>
    <w:rsid w:val="00F94D96"/>
    <w:rPr>
      <w:color w:val="605E5C"/>
      <w:shd w:val="clear" w:color="auto" w:fill="E1DFDD"/>
    </w:rPr>
  </w:style>
  <w:style w:type="numbering" w:customStyle="1" w:styleId="ImportedStyle21">
    <w:name w:val="Imported Style 21"/>
    <w:rsid w:val="00FD7C32"/>
  </w:style>
  <w:style w:type="paragraph" w:customStyle="1" w:styleId="Body">
    <w:name w:val="Body"/>
    <w:rsid w:val="00FD7C32"/>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GB"/>
      <w14:textOutline w14:w="12700" w14:cap="flat" w14:cmpd="sng" w14:algn="ctr">
        <w14:noFill/>
        <w14:prstDash w14:val="solid"/>
        <w14:miter w14:lim="400000"/>
      </w14:textOutline>
    </w:rPr>
  </w:style>
  <w:style w:type="paragraph" w:styleId="NormalWeb">
    <w:name w:val="Normal (Web)"/>
    <w:basedOn w:val="Normal"/>
    <w:uiPriority w:val="99"/>
    <w:semiHidden/>
    <w:unhideWhenUsed/>
    <w:rsid w:val="00AB5FD1"/>
    <w:rPr>
      <w:rFonts w:ascii="Times New Roman" w:hAnsi="Times New Roman" w:cs="Times New Roman"/>
      <w:sz w:val="24"/>
      <w:szCs w:val="24"/>
    </w:rPr>
  </w:style>
  <w:style w:type="character" w:customStyle="1" w:styleId="Heading1Char">
    <w:name w:val="Heading 1 Char"/>
    <w:basedOn w:val="DefaultParagraphFont"/>
    <w:link w:val="Heading1"/>
    <w:uiPriority w:val="9"/>
    <w:rsid w:val="007674B9"/>
    <w:rPr>
      <w:rFonts w:asciiTheme="majorHAnsi" w:eastAsiaTheme="majorEastAsia" w:hAnsiTheme="majorHAnsi" w:cstheme="majorBidi"/>
      <w:color w:val="2F5496" w:themeColor="accent1" w:themeShade="BF"/>
      <w:sz w:val="32"/>
      <w:szCs w:val="32"/>
      <w:u w:color="000000"/>
      <w:bdr w:val="nil"/>
      <w:lang w:val="en-US" w:eastAsia="en-GB"/>
      <w14:textOutline w14:w="12700" w14:cap="flat" w14:cmpd="sng" w14:algn="ctr">
        <w14:noFill/>
        <w14:prstDash w14:val="solid"/>
        <w14:miter w14:lim="400000"/>
      </w14:textOutline>
    </w:rPr>
  </w:style>
  <w:style w:type="character" w:customStyle="1" w:styleId="Heading2Char">
    <w:name w:val="Heading 2 Char"/>
    <w:basedOn w:val="DefaultParagraphFont"/>
    <w:link w:val="Heading2"/>
    <w:uiPriority w:val="9"/>
    <w:semiHidden/>
    <w:rsid w:val="007850B2"/>
    <w:rPr>
      <w:rFonts w:asciiTheme="majorHAnsi" w:eastAsiaTheme="majorEastAsia" w:hAnsiTheme="majorHAnsi" w:cstheme="majorBidi"/>
      <w:color w:val="2F5496" w:themeColor="accent1" w:themeShade="BF"/>
      <w:sz w:val="26"/>
      <w:szCs w:val="26"/>
      <w:u w:color="000000"/>
      <w:bdr w:val="nil"/>
      <w:lang w:val="en-US" w:eastAsia="en-GB"/>
      <w14:textOutline w14:w="12700" w14:cap="flat" w14:cmpd="sng" w14:algn="ctr">
        <w14:noFill/>
        <w14:prstDash w14:val="solid"/>
        <w14:miter w14:lim="400000"/>
      </w14:textOutline>
    </w:rPr>
  </w:style>
  <w:style w:type="character" w:styleId="Strong">
    <w:name w:val="Strong"/>
    <w:basedOn w:val="DefaultParagraphFont"/>
    <w:uiPriority w:val="22"/>
    <w:qFormat/>
    <w:rsid w:val="00990C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3539">
      <w:bodyDiv w:val="1"/>
      <w:marLeft w:val="0"/>
      <w:marRight w:val="0"/>
      <w:marTop w:val="0"/>
      <w:marBottom w:val="0"/>
      <w:divBdr>
        <w:top w:val="none" w:sz="0" w:space="0" w:color="auto"/>
        <w:left w:val="none" w:sz="0" w:space="0" w:color="auto"/>
        <w:bottom w:val="none" w:sz="0" w:space="0" w:color="auto"/>
        <w:right w:val="none" w:sz="0" w:space="0" w:color="auto"/>
      </w:divBdr>
    </w:div>
    <w:div w:id="74397276">
      <w:bodyDiv w:val="1"/>
      <w:marLeft w:val="0"/>
      <w:marRight w:val="0"/>
      <w:marTop w:val="0"/>
      <w:marBottom w:val="0"/>
      <w:divBdr>
        <w:top w:val="none" w:sz="0" w:space="0" w:color="auto"/>
        <w:left w:val="none" w:sz="0" w:space="0" w:color="auto"/>
        <w:bottom w:val="none" w:sz="0" w:space="0" w:color="auto"/>
        <w:right w:val="none" w:sz="0" w:space="0" w:color="auto"/>
      </w:divBdr>
    </w:div>
    <w:div w:id="118377290">
      <w:bodyDiv w:val="1"/>
      <w:marLeft w:val="0"/>
      <w:marRight w:val="0"/>
      <w:marTop w:val="0"/>
      <w:marBottom w:val="0"/>
      <w:divBdr>
        <w:top w:val="none" w:sz="0" w:space="0" w:color="auto"/>
        <w:left w:val="none" w:sz="0" w:space="0" w:color="auto"/>
        <w:bottom w:val="none" w:sz="0" w:space="0" w:color="auto"/>
        <w:right w:val="none" w:sz="0" w:space="0" w:color="auto"/>
      </w:divBdr>
    </w:div>
    <w:div w:id="123544577">
      <w:bodyDiv w:val="1"/>
      <w:marLeft w:val="0"/>
      <w:marRight w:val="0"/>
      <w:marTop w:val="0"/>
      <w:marBottom w:val="0"/>
      <w:divBdr>
        <w:top w:val="none" w:sz="0" w:space="0" w:color="auto"/>
        <w:left w:val="none" w:sz="0" w:space="0" w:color="auto"/>
        <w:bottom w:val="none" w:sz="0" w:space="0" w:color="auto"/>
        <w:right w:val="none" w:sz="0" w:space="0" w:color="auto"/>
      </w:divBdr>
    </w:div>
    <w:div w:id="134184291">
      <w:bodyDiv w:val="1"/>
      <w:marLeft w:val="0"/>
      <w:marRight w:val="0"/>
      <w:marTop w:val="0"/>
      <w:marBottom w:val="0"/>
      <w:divBdr>
        <w:top w:val="none" w:sz="0" w:space="0" w:color="auto"/>
        <w:left w:val="none" w:sz="0" w:space="0" w:color="auto"/>
        <w:bottom w:val="none" w:sz="0" w:space="0" w:color="auto"/>
        <w:right w:val="none" w:sz="0" w:space="0" w:color="auto"/>
      </w:divBdr>
    </w:div>
    <w:div w:id="282004981">
      <w:bodyDiv w:val="1"/>
      <w:marLeft w:val="0"/>
      <w:marRight w:val="0"/>
      <w:marTop w:val="0"/>
      <w:marBottom w:val="0"/>
      <w:divBdr>
        <w:top w:val="none" w:sz="0" w:space="0" w:color="auto"/>
        <w:left w:val="none" w:sz="0" w:space="0" w:color="auto"/>
        <w:bottom w:val="none" w:sz="0" w:space="0" w:color="auto"/>
        <w:right w:val="none" w:sz="0" w:space="0" w:color="auto"/>
      </w:divBdr>
    </w:div>
    <w:div w:id="315455406">
      <w:bodyDiv w:val="1"/>
      <w:marLeft w:val="0"/>
      <w:marRight w:val="0"/>
      <w:marTop w:val="0"/>
      <w:marBottom w:val="0"/>
      <w:divBdr>
        <w:top w:val="none" w:sz="0" w:space="0" w:color="auto"/>
        <w:left w:val="none" w:sz="0" w:space="0" w:color="auto"/>
        <w:bottom w:val="none" w:sz="0" w:space="0" w:color="auto"/>
        <w:right w:val="none" w:sz="0" w:space="0" w:color="auto"/>
      </w:divBdr>
    </w:div>
    <w:div w:id="320695640">
      <w:bodyDiv w:val="1"/>
      <w:marLeft w:val="0"/>
      <w:marRight w:val="0"/>
      <w:marTop w:val="0"/>
      <w:marBottom w:val="0"/>
      <w:divBdr>
        <w:top w:val="none" w:sz="0" w:space="0" w:color="auto"/>
        <w:left w:val="none" w:sz="0" w:space="0" w:color="auto"/>
        <w:bottom w:val="none" w:sz="0" w:space="0" w:color="auto"/>
        <w:right w:val="none" w:sz="0" w:space="0" w:color="auto"/>
      </w:divBdr>
    </w:div>
    <w:div w:id="522868620">
      <w:bodyDiv w:val="1"/>
      <w:marLeft w:val="0"/>
      <w:marRight w:val="0"/>
      <w:marTop w:val="0"/>
      <w:marBottom w:val="0"/>
      <w:divBdr>
        <w:top w:val="none" w:sz="0" w:space="0" w:color="auto"/>
        <w:left w:val="none" w:sz="0" w:space="0" w:color="auto"/>
        <w:bottom w:val="none" w:sz="0" w:space="0" w:color="auto"/>
        <w:right w:val="none" w:sz="0" w:space="0" w:color="auto"/>
      </w:divBdr>
    </w:div>
    <w:div w:id="550583086">
      <w:bodyDiv w:val="1"/>
      <w:marLeft w:val="0"/>
      <w:marRight w:val="0"/>
      <w:marTop w:val="0"/>
      <w:marBottom w:val="0"/>
      <w:divBdr>
        <w:top w:val="none" w:sz="0" w:space="0" w:color="auto"/>
        <w:left w:val="none" w:sz="0" w:space="0" w:color="auto"/>
        <w:bottom w:val="none" w:sz="0" w:space="0" w:color="auto"/>
        <w:right w:val="none" w:sz="0" w:space="0" w:color="auto"/>
      </w:divBdr>
    </w:div>
    <w:div w:id="627661961">
      <w:bodyDiv w:val="1"/>
      <w:marLeft w:val="0"/>
      <w:marRight w:val="0"/>
      <w:marTop w:val="0"/>
      <w:marBottom w:val="0"/>
      <w:divBdr>
        <w:top w:val="none" w:sz="0" w:space="0" w:color="auto"/>
        <w:left w:val="none" w:sz="0" w:space="0" w:color="auto"/>
        <w:bottom w:val="none" w:sz="0" w:space="0" w:color="auto"/>
        <w:right w:val="none" w:sz="0" w:space="0" w:color="auto"/>
      </w:divBdr>
    </w:div>
    <w:div w:id="647133554">
      <w:bodyDiv w:val="1"/>
      <w:marLeft w:val="0"/>
      <w:marRight w:val="0"/>
      <w:marTop w:val="0"/>
      <w:marBottom w:val="0"/>
      <w:divBdr>
        <w:top w:val="none" w:sz="0" w:space="0" w:color="auto"/>
        <w:left w:val="none" w:sz="0" w:space="0" w:color="auto"/>
        <w:bottom w:val="none" w:sz="0" w:space="0" w:color="auto"/>
        <w:right w:val="none" w:sz="0" w:space="0" w:color="auto"/>
      </w:divBdr>
    </w:div>
    <w:div w:id="674768754">
      <w:bodyDiv w:val="1"/>
      <w:marLeft w:val="0"/>
      <w:marRight w:val="0"/>
      <w:marTop w:val="0"/>
      <w:marBottom w:val="0"/>
      <w:divBdr>
        <w:top w:val="none" w:sz="0" w:space="0" w:color="auto"/>
        <w:left w:val="none" w:sz="0" w:space="0" w:color="auto"/>
        <w:bottom w:val="none" w:sz="0" w:space="0" w:color="auto"/>
        <w:right w:val="none" w:sz="0" w:space="0" w:color="auto"/>
      </w:divBdr>
    </w:div>
    <w:div w:id="747114146">
      <w:bodyDiv w:val="1"/>
      <w:marLeft w:val="0"/>
      <w:marRight w:val="0"/>
      <w:marTop w:val="0"/>
      <w:marBottom w:val="0"/>
      <w:divBdr>
        <w:top w:val="none" w:sz="0" w:space="0" w:color="auto"/>
        <w:left w:val="none" w:sz="0" w:space="0" w:color="auto"/>
        <w:bottom w:val="none" w:sz="0" w:space="0" w:color="auto"/>
        <w:right w:val="none" w:sz="0" w:space="0" w:color="auto"/>
      </w:divBdr>
    </w:div>
    <w:div w:id="821510425">
      <w:bodyDiv w:val="1"/>
      <w:marLeft w:val="0"/>
      <w:marRight w:val="0"/>
      <w:marTop w:val="0"/>
      <w:marBottom w:val="0"/>
      <w:divBdr>
        <w:top w:val="none" w:sz="0" w:space="0" w:color="auto"/>
        <w:left w:val="none" w:sz="0" w:space="0" w:color="auto"/>
        <w:bottom w:val="none" w:sz="0" w:space="0" w:color="auto"/>
        <w:right w:val="none" w:sz="0" w:space="0" w:color="auto"/>
      </w:divBdr>
    </w:div>
    <w:div w:id="836917059">
      <w:bodyDiv w:val="1"/>
      <w:marLeft w:val="0"/>
      <w:marRight w:val="0"/>
      <w:marTop w:val="0"/>
      <w:marBottom w:val="0"/>
      <w:divBdr>
        <w:top w:val="none" w:sz="0" w:space="0" w:color="auto"/>
        <w:left w:val="none" w:sz="0" w:space="0" w:color="auto"/>
        <w:bottom w:val="none" w:sz="0" w:space="0" w:color="auto"/>
        <w:right w:val="none" w:sz="0" w:space="0" w:color="auto"/>
      </w:divBdr>
    </w:div>
    <w:div w:id="851839978">
      <w:bodyDiv w:val="1"/>
      <w:marLeft w:val="0"/>
      <w:marRight w:val="0"/>
      <w:marTop w:val="0"/>
      <w:marBottom w:val="0"/>
      <w:divBdr>
        <w:top w:val="none" w:sz="0" w:space="0" w:color="auto"/>
        <w:left w:val="none" w:sz="0" w:space="0" w:color="auto"/>
        <w:bottom w:val="none" w:sz="0" w:space="0" w:color="auto"/>
        <w:right w:val="none" w:sz="0" w:space="0" w:color="auto"/>
      </w:divBdr>
    </w:div>
    <w:div w:id="868495928">
      <w:bodyDiv w:val="1"/>
      <w:marLeft w:val="0"/>
      <w:marRight w:val="0"/>
      <w:marTop w:val="0"/>
      <w:marBottom w:val="0"/>
      <w:divBdr>
        <w:top w:val="none" w:sz="0" w:space="0" w:color="auto"/>
        <w:left w:val="none" w:sz="0" w:space="0" w:color="auto"/>
        <w:bottom w:val="none" w:sz="0" w:space="0" w:color="auto"/>
        <w:right w:val="none" w:sz="0" w:space="0" w:color="auto"/>
      </w:divBdr>
    </w:div>
    <w:div w:id="925725509">
      <w:bodyDiv w:val="1"/>
      <w:marLeft w:val="0"/>
      <w:marRight w:val="0"/>
      <w:marTop w:val="0"/>
      <w:marBottom w:val="0"/>
      <w:divBdr>
        <w:top w:val="none" w:sz="0" w:space="0" w:color="auto"/>
        <w:left w:val="none" w:sz="0" w:space="0" w:color="auto"/>
        <w:bottom w:val="none" w:sz="0" w:space="0" w:color="auto"/>
        <w:right w:val="none" w:sz="0" w:space="0" w:color="auto"/>
      </w:divBdr>
    </w:div>
    <w:div w:id="928006301">
      <w:bodyDiv w:val="1"/>
      <w:marLeft w:val="0"/>
      <w:marRight w:val="0"/>
      <w:marTop w:val="0"/>
      <w:marBottom w:val="0"/>
      <w:divBdr>
        <w:top w:val="none" w:sz="0" w:space="0" w:color="auto"/>
        <w:left w:val="none" w:sz="0" w:space="0" w:color="auto"/>
        <w:bottom w:val="none" w:sz="0" w:space="0" w:color="auto"/>
        <w:right w:val="none" w:sz="0" w:space="0" w:color="auto"/>
      </w:divBdr>
    </w:div>
    <w:div w:id="937983170">
      <w:bodyDiv w:val="1"/>
      <w:marLeft w:val="0"/>
      <w:marRight w:val="0"/>
      <w:marTop w:val="0"/>
      <w:marBottom w:val="0"/>
      <w:divBdr>
        <w:top w:val="none" w:sz="0" w:space="0" w:color="auto"/>
        <w:left w:val="none" w:sz="0" w:space="0" w:color="auto"/>
        <w:bottom w:val="none" w:sz="0" w:space="0" w:color="auto"/>
        <w:right w:val="none" w:sz="0" w:space="0" w:color="auto"/>
      </w:divBdr>
    </w:div>
    <w:div w:id="957569483">
      <w:bodyDiv w:val="1"/>
      <w:marLeft w:val="0"/>
      <w:marRight w:val="0"/>
      <w:marTop w:val="0"/>
      <w:marBottom w:val="0"/>
      <w:divBdr>
        <w:top w:val="none" w:sz="0" w:space="0" w:color="auto"/>
        <w:left w:val="none" w:sz="0" w:space="0" w:color="auto"/>
        <w:bottom w:val="none" w:sz="0" w:space="0" w:color="auto"/>
        <w:right w:val="none" w:sz="0" w:space="0" w:color="auto"/>
      </w:divBdr>
    </w:div>
    <w:div w:id="990447227">
      <w:bodyDiv w:val="1"/>
      <w:marLeft w:val="0"/>
      <w:marRight w:val="0"/>
      <w:marTop w:val="0"/>
      <w:marBottom w:val="0"/>
      <w:divBdr>
        <w:top w:val="none" w:sz="0" w:space="0" w:color="auto"/>
        <w:left w:val="none" w:sz="0" w:space="0" w:color="auto"/>
        <w:bottom w:val="none" w:sz="0" w:space="0" w:color="auto"/>
        <w:right w:val="none" w:sz="0" w:space="0" w:color="auto"/>
      </w:divBdr>
    </w:div>
    <w:div w:id="1107115525">
      <w:bodyDiv w:val="1"/>
      <w:marLeft w:val="0"/>
      <w:marRight w:val="0"/>
      <w:marTop w:val="0"/>
      <w:marBottom w:val="0"/>
      <w:divBdr>
        <w:top w:val="none" w:sz="0" w:space="0" w:color="auto"/>
        <w:left w:val="none" w:sz="0" w:space="0" w:color="auto"/>
        <w:bottom w:val="none" w:sz="0" w:space="0" w:color="auto"/>
        <w:right w:val="none" w:sz="0" w:space="0" w:color="auto"/>
      </w:divBdr>
    </w:div>
    <w:div w:id="1109858658">
      <w:bodyDiv w:val="1"/>
      <w:marLeft w:val="0"/>
      <w:marRight w:val="0"/>
      <w:marTop w:val="0"/>
      <w:marBottom w:val="0"/>
      <w:divBdr>
        <w:top w:val="none" w:sz="0" w:space="0" w:color="auto"/>
        <w:left w:val="none" w:sz="0" w:space="0" w:color="auto"/>
        <w:bottom w:val="none" w:sz="0" w:space="0" w:color="auto"/>
        <w:right w:val="none" w:sz="0" w:space="0" w:color="auto"/>
      </w:divBdr>
    </w:div>
    <w:div w:id="1110971739">
      <w:bodyDiv w:val="1"/>
      <w:marLeft w:val="0"/>
      <w:marRight w:val="0"/>
      <w:marTop w:val="0"/>
      <w:marBottom w:val="0"/>
      <w:divBdr>
        <w:top w:val="none" w:sz="0" w:space="0" w:color="auto"/>
        <w:left w:val="none" w:sz="0" w:space="0" w:color="auto"/>
        <w:bottom w:val="none" w:sz="0" w:space="0" w:color="auto"/>
        <w:right w:val="none" w:sz="0" w:space="0" w:color="auto"/>
      </w:divBdr>
    </w:div>
    <w:div w:id="1226338491">
      <w:bodyDiv w:val="1"/>
      <w:marLeft w:val="0"/>
      <w:marRight w:val="0"/>
      <w:marTop w:val="0"/>
      <w:marBottom w:val="0"/>
      <w:divBdr>
        <w:top w:val="none" w:sz="0" w:space="0" w:color="auto"/>
        <w:left w:val="none" w:sz="0" w:space="0" w:color="auto"/>
        <w:bottom w:val="none" w:sz="0" w:space="0" w:color="auto"/>
        <w:right w:val="none" w:sz="0" w:space="0" w:color="auto"/>
      </w:divBdr>
    </w:div>
    <w:div w:id="1248155359">
      <w:bodyDiv w:val="1"/>
      <w:marLeft w:val="0"/>
      <w:marRight w:val="0"/>
      <w:marTop w:val="0"/>
      <w:marBottom w:val="0"/>
      <w:divBdr>
        <w:top w:val="none" w:sz="0" w:space="0" w:color="auto"/>
        <w:left w:val="none" w:sz="0" w:space="0" w:color="auto"/>
        <w:bottom w:val="none" w:sz="0" w:space="0" w:color="auto"/>
        <w:right w:val="none" w:sz="0" w:space="0" w:color="auto"/>
      </w:divBdr>
    </w:div>
    <w:div w:id="1304197402">
      <w:bodyDiv w:val="1"/>
      <w:marLeft w:val="0"/>
      <w:marRight w:val="0"/>
      <w:marTop w:val="0"/>
      <w:marBottom w:val="0"/>
      <w:divBdr>
        <w:top w:val="none" w:sz="0" w:space="0" w:color="auto"/>
        <w:left w:val="none" w:sz="0" w:space="0" w:color="auto"/>
        <w:bottom w:val="none" w:sz="0" w:space="0" w:color="auto"/>
        <w:right w:val="none" w:sz="0" w:space="0" w:color="auto"/>
      </w:divBdr>
    </w:div>
    <w:div w:id="1338380792">
      <w:bodyDiv w:val="1"/>
      <w:marLeft w:val="0"/>
      <w:marRight w:val="0"/>
      <w:marTop w:val="0"/>
      <w:marBottom w:val="0"/>
      <w:divBdr>
        <w:top w:val="none" w:sz="0" w:space="0" w:color="auto"/>
        <w:left w:val="none" w:sz="0" w:space="0" w:color="auto"/>
        <w:bottom w:val="none" w:sz="0" w:space="0" w:color="auto"/>
        <w:right w:val="none" w:sz="0" w:space="0" w:color="auto"/>
      </w:divBdr>
    </w:div>
    <w:div w:id="1352075462">
      <w:bodyDiv w:val="1"/>
      <w:marLeft w:val="0"/>
      <w:marRight w:val="0"/>
      <w:marTop w:val="0"/>
      <w:marBottom w:val="0"/>
      <w:divBdr>
        <w:top w:val="none" w:sz="0" w:space="0" w:color="auto"/>
        <w:left w:val="none" w:sz="0" w:space="0" w:color="auto"/>
        <w:bottom w:val="none" w:sz="0" w:space="0" w:color="auto"/>
        <w:right w:val="none" w:sz="0" w:space="0" w:color="auto"/>
      </w:divBdr>
    </w:div>
    <w:div w:id="1360886365">
      <w:bodyDiv w:val="1"/>
      <w:marLeft w:val="0"/>
      <w:marRight w:val="0"/>
      <w:marTop w:val="0"/>
      <w:marBottom w:val="0"/>
      <w:divBdr>
        <w:top w:val="none" w:sz="0" w:space="0" w:color="auto"/>
        <w:left w:val="none" w:sz="0" w:space="0" w:color="auto"/>
        <w:bottom w:val="none" w:sz="0" w:space="0" w:color="auto"/>
        <w:right w:val="none" w:sz="0" w:space="0" w:color="auto"/>
      </w:divBdr>
    </w:div>
    <w:div w:id="1376393632">
      <w:bodyDiv w:val="1"/>
      <w:marLeft w:val="0"/>
      <w:marRight w:val="0"/>
      <w:marTop w:val="0"/>
      <w:marBottom w:val="0"/>
      <w:divBdr>
        <w:top w:val="none" w:sz="0" w:space="0" w:color="auto"/>
        <w:left w:val="none" w:sz="0" w:space="0" w:color="auto"/>
        <w:bottom w:val="none" w:sz="0" w:space="0" w:color="auto"/>
        <w:right w:val="none" w:sz="0" w:space="0" w:color="auto"/>
      </w:divBdr>
    </w:div>
    <w:div w:id="1448354961">
      <w:bodyDiv w:val="1"/>
      <w:marLeft w:val="0"/>
      <w:marRight w:val="0"/>
      <w:marTop w:val="0"/>
      <w:marBottom w:val="0"/>
      <w:divBdr>
        <w:top w:val="none" w:sz="0" w:space="0" w:color="auto"/>
        <w:left w:val="none" w:sz="0" w:space="0" w:color="auto"/>
        <w:bottom w:val="none" w:sz="0" w:space="0" w:color="auto"/>
        <w:right w:val="none" w:sz="0" w:space="0" w:color="auto"/>
      </w:divBdr>
    </w:div>
    <w:div w:id="1450318800">
      <w:bodyDiv w:val="1"/>
      <w:marLeft w:val="0"/>
      <w:marRight w:val="0"/>
      <w:marTop w:val="0"/>
      <w:marBottom w:val="0"/>
      <w:divBdr>
        <w:top w:val="none" w:sz="0" w:space="0" w:color="auto"/>
        <w:left w:val="none" w:sz="0" w:space="0" w:color="auto"/>
        <w:bottom w:val="none" w:sz="0" w:space="0" w:color="auto"/>
        <w:right w:val="none" w:sz="0" w:space="0" w:color="auto"/>
      </w:divBdr>
    </w:div>
    <w:div w:id="1546983752">
      <w:bodyDiv w:val="1"/>
      <w:marLeft w:val="0"/>
      <w:marRight w:val="0"/>
      <w:marTop w:val="0"/>
      <w:marBottom w:val="0"/>
      <w:divBdr>
        <w:top w:val="none" w:sz="0" w:space="0" w:color="auto"/>
        <w:left w:val="none" w:sz="0" w:space="0" w:color="auto"/>
        <w:bottom w:val="none" w:sz="0" w:space="0" w:color="auto"/>
        <w:right w:val="none" w:sz="0" w:space="0" w:color="auto"/>
      </w:divBdr>
    </w:div>
    <w:div w:id="1561133972">
      <w:bodyDiv w:val="1"/>
      <w:marLeft w:val="0"/>
      <w:marRight w:val="0"/>
      <w:marTop w:val="0"/>
      <w:marBottom w:val="0"/>
      <w:divBdr>
        <w:top w:val="none" w:sz="0" w:space="0" w:color="auto"/>
        <w:left w:val="none" w:sz="0" w:space="0" w:color="auto"/>
        <w:bottom w:val="none" w:sz="0" w:space="0" w:color="auto"/>
        <w:right w:val="none" w:sz="0" w:space="0" w:color="auto"/>
      </w:divBdr>
    </w:div>
    <w:div w:id="1614285199">
      <w:bodyDiv w:val="1"/>
      <w:marLeft w:val="0"/>
      <w:marRight w:val="0"/>
      <w:marTop w:val="0"/>
      <w:marBottom w:val="0"/>
      <w:divBdr>
        <w:top w:val="none" w:sz="0" w:space="0" w:color="auto"/>
        <w:left w:val="none" w:sz="0" w:space="0" w:color="auto"/>
        <w:bottom w:val="none" w:sz="0" w:space="0" w:color="auto"/>
        <w:right w:val="none" w:sz="0" w:space="0" w:color="auto"/>
      </w:divBdr>
    </w:div>
    <w:div w:id="1651444016">
      <w:bodyDiv w:val="1"/>
      <w:marLeft w:val="0"/>
      <w:marRight w:val="0"/>
      <w:marTop w:val="0"/>
      <w:marBottom w:val="0"/>
      <w:divBdr>
        <w:top w:val="none" w:sz="0" w:space="0" w:color="auto"/>
        <w:left w:val="none" w:sz="0" w:space="0" w:color="auto"/>
        <w:bottom w:val="none" w:sz="0" w:space="0" w:color="auto"/>
        <w:right w:val="none" w:sz="0" w:space="0" w:color="auto"/>
      </w:divBdr>
    </w:div>
    <w:div w:id="1704985145">
      <w:bodyDiv w:val="1"/>
      <w:marLeft w:val="0"/>
      <w:marRight w:val="0"/>
      <w:marTop w:val="0"/>
      <w:marBottom w:val="0"/>
      <w:divBdr>
        <w:top w:val="none" w:sz="0" w:space="0" w:color="auto"/>
        <w:left w:val="none" w:sz="0" w:space="0" w:color="auto"/>
        <w:bottom w:val="none" w:sz="0" w:space="0" w:color="auto"/>
        <w:right w:val="none" w:sz="0" w:space="0" w:color="auto"/>
      </w:divBdr>
    </w:div>
    <w:div w:id="1717971725">
      <w:bodyDiv w:val="1"/>
      <w:marLeft w:val="0"/>
      <w:marRight w:val="0"/>
      <w:marTop w:val="0"/>
      <w:marBottom w:val="0"/>
      <w:divBdr>
        <w:top w:val="none" w:sz="0" w:space="0" w:color="auto"/>
        <w:left w:val="none" w:sz="0" w:space="0" w:color="auto"/>
        <w:bottom w:val="none" w:sz="0" w:space="0" w:color="auto"/>
        <w:right w:val="none" w:sz="0" w:space="0" w:color="auto"/>
      </w:divBdr>
    </w:div>
    <w:div w:id="1737163854">
      <w:bodyDiv w:val="1"/>
      <w:marLeft w:val="0"/>
      <w:marRight w:val="0"/>
      <w:marTop w:val="0"/>
      <w:marBottom w:val="0"/>
      <w:divBdr>
        <w:top w:val="none" w:sz="0" w:space="0" w:color="auto"/>
        <w:left w:val="none" w:sz="0" w:space="0" w:color="auto"/>
        <w:bottom w:val="none" w:sz="0" w:space="0" w:color="auto"/>
        <w:right w:val="none" w:sz="0" w:space="0" w:color="auto"/>
      </w:divBdr>
    </w:div>
    <w:div w:id="1746103829">
      <w:bodyDiv w:val="1"/>
      <w:marLeft w:val="0"/>
      <w:marRight w:val="0"/>
      <w:marTop w:val="0"/>
      <w:marBottom w:val="0"/>
      <w:divBdr>
        <w:top w:val="none" w:sz="0" w:space="0" w:color="auto"/>
        <w:left w:val="none" w:sz="0" w:space="0" w:color="auto"/>
        <w:bottom w:val="none" w:sz="0" w:space="0" w:color="auto"/>
        <w:right w:val="none" w:sz="0" w:space="0" w:color="auto"/>
      </w:divBdr>
    </w:div>
    <w:div w:id="1920752086">
      <w:bodyDiv w:val="1"/>
      <w:marLeft w:val="0"/>
      <w:marRight w:val="0"/>
      <w:marTop w:val="0"/>
      <w:marBottom w:val="0"/>
      <w:divBdr>
        <w:top w:val="none" w:sz="0" w:space="0" w:color="auto"/>
        <w:left w:val="none" w:sz="0" w:space="0" w:color="auto"/>
        <w:bottom w:val="none" w:sz="0" w:space="0" w:color="auto"/>
        <w:right w:val="none" w:sz="0" w:space="0" w:color="auto"/>
      </w:divBdr>
    </w:div>
    <w:div w:id="1988048766">
      <w:bodyDiv w:val="1"/>
      <w:marLeft w:val="0"/>
      <w:marRight w:val="0"/>
      <w:marTop w:val="0"/>
      <w:marBottom w:val="0"/>
      <w:divBdr>
        <w:top w:val="none" w:sz="0" w:space="0" w:color="auto"/>
        <w:left w:val="none" w:sz="0" w:space="0" w:color="auto"/>
        <w:bottom w:val="none" w:sz="0" w:space="0" w:color="auto"/>
        <w:right w:val="none" w:sz="0" w:space="0" w:color="auto"/>
      </w:divBdr>
    </w:div>
    <w:div w:id="1992058430">
      <w:bodyDiv w:val="1"/>
      <w:marLeft w:val="0"/>
      <w:marRight w:val="0"/>
      <w:marTop w:val="0"/>
      <w:marBottom w:val="0"/>
      <w:divBdr>
        <w:top w:val="none" w:sz="0" w:space="0" w:color="auto"/>
        <w:left w:val="none" w:sz="0" w:space="0" w:color="auto"/>
        <w:bottom w:val="none" w:sz="0" w:space="0" w:color="auto"/>
        <w:right w:val="none" w:sz="0" w:space="0" w:color="auto"/>
      </w:divBdr>
    </w:div>
    <w:div w:id="2057076253">
      <w:bodyDiv w:val="1"/>
      <w:marLeft w:val="0"/>
      <w:marRight w:val="0"/>
      <w:marTop w:val="0"/>
      <w:marBottom w:val="0"/>
      <w:divBdr>
        <w:top w:val="none" w:sz="0" w:space="0" w:color="auto"/>
        <w:left w:val="none" w:sz="0" w:space="0" w:color="auto"/>
        <w:bottom w:val="none" w:sz="0" w:space="0" w:color="auto"/>
        <w:right w:val="none" w:sz="0" w:space="0" w:color="auto"/>
      </w:divBdr>
    </w:div>
    <w:div w:id="2091198787">
      <w:bodyDiv w:val="1"/>
      <w:marLeft w:val="0"/>
      <w:marRight w:val="0"/>
      <w:marTop w:val="0"/>
      <w:marBottom w:val="0"/>
      <w:divBdr>
        <w:top w:val="none" w:sz="0" w:space="0" w:color="auto"/>
        <w:left w:val="none" w:sz="0" w:space="0" w:color="auto"/>
        <w:bottom w:val="none" w:sz="0" w:space="0" w:color="auto"/>
        <w:right w:val="none" w:sz="0" w:space="0" w:color="auto"/>
      </w:divBdr>
    </w:div>
    <w:div w:id="212880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nfo@airblowfans.co.z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e\Air%20Blow%20Fans\Server%20Files%20-%20Documents\3.%20Tenders\1.%20ABF%20-%20Tenders\50-TSM%20-%20MINING%20S&amp;R\TSM%209806%20Sibanye%2028%20ft%20ENF%20Spares\TSM%209806%20Sibanye%2028%20ft%20ENF%20Spar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12ED833466FB4CAC852177FFA9EDB4" ma:contentTypeVersion="15" ma:contentTypeDescription="Create a new document." ma:contentTypeScope="" ma:versionID="00ba274f931c318c10f29e2e1d6d74c0">
  <xsd:schema xmlns:xsd="http://www.w3.org/2001/XMLSchema" xmlns:xs="http://www.w3.org/2001/XMLSchema" xmlns:p="http://schemas.microsoft.com/office/2006/metadata/properties" xmlns:ns2="ae64ee24-a287-4487-8358-6fe4ea9a2751" xmlns:ns3="fd1ea970-496a-445f-a0ac-9e633861af08" targetNamespace="http://schemas.microsoft.com/office/2006/metadata/properties" ma:root="true" ma:fieldsID="00de92738e7b8d6b1fdb5cc528c1afed" ns2:_="" ns3:_="">
    <xsd:import namespace="ae64ee24-a287-4487-8358-6fe4ea9a2751"/>
    <xsd:import namespace="fd1ea970-496a-445f-a0ac-9e633861af0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4ee24-a287-4487-8358-6fe4ea9a2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ef69b33-22ad-4624-80a1-0f11eeb0509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1ea970-496a-445f-a0ac-9e633861af0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8f5031c-583f-4736-b77f-09ebec3354d8}" ma:internalName="TaxCatchAll" ma:showField="CatchAllData" ma:web="fd1ea970-496a-445f-a0ac-9e633861af0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e64ee24-a287-4487-8358-6fe4ea9a2751">
      <Terms xmlns="http://schemas.microsoft.com/office/infopath/2007/PartnerControls"/>
    </lcf76f155ced4ddcb4097134ff3c332f>
    <TaxCatchAll xmlns="fd1ea970-496a-445f-a0ac-9e633861af0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1DDA5-16E0-4606-B32A-7029020DA1BE}">
  <ds:schemaRefs>
    <ds:schemaRef ds:uri="http://schemas.microsoft.com/sharepoint/v3/contenttype/forms"/>
  </ds:schemaRefs>
</ds:datastoreItem>
</file>

<file path=customXml/itemProps2.xml><?xml version="1.0" encoding="utf-8"?>
<ds:datastoreItem xmlns:ds="http://schemas.openxmlformats.org/officeDocument/2006/customXml" ds:itemID="{0084AE77-644A-4249-A0DE-270BF17CE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64ee24-a287-4487-8358-6fe4ea9a2751"/>
    <ds:schemaRef ds:uri="fd1ea970-496a-445f-a0ac-9e633861a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D17780-133F-40F1-8599-9A3527331F37}">
  <ds:schemaRefs>
    <ds:schemaRef ds:uri="http://schemas.microsoft.com/office/2006/metadata/properties"/>
    <ds:schemaRef ds:uri="http://schemas.microsoft.com/office/infopath/2007/PartnerControls"/>
    <ds:schemaRef ds:uri="ae64ee24-a287-4487-8358-6fe4ea9a2751"/>
    <ds:schemaRef ds:uri="fd1ea970-496a-445f-a0ac-9e633861af08"/>
  </ds:schemaRefs>
</ds:datastoreItem>
</file>

<file path=customXml/itemProps4.xml><?xml version="1.0" encoding="utf-8"?>
<ds:datastoreItem xmlns:ds="http://schemas.openxmlformats.org/officeDocument/2006/customXml" ds:itemID="{6B87BA90-45F4-4413-8553-4E37FB894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TSM 9806 Sibanye 28 ft ENF Spares.dotx</Template>
  <TotalTime>22</TotalTime>
  <Pages>4</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dc:creator>
  <cp:keywords/>
  <dc:description/>
  <cp:lastModifiedBy>Bernard Viviers</cp:lastModifiedBy>
  <cp:revision>17</cp:revision>
  <cp:lastPrinted>2025-10-01T12:30:00Z</cp:lastPrinted>
  <dcterms:created xsi:type="dcterms:W3CDTF">2025-10-02T11:26:00Z</dcterms:created>
  <dcterms:modified xsi:type="dcterms:W3CDTF">2025-10-30T12:41:00Z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0x0101008312ED833466FB4CAC852177FFA9EDB4</vt:lpwstr>
  </property>
</Properties>
</file>